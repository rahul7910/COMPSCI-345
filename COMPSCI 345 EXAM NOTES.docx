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0A480" w14:textId="49B419BC" w:rsidR="008918F2" w:rsidRDefault="00D80DC8" w:rsidP="00D80DC8">
      <w:pPr>
        <w:pStyle w:val="Heading1"/>
        <w:jc w:val="center"/>
      </w:pPr>
      <w:r>
        <w:t>COMPSCI 345 EXAM NOTES</w:t>
      </w:r>
    </w:p>
    <w:p w14:paraId="033F7B21" w14:textId="77777777" w:rsidR="00A55B81" w:rsidRDefault="00A55B81" w:rsidP="00353F52">
      <w:pPr>
        <w:pStyle w:val="ListBullet"/>
        <w:numPr>
          <w:ilvl w:val="0"/>
          <w:numId w:val="0"/>
        </w:numPr>
        <w:ind w:left="432" w:hanging="432"/>
        <w:rPr>
          <w:b/>
          <w:u w:val="single"/>
        </w:rPr>
      </w:pPr>
    </w:p>
    <w:p w14:paraId="18C0B03C" w14:textId="2EF4891A" w:rsidR="00A55B81" w:rsidRPr="00A55B81" w:rsidRDefault="00A55B81" w:rsidP="00A55B81">
      <w:pPr>
        <w:pStyle w:val="Heading1"/>
        <w:rPr>
          <w:lang w:val="en-GB"/>
        </w:rPr>
      </w:pPr>
      <w:r>
        <w:rPr>
          <w:lang w:val="en-GB"/>
        </w:rPr>
        <w:t xml:space="preserve">Section 1: Lecture 2: Usability Evaluations </w:t>
      </w:r>
    </w:p>
    <w:p w14:paraId="55918C60" w14:textId="2EAC0821" w:rsidR="00353F52" w:rsidRDefault="00267794" w:rsidP="00353F52">
      <w:pPr>
        <w:pStyle w:val="ListBullet"/>
        <w:numPr>
          <w:ilvl w:val="0"/>
          <w:numId w:val="0"/>
        </w:numPr>
        <w:ind w:left="432" w:hanging="432"/>
        <w:rPr>
          <w:b/>
          <w:u w:val="single"/>
        </w:rPr>
      </w:pPr>
      <w:r w:rsidRPr="00353F52">
        <w:rPr>
          <w:b/>
          <w:u w:val="single"/>
        </w:rPr>
        <w:t xml:space="preserve">Learning objectives </w:t>
      </w:r>
    </w:p>
    <w:p w14:paraId="3BB7C92A" w14:textId="14AD1F3C" w:rsidR="00353F52" w:rsidRDefault="00353F52" w:rsidP="00353F52">
      <w:pPr>
        <w:pStyle w:val="ListBullet"/>
        <w:numPr>
          <w:ilvl w:val="0"/>
          <w:numId w:val="0"/>
        </w:numPr>
        <w:ind w:left="432" w:hanging="432"/>
        <w:rPr>
          <w:b/>
          <w:u w:val="single"/>
        </w:rPr>
      </w:pPr>
    </w:p>
    <w:p w14:paraId="50940581" w14:textId="1483C15E" w:rsidR="00353F52" w:rsidRPr="00A407B8" w:rsidRDefault="00353F52" w:rsidP="0042445A">
      <w:pPr>
        <w:pStyle w:val="ListBullet"/>
        <w:numPr>
          <w:ilvl w:val="0"/>
          <w:numId w:val="3"/>
        </w:numPr>
        <w:rPr>
          <w:b/>
          <w:color w:val="FF0000"/>
          <w:u w:val="single"/>
        </w:rPr>
      </w:pPr>
      <w:r w:rsidRPr="00A407B8">
        <w:rPr>
          <w:color w:val="FF0000"/>
        </w:rPr>
        <w:t xml:space="preserve">Be able to define usability </w:t>
      </w:r>
    </w:p>
    <w:p w14:paraId="1D9DE1C2" w14:textId="4ABFF6C3" w:rsidR="00353F52" w:rsidRPr="00A407B8" w:rsidRDefault="00353F52" w:rsidP="0042445A">
      <w:pPr>
        <w:pStyle w:val="ListBullet"/>
        <w:numPr>
          <w:ilvl w:val="0"/>
          <w:numId w:val="3"/>
        </w:numPr>
        <w:rPr>
          <w:b/>
          <w:color w:val="FF0000"/>
          <w:u w:val="single"/>
        </w:rPr>
      </w:pPr>
      <w:r w:rsidRPr="00A407B8">
        <w:rPr>
          <w:color w:val="FF0000"/>
        </w:rPr>
        <w:t xml:space="preserve">Be able to describe aspects and measure of usability </w:t>
      </w:r>
    </w:p>
    <w:p w14:paraId="416A7EB1" w14:textId="0E3CDCEA" w:rsidR="00353F52" w:rsidRPr="00A407B8" w:rsidRDefault="00353F52" w:rsidP="0042445A">
      <w:pPr>
        <w:pStyle w:val="ListBullet"/>
        <w:numPr>
          <w:ilvl w:val="0"/>
          <w:numId w:val="3"/>
        </w:numPr>
        <w:rPr>
          <w:b/>
          <w:color w:val="FF0000"/>
          <w:u w:val="single"/>
        </w:rPr>
      </w:pPr>
      <w:r w:rsidRPr="00A407B8">
        <w:rPr>
          <w:color w:val="FF0000"/>
        </w:rPr>
        <w:t xml:space="preserve">Appreciate that usability depends on context </w:t>
      </w:r>
    </w:p>
    <w:p w14:paraId="4FF3AC4A" w14:textId="77705ED6" w:rsidR="00353F52" w:rsidRPr="00A407B8" w:rsidRDefault="00353F52" w:rsidP="0042445A">
      <w:pPr>
        <w:pStyle w:val="ListBullet"/>
        <w:numPr>
          <w:ilvl w:val="0"/>
          <w:numId w:val="3"/>
        </w:numPr>
        <w:rPr>
          <w:b/>
          <w:color w:val="FF0000"/>
          <w:u w:val="single"/>
        </w:rPr>
      </w:pPr>
      <w:r w:rsidRPr="00A407B8">
        <w:rPr>
          <w:color w:val="FF0000"/>
        </w:rPr>
        <w:t xml:space="preserve">Be able to compare and contrast the different usability evaluation techniques </w:t>
      </w:r>
    </w:p>
    <w:p w14:paraId="2CF32FC7" w14:textId="29DB2FF4" w:rsidR="00353F52" w:rsidRPr="00A407B8" w:rsidRDefault="00353F52" w:rsidP="0042445A">
      <w:pPr>
        <w:pStyle w:val="ListBullet"/>
        <w:numPr>
          <w:ilvl w:val="0"/>
          <w:numId w:val="3"/>
        </w:numPr>
        <w:rPr>
          <w:b/>
          <w:color w:val="FF0000"/>
          <w:u w:val="single"/>
        </w:rPr>
      </w:pPr>
      <w:r w:rsidRPr="00A407B8">
        <w:rPr>
          <w:color w:val="FF0000"/>
        </w:rPr>
        <w:t xml:space="preserve">Be able to select an appropriate usability evaluation technique for a problem </w:t>
      </w:r>
    </w:p>
    <w:p w14:paraId="58CB7AA2" w14:textId="112C6E46" w:rsidR="00353F52" w:rsidRDefault="00353F52" w:rsidP="00353F52">
      <w:pPr>
        <w:pStyle w:val="ListBullet"/>
        <w:numPr>
          <w:ilvl w:val="0"/>
          <w:numId w:val="0"/>
        </w:numPr>
        <w:ind w:left="432" w:hanging="432"/>
        <w:rPr>
          <w:b/>
          <w:u w:val="single"/>
        </w:rPr>
      </w:pPr>
    </w:p>
    <w:p w14:paraId="64E67C5E" w14:textId="77777777" w:rsidR="00353F52" w:rsidRDefault="00353F52" w:rsidP="00353F52">
      <w:pPr>
        <w:pStyle w:val="ListBullet"/>
        <w:numPr>
          <w:ilvl w:val="0"/>
          <w:numId w:val="0"/>
        </w:numPr>
        <w:ind w:left="432" w:hanging="432"/>
        <w:rPr>
          <w:b/>
          <w:u w:val="single"/>
        </w:rPr>
      </w:pPr>
      <w:r>
        <w:rPr>
          <w:b/>
          <w:u w:val="single"/>
        </w:rPr>
        <w:t xml:space="preserve">Usability </w:t>
      </w:r>
    </w:p>
    <w:p w14:paraId="5AF2FF54" w14:textId="77777777" w:rsidR="00353F52" w:rsidRDefault="00353F52" w:rsidP="00353F52">
      <w:pPr>
        <w:pStyle w:val="ListBullet"/>
        <w:numPr>
          <w:ilvl w:val="0"/>
          <w:numId w:val="0"/>
        </w:numPr>
        <w:ind w:left="432" w:hanging="432"/>
      </w:pPr>
    </w:p>
    <w:p w14:paraId="57CC62E2" w14:textId="77777777" w:rsidR="00353F52" w:rsidRDefault="00353F52" w:rsidP="0042445A">
      <w:pPr>
        <w:pStyle w:val="ListBullet"/>
        <w:numPr>
          <w:ilvl w:val="0"/>
          <w:numId w:val="4"/>
        </w:numPr>
      </w:pPr>
      <w:r>
        <w:t>Usability is the measure of the quality of a user’s experience when interacting with a product or system.</w:t>
      </w:r>
    </w:p>
    <w:p w14:paraId="708F299A" w14:textId="7E18862D" w:rsidR="00353F52" w:rsidRDefault="00353F52" w:rsidP="0042445A">
      <w:pPr>
        <w:pStyle w:val="ListBullet"/>
        <w:numPr>
          <w:ilvl w:val="0"/>
          <w:numId w:val="4"/>
        </w:numPr>
      </w:pPr>
      <w:r>
        <w:t xml:space="preserve">Usability is a quality attribute that assess how easy user interfaces are to use.  </w:t>
      </w:r>
    </w:p>
    <w:p w14:paraId="5CF89BDC" w14:textId="0DE059E5" w:rsidR="00353F52" w:rsidRDefault="00353F52" w:rsidP="00353F52">
      <w:pPr>
        <w:pStyle w:val="ListBullet"/>
        <w:numPr>
          <w:ilvl w:val="0"/>
          <w:numId w:val="0"/>
        </w:numPr>
        <w:ind w:left="432" w:hanging="432"/>
      </w:pPr>
    </w:p>
    <w:p w14:paraId="72E56F3E" w14:textId="45761F9B" w:rsidR="00353F52" w:rsidRDefault="00353F52" w:rsidP="00353F52">
      <w:pPr>
        <w:pStyle w:val="ListBullet"/>
        <w:numPr>
          <w:ilvl w:val="0"/>
          <w:numId w:val="0"/>
        </w:numPr>
        <w:ind w:left="432" w:hanging="432"/>
        <w:rPr>
          <w:b/>
          <w:u w:val="single"/>
        </w:rPr>
      </w:pPr>
      <w:r>
        <w:rPr>
          <w:b/>
          <w:u w:val="single"/>
        </w:rPr>
        <w:t xml:space="preserve">Usability Factors </w:t>
      </w:r>
    </w:p>
    <w:p w14:paraId="5FA76994" w14:textId="348A3EAA" w:rsidR="00353F52" w:rsidRDefault="00353F52" w:rsidP="00353F52">
      <w:pPr>
        <w:pStyle w:val="ListBullet"/>
        <w:numPr>
          <w:ilvl w:val="0"/>
          <w:numId w:val="0"/>
        </w:numPr>
        <w:ind w:left="432" w:hanging="432"/>
        <w:rPr>
          <w:b/>
          <w:u w:val="single"/>
        </w:rPr>
      </w:pPr>
    </w:p>
    <w:p w14:paraId="6C6AC096" w14:textId="77777777" w:rsidR="00353F52" w:rsidRDefault="00353F52" w:rsidP="0042445A">
      <w:pPr>
        <w:pStyle w:val="ListBullet"/>
        <w:numPr>
          <w:ilvl w:val="0"/>
          <w:numId w:val="5"/>
        </w:numPr>
      </w:pPr>
      <w:r>
        <w:lastRenderedPageBreak/>
        <w:t xml:space="preserve">Fit for use  </w:t>
      </w:r>
    </w:p>
    <w:p w14:paraId="6E1B1BB4" w14:textId="00DA51D6" w:rsidR="00353F52" w:rsidRDefault="00353F52" w:rsidP="0042445A">
      <w:pPr>
        <w:pStyle w:val="ListBullet"/>
        <w:numPr>
          <w:ilvl w:val="1"/>
          <w:numId w:val="5"/>
        </w:numPr>
      </w:pPr>
      <w:r>
        <w:t xml:space="preserve">Can the system support the tasks that the user wants to perform? </w:t>
      </w:r>
    </w:p>
    <w:p w14:paraId="3692C8D0" w14:textId="0CD9A1A2" w:rsidR="00353F52" w:rsidRDefault="00353F52" w:rsidP="0042445A">
      <w:pPr>
        <w:pStyle w:val="ListBullet"/>
        <w:numPr>
          <w:ilvl w:val="1"/>
          <w:numId w:val="5"/>
        </w:numPr>
      </w:pPr>
      <w:r>
        <w:t>Does the system function as expected?</w:t>
      </w:r>
    </w:p>
    <w:p w14:paraId="6A2BE4BA" w14:textId="51228649" w:rsidR="00353F52" w:rsidRDefault="00353F52" w:rsidP="0042445A">
      <w:pPr>
        <w:pStyle w:val="ListBullet"/>
        <w:numPr>
          <w:ilvl w:val="1"/>
          <w:numId w:val="5"/>
        </w:numPr>
      </w:pPr>
      <w:r>
        <w:t xml:space="preserve">What are the system goals? </w:t>
      </w:r>
    </w:p>
    <w:p w14:paraId="34868DB7" w14:textId="6718D320" w:rsidR="00353F52" w:rsidRDefault="00353F52" w:rsidP="0042445A">
      <w:pPr>
        <w:pStyle w:val="ListBullet"/>
        <w:numPr>
          <w:ilvl w:val="1"/>
          <w:numId w:val="5"/>
        </w:numPr>
      </w:pPr>
      <w:r>
        <w:t xml:space="preserve">Average (measures) </w:t>
      </w:r>
    </w:p>
    <w:p w14:paraId="584C2D12" w14:textId="012A309E" w:rsidR="00353F52" w:rsidRDefault="00CD5E80" w:rsidP="0042445A">
      <w:pPr>
        <w:pStyle w:val="ListBullet"/>
        <w:numPr>
          <w:ilvl w:val="0"/>
          <w:numId w:val="5"/>
        </w:numPr>
      </w:pPr>
      <w:r>
        <w:t>Ease</w:t>
      </w:r>
      <w:r w:rsidR="00353F52">
        <w:t xml:space="preserve"> of learning </w:t>
      </w:r>
    </w:p>
    <w:p w14:paraId="071C2465" w14:textId="4DF21B53" w:rsidR="00353F52" w:rsidRDefault="00353F52" w:rsidP="0042445A">
      <w:pPr>
        <w:pStyle w:val="ListBullet"/>
        <w:numPr>
          <w:ilvl w:val="1"/>
          <w:numId w:val="5"/>
        </w:numPr>
      </w:pPr>
      <w:r>
        <w:t xml:space="preserve">How fast can a user who has never seen the user interface before learning it sufficiently well to accomplish basic tasks? </w:t>
      </w:r>
    </w:p>
    <w:p w14:paraId="5C0F286D" w14:textId="56611313" w:rsidR="00353F52" w:rsidRDefault="00353F52" w:rsidP="0042445A">
      <w:pPr>
        <w:pStyle w:val="ListBullet"/>
        <w:numPr>
          <w:ilvl w:val="1"/>
          <w:numId w:val="5"/>
        </w:numPr>
      </w:pPr>
      <w:r>
        <w:t xml:space="preserve">Do you have to read a manual for help? </w:t>
      </w:r>
    </w:p>
    <w:p w14:paraId="1DACDA54" w14:textId="6525A2CE" w:rsidR="00353F52" w:rsidRDefault="00353F52" w:rsidP="0042445A">
      <w:pPr>
        <w:pStyle w:val="ListBullet"/>
        <w:numPr>
          <w:ilvl w:val="1"/>
          <w:numId w:val="5"/>
        </w:numPr>
      </w:pPr>
      <w:r>
        <w:t xml:space="preserve">How much time are you prepared to invest in it and what are your usability expectations. </w:t>
      </w:r>
    </w:p>
    <w:p w14:paraId="4CD7C7C2" w14:textId="77777777" w:rsidR="00353F52" w:rsidRDefault="00353F52" w:rsidP="0042445A">
      <w:pPr>
        <w:pStyle w:val="ListBullet"/>
        <w:numPr>
          <w:ilvl w:val="0"/>
          <w:numId w:val="5"/>
        </w:numPr>
      </w:pPr>
      <w:r>
        <w:t xml:space="preserve">Efficiency of use  </w:t>
      </w:r>
    </w:p>
    <w:p w14:paraId="6FE3B00B" w14:textId="59D09B48" w:rsidR="00353F52" w:rsidRDefault="00353F52" w:rsidP="0042445A">
      <w:pPr>
        <w:pStyle w:val="ListBullet"/>
        <w:numPr>
          <w:ilvl w:val="1"/>
          <w:numId w:val="5"/>
        </w:numPr>
      </w:pPr>
      <w:r>
        <w:t xml:space="preserve">Once an experienced user has learned to use the system, how can he or she accomplish tasks? </w:t>
      </w:r>
    </w:p>
    <w:p w14:paraId="32E20128" w14:textId="0E88217B" w:rsidR="00353F52" w:rsidRDefault="00353F52" w:rsidP="0042445A">
      <w:pPr>
        <w:pStyle w:val="ListBullet"/>
        <w:numPr>
          <w:ilvl w:val="0"/>
          <w:numId w:val="5"/>
        </w:numPr>
      </w:pPr>
      <w:r>
        <w:t xml:space="preserve">Memorability </w:t>
      </w:r>
    </w:p>
    <w:p w14:paraId="17791EB6" w14:textId="4C0D2609" w:rsidR="00353F52" w:rsidRDefault="00353F52" w:rsidP="0042445A">
      <w:pPr>
        <w:pStyle w:val="ListBullet"/>
        <w:numPr>
          <w:ilvl w:val="1"/>
          <w:numId w:val="5"/>
        </w:numPr>
      </w:pPr>
      <w:r>
        <w:t xml:space="preserve">If a user has used the system before, can he or she remember enough to use it effectively the next time or does the user </w:t>
      </w:r>
      <w:proofErr w:type="gramStart"/>
      <w:r>
        <w:t>have to</w:t>
      </w:r>
      <w:proofErr w:type="gramEnd"/>
      <w:r>
        <w:t xml:space="preserve"> start over again learning everything? </w:t>
      </w:r>
    </w:p>
    <w:p w14:paraId="2F78F2E0" w14:textId="737ECD9D" w:rsidR="00353F52" w:rsidRDefault="00CB7C76" w:rsidP="0042445A">
      <w:pPr>
        <w:pStyle w:val="ListBullet"/>
        <w:numPr>
          <w:ilvl w:val="1"/>
          <w:numId w:val="5"/>
        </w:numPr>
      </w:pPr>
      <w:r>
        <w:t xml:space="preserve">Shouldn’t have problems for users to remember important tools they will frequently be using. </w:t>
      </w:r>
    </w:p>
    <w:p w14:paraId="424D1D10" w14:textId="62A2EEB4" w:rsidR="00CB7C76" w:rsidRDefault="00CB7C76" w:rsidP="0042445A">
      <w:pPr>
        <w:pStyle w:val="ListBullet"/>
        <w:numPr>
          <w:ilvl w:val="1"/>
          <w:numId w:val="5"/>
        </w:numPr>
      </w:pPr>
      <w:r>
        <w:t xml:space="preserve">A good interface is one where you remember or can, with prompts, recall what to do. </w:t>
      </w:r>
    </w:p>
    <w:p w14:paraId="1FAC542C" w14:textId="037A4AD5" w:rsidR="00CB7C76" w:rsidRDefault="00CB7C76" w:rsidP="0042445A">
      <w:pPr>
        <w:pStyle w:val="ListBullet"/>
        <w:numPr>
          <w:ilvl w:val="0"/>
          <w:numId w:val="5"/>
        </w:numPr>
      </w:pPr>
      <w:r>
        <w:t xml:space="preserve">Error frequency and severity </w:t>
      </w:r>
    </w:p>
    <w:p w14:paraId="0595898D" w14:textId="51BD6EF7" w:rsidR="00CB7C76" w:rsidRDefault="00CB7C76" w:rsidP="0042445A">
      <w:pPr>
        <w:pStyle w:val="ListBullet"/>
        <w:numPr>
          <w:ilvl w:val="1"/>
          <w:numId w:val="5"/>
        </w:numPr>
      </w:pPr>
      <w:r>
        <w:t xml:space="preserve">How often do users </w:t>
      </w:r>
      <w:r w:rsidRPr="00620769">
        <w:rPr>
          <w:highlight w:val="yellow"/>
        </w:rPr>
        <w:t>make errors</w:t>
      </w:r>
      <w:r>
        <w:t xml:space="preserve"> while using the system, how </w:t>
      </w:r>
      <w:r w:rsidRPr="00620769">
        <w:rPr>
          <w:highlight w:val="yellow"/>
        </w:rPr>
        <w:t>serious</w:t>
      </w:r>
      <w:r>
        <w:t xml:space="preserve"> are these errors, and how do </w:t>
      </w:r>
      <w:r w:rsidRPr="00620769">
        <w:rPr>
          <w:highlight w:val="yellow"/>
        </w:rPr>
        <w:t>users recover from these errors</w:t>
      </w:r>
      <w:r>
        <w:t xml:space="preserve">? </w:t>
      </w:r>
    </w:p>
    <w:p w14:paraId="6B56D763" w14:textId="7473AE43" w:rsidR="00CB7C76" w:rsidRDefault="00CB7C76" w:rsidP="0042445A">
      <w:pPr>
        <w:pStyle w:val="ListBullet"/>
        <w:numPr>
          <w:ilvl w:val="1"/>
          <w:numId w:val="5"/>
        </w:numPr>
      </w:pPr>
      <w:r>
        <w:t xml:space="preserve">What is the </w:t>
      </w:r>
      <w:r w:rsidRPr="00620769">
        <w:rPr>
          <w:highlight w:val="yellow"/>
        </w:rPr>
        <w:t>cost of these errors.</w:t>
      </w:r>
      <w:r>
        <w:t xml:space="preserve"> </w:t>
      </w:r>
    </w:p>
    <w:p w14:paraId="14F1275F" w14:textId="47BACD09" w:rsidR="00CB7C76" w:rsidRDefault="00CB7C76" w:rsidP="0042445A">
      <w:pPr>
        <w:pStyle w:val="ListBullet"/>
        <w:numPr>
          <w:ilvl w:val="0"/>
          <w:numId w:val="5"/>
        </w:numPr>
      </w:pPr>
      <w:r>
        <w:lastRenderedPageBreak/>
        <w:t xml:space="preserve">Subjective satisfaction </w:t>
      </w:r>
    </w:p>
    <w:p w14:paraId="64589DF2" w14:textId="132A47F7" w:rsidR="00CB7C76" w:rsidRDefault="00CB7C76" w:rsidP="0042445A">
      <w:pPr>
        <w:pStyle w:val="ListBullet"/>
        <w:numPr>
          <w:ilvl w:val="1"/>
          <w:numId w:val="5"/>
        </w:numPr>
      </w:pPr>
      <w:r>
        <w:t xml:space="preserve">How much does the user </w:t>
      </w:r>
      <w:r w:rsidRPr="00620769">
        <w:rPr>
          <w:highlight w:val="yellow"/>
        </w:rPr>
        <w:t>like</w:t>
      </w:r>
      <w:r>
        <w:t xml:space="preserve"> using the system? </w:t>
      </w:r>
    </w:p>
    <w:p w14:paraId="58177A7D" w14:textId="58D94608" w:rsidR="00CB7C76" w:rsidRDefault="00CB7C76" w:rsidP="0042445A">
      <w:pPr>
        <w:pStyle w:val="ListBullet"/>
        <w:numPr>
          <w:ilvl w:val="1"/>
          <w:numId w:val="5"/>
        </w:numPr>
      </w:pPr>
      <w:r>
        <w:t xml:space="preserve">If users like the interface </w:t>
      </w:r>
    </w:p>
    <w:p w14:paraId="2260986B" w14:textId="157C0F2B" w:rsidR="00CB7C76" w:rsidRDefault="00CB7C76" w:rsidP="0042445A">
      <w:pPr>
        <w:pStyle w:val="ListBullet"/>
        <w:numPr>
          <w:ilvl w:val="2"/>
          <w:numId w:val="5"/>
        </w:numPr>
      </w:pPr>
      <w:r>
        <w:t xml:space="preserve">They will make </w:t>
      </w:r>
      <w:r w:rsidRPr="00620769">
        <w:rPr>
          <w:highlight w:val="yellow"/>
        </w:rPr>
        <w:t>less errors</w:t>
      </w:r>
      <w:r>
        <w:t xml:space="preserve"> </w:t>
      </w:r>
    </w:p>
    <w:p w14:paraId="535E9121" w14:textId="3C282A64" w:rsidR="00CB7C76" w:rsidRDefault="00CB7C76" w:rsidP="0042445A">
      <w:pPr>
        <w:pStyle w:val="ListBullet"/>
        <w:numPr>
          <w:ilvl w:val="2"/>
          <w:numId w:val="5"/>
        </w:numPr>
      </w:pPr>
      <w:r>
        <w:t xml:space="preserve">They will </w:t>
      </w:r>
      <w:r w:rsidRPr="00620769">
        <w:rPr>
          <w:highlight w:val="yellow"/>
        </w:rPr>
        <w:t>persist longer when they are having problems</w:t>
      </w:r>
      <w:r>
        <w:t xml:space="preserve"> </w:t>
      </w:r>
    </w:p>
    <w:p w14:paraId="6BEF092E" w14:textId="33314839" w:rsidR="00CB7C76" w:rsidRDefault="00CB7C76" w:rsidP="0042445A">
      <w:pPr>
        <w:pStyle w:val="ListBullet"/>
        <w:numPr>
          <w:ilvl w:val="1"/>
          <w:numId w:val="5"/>
        </w:numPr>
      </w:pPr>
      <w:r>
        <w:t xml:space="preserve">Aesthetics – how </w:t>
      </w:r>
      <w:r w:rsidRPr="00620769">
        <w:rPr>
          <w:highlight w:val="yellow"/>
        </w:rPr>
        <w:t>nice</w:t>
      </w:r>
      <w:r>
        <w:t xml:space="preserve"> does it look is very important </w:t>
      </w:r>
    </w:p>
    <w:p w14:paraId="04AC7B9E" w14:textId="267C470F" w:rsidR="00CB7C76" w:rsidRDefault="00907937" w:rsidP="0042445A">
      <w:pPr>
        <w:pStyle w:val="ListBullet"/>
        <w:numPr>
          <w:ilvl w:val="2"/>
          <w:numId w:val="5"/>
        </w:numPr>
      </w:pPr>
      <w:r>
        <w:rPr>
          <w:noProof/>
          <w:lang w:val="en-GB" w:eastAsia="en-GB"/>
        </w:rPr>
        <w:drawing>
          <wp:anchor distT="0" distB="0" distL="114300" distR="114300" simplePos="0" relativeHeight="251658240" behindDoc="0" locked="0" layoutInCell="1" allowOverlap="1" wp14:anchorId="26BA8D3C" wp14:editId="33557D80">
            <wp:simplePos x="0" y="0"/>
            <wp:positionH relativeFrom="column">
              <wp:posOffset>1105066</wp:posOffset>
            </wp:positionH>
            <wp:positionV relativeFrom="paragraph">
              <wp:posOffset>431054</wp:posOffset>
            </wp:positionV>
            <wp:extent cx="4121785" cy="3482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785"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C76">
        <w:t xml:space="preserve">This can include font size, clean layout, good grouping </w:t>
      </w:r>
    </w:p>
    <w:p w14:paraId="08BEE21E" w14:textId="659A6B2A" w:rsidR="005B463F" w:rsidRDefault="005B463F" w:rsidP="005B463F">
      <w:pPr>
        <w:pStyle w:val="ListBullet"/>
        <w:numPr>
          <w:ilvl w:val="0"/>
          <w:numId w:val="0"/>
        </w:numPr>
        <w:ind w:left="432" w:hanging="432"/>
      </w:pPr>
    </w:p>
    <w:p w14:paraId="700E0F69" w14:textId="66721139" w:rsidR="005B463F" w:rsidRDefault="005B463F" w:rsidP="005B463F">
      <w:pPr>
        <w:pStyle w:val="ListBullet"/>
        <w:numPr>
          <w:ilvl w:val="0"/>
          <w:numId w:val="0"/>
        </w:numPr>
        <w:ind w:left="432" w:hanging="432"/>
      </w:pPr>
    </w:p>
    <w:p w14:paraId="410BAF11" w14:textId="78480693" w:rsidR="005B463F" w:rsidRDefault="005B463F" w:rsidP="005B463F">
      <w:pPr>
        <w:pStyle w:val="ListBullet"/>
        <w:numPr>
          <w:ilvl w:val="0"/>
          <w:numId w:val="0"/>
        </w:numPr>
        <w:ind w:left="432" w:hanging="432"/>
      </w:pPr>
    </w:p>
    <w:p w14:paraId="7E3128B7" w14:textId="3EF3E34D" w:rsidR="005B463F" w:rsidRDefault="005B463F" w:rsidP="005B463F">
      <w:pPr>
        <w:pStyle w:val="ListBullet"/>
        <w:numPr>
          <w:ilvl w:val="0"/>
          <w:numId w:val="0"/>
        </w:numPr>
        <w:ind w:left="432" w:hanging="432"/>
      </w:pPr>
    </w:p>
    <w:p w14:paraId="2D63CD53" w14:textId="68C8C683" w:rsidR="005B463F" w:rsidRDefault="005B463F" w:rsidP="005B463F">
      <w:pPr>
        <w:pStyle w:val="ListBullet"/>
        <w:numPr>
          <w:ilvl w:val="0"/>
          <w:numId w:val="0"/>
        </w:numPr>
        <w:ind w:left="432" w:hanging="432"/>
      </w:pPr>
    </w:p>
    <w:p w14:paraId="797475DD" w14:textId="03DA9D2B" w:rsidR="005B463F" w:rsidRDefault="005B463F" w:rsidP="005B463F">
      <w:pPr>
        <w:pStyle w:val="ListBullet"/>
        <w:numPr>
          <w:ilvl w:val="0"/>
          <w:numId w:val="0"/>
        </w:numPr>
        <w:ind w:left="432" w:hanging="432"/>
      </w:pPr>
    </w:p>
    <w:p w14:paraId="74CC3417" w14:textId="58F73C68" w:rsidR="005B463F" w:rsidRDefault="005B463F" w:rsidP="005B463F">
      <w:pPr>
        <w:pStyle w:val="ListBullet"/>
        <w:numPr>
          <w:ilvl w:val="0"/>
          <w:numId w:val="0"/>
        </w:numPr>
        <w:ind w:left="432" w:hanging="432"/>
      </w:pPr>
    </w:p>
    <w:p w14:paraId="1FD54AE8" w14:textId="54A77A0D" w:rsidR="005B463F" w:rsidRDefault="005B463F" w:rsidP="005B463F">
      <w:pPr>
        <w:pStyle w:val="ListBullet"/>
        <w:numPr>
          <w:ilvl w:val="0"/>
          <w:numId w:val="0"/>
        </w:numPr>
        <w:ind w:left="432" w:hanging="432"/>
      </w:pPr>
    </w:p>
    <w:p w14:paraId="38022169" w14:textId="44C88712" w:rsidR="005B463F" w:rsidRDefault="005B463F" w:rsidP="005B463F">
      <w:pPr>
        <w:pStyle w:val="ListBullet"/>
        <w:numPr>
          <w:ilvl w:val="0"/>
          <w:numId w:val="0"/>
        </w:numPr>
        <w:ind w:left="432" w:hanging="432"/>
      </w:pPr>
    </w:p>
    <w:p w14:paraId="5BF293C8" w14:textId="041C3C1F" w:rsidR="005B463F" w:rsidRDefault="005B463F" w:rsidP="005B463F">
      <w:pPr>
        <w:pStyle w:val="ListBullet"/>
        <w:numPr>
          <w:ilvl w:val="0"/>
          <w:numId w:val="0"/>
        </w:numPr>
        <w:ind w:left="432" w:hanging="432"/>
      </w:pPr>
    </w:p>
    <w:p w14:paraId="4A3B2A48" w14:textId="5AD1EEC3" w:rsidR="005B463F" w:rsidRDefault="005B463F" w:rsidP="005B463F">
      <w:pPr>
        <w:pStyle w:val="ListBullet"/>
        <w:numPr>
          <w:ilvl w:val="0"/>
          <w:numId w:val="0"/>
        </w:numPr>
        <w:ind w:left="432" w:hanging="432"/>
      </w:pPr>
    </w:p>
    <w:p w14:paraId="42C18A2D" w14:textId="15DECA4D" w:rsidR="005B463F" w:rsidRDefault="005B463F" w:rsidP="005B463F">
      <w:pPr>
        <w:pStyle w:val="ListBullet"/>
        <w:numPr>
          <w:ilvl w:val="0"/>
          <w:numId w:val="0"/>
        </w:numPr>
        <w:ind w:left="432" w:hanging="432"/>
      </w:pPr>
    </w:p>
    <w:p w14:paraId="1F03994E" w14:textId="681D1B0D" w:rsidR="005B463F" w:rsidRDefault="005B463F" w:rsidP="005B463F">
      <w:pPr>
        <w:pStyle w:val="ListBullet"/>
        <w:numPr>
          <w:ilvl w:val="0"/>
          <w:numId w:val="0"/>
        </w:numPr>
        <w:ind w:left="432" w:hanging="432"/>
      </w:pPr>
    </w:p>
    <w:p w14:paraId="24C03B41" w14:textId="6C346576" w:rsidR="005B463F" w:rsidRDefault="005B463F" w:rsidP="005B463F">
      <w:pPr>
        <w:pStyle w:val="ListBullet"/>
        <w:numPr>
          <w:ilvl w:val="0"/>
          <w:numId w:val="0"/>
        </w:numPr>
        <w:ind w:left="432" w:hanging="432"/>
        <w:rPr>
          <w:b/>
          <w:u w:val="single"/>
        </w:rPr>
      </w:pPr>
      <w:r>
        <w:rPr>
          <w:b/>
          <w:u w:val="single"/>
        </w:rPr>
        <w:t xml:space="preserve">Performance measurements </w:t>
      </w:r>
    </w:p>
    <w:p w14:paraId="31254A31" w14:textId="7E9C0A0C" w:rsidR="005B463F" w:rsidRDefault="005B463F" w:rsidP="005B463F">
      <w:pPr>
        <w:pStyle w:val="ListBullet"/>
        <w:numPr>
          <w:ilvl w:val="0"/>
          <w:numId w:val="0"/>
        </w:numPr>
        <w:ind w:left="432" w:hanging="432"/>
      </w:pPr>
    </w:p>
    <w:p w14:paraId="433A5CCE" w14:textId="1CF848D0" w:rsidR="005B463F" w:rsidRDefault="005B463F" w:rsidP="0042445A">
      <w:pPr>
        <w:pStyle w:val="ListBullet"/>
        <w:numPr>
          <w:ilvl w:val="0"/>
          <w:numId w:val="6"/>
        </w:numPr>
      </w:pPr>
      <w:r>
        <w:t xml:space="preserve">Are directly observable by watching a user complete a task within a specific time. This includes monitoring the number of errors and time needed to accomplish the task. These types are “quantifiable measures’ which means that they can be communicated with numbers. </w:t>
      </w:r>
    </w:p>
    <w:p w14:paraId="7C0E05FC" w14:textId="3BBA9AFC" w:rsidR="00DA6E7A" w:rsidRDefault="00DA6E7A" w:rsidP="0042445A">
      <w:pPr>
        <w:pStyle w:val="ListBullet"/>
        <w:numPr>
          <w:ilvl w:val="1"/>
          <w:numId w:val="6"/>
        </w:numPr>
      </w:pPr>
      <w:r>
        <w:lastRenderedPageBreak/>
        <w:t>Fitt’s law</w:t>
      </w:r>
      <w:r w:rsidR="00E95498">
        <w:t xml:space="preserve"> the classic performance measure for time to complete the task of pointing at an object </w:t>
      </w:r>
    </w:p>
    <w:p w14:paraId="00D88354" w14:textId="3F0A77C9" w:rsidR="00406206" w:rsidRDefault="00406206" w:rsidP="0042445A">
      <w:pPr>
        <w:pStyle w:val="ListBullet"/>
        <w:numPr>
          <w:ilvl w:val="2"/>
          <w:numId w:val="6"/>
        </w:numPr>
      </w:pPr>
      <w:r>
        <w:t xml:space="preserve">Time to target depends on target width (W) and distance to move pointer (D) </w:t>
      </w:r>
    </w:p>
    <w:p w14:paraId="0FA224E0" w14:textId="7437C42A" w:rsidR="00406206" w:rsidRDefault="00406206" w:rsidP="0042445A">
      <w:pPr>
        <w:pStyle w:val="ListBullet"/>
        <w:numPr>
          <w:ilvl w:val="2"/>
          <w:numId w:val="6"/>
        </w:numPr>
      </w:pPr>
      <w:r w:rsidRPr="00406206">
        <w:rPr>
          <w:noProof/>
          <w:lang w:val="en-GB" w:eastAsia="en-GB"/>
        </w:rPr>
        <w:drawing>
          <wp:inline distT="0" distB="0" distL="0" distR="0" wp14:anchorId="6C56D624" wp14:editId="6A5F5F93">
            <wp:extent cx="1566407" cy="391602"/>
            <wp:effectExtent l="0" t="0" r="0" b="8890"/>
            <wp:docPr id="2050" name="Picture 2" descr="T = a + b \log_2 \Bigg(1+\frac{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 = a + b \log_2 \Bigg(1+\frac{D}{W}\Big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407" cy="391602"/>
                    </a:xfrm>
                    <a:prstGeom prst="rect">
                      <a:avLst/>
                    </a:prstGeom>
                    <a:noFill/>
                    <a:extLst/>
                  </pic:spPr>
                </pic:pic>
              </a:graphicData>
            </a:graphic>
          </wp:inline>
        </w:drawing>
      </w:r>
    </w:p>
    <w:p w14:paraId="1A6D7F63" w14:textId="61F6275C" w:rsidR="00406206" w:rsidRDefault="00406206" w:rsidP="0042445A">
      <w:pPr>
        <w:pStyle w:val="ListBullet"/>
        <w:numPr>
          <w:ilvl w:val="2"/>
          <w:numId w:val="6"/>
        </w:numPr>
      </w:pPr>
      <w:r>
        <w:t>It is very valuable measure for designing</w:t>
      </w:r>
    </w:p>
    <w:p w14:paraId="3B50D561" w14:textId="7A4D7304" w:rsidR="00406206" w:rsidRDefault="00406206" w:rsidP="0042445A">
      <w:pPr>
        <w:pStyle w:val="ListBullet"/>
        <w:numPr>
          <w:ilvl w:val="3"/>
          <w:numId w:val="6"/>
        </w:numPr>
      </w:pPr>
      <w:r>
        <w:t xml:space="preserve">Control size and location </w:t>
      </w:r>
    </w:p>
    <w:p w14:paraId="01B32522" w14:textId="08425127" w:rsidR="00E95498" w:rsidRDefault="00E95498" w:rsidP="0042445A">
      <w:pPr>
        <w:pStyle w:val="ListBullet"/>
        <w:numPr>
          <w:ilvl w:val="1"/>
          <w:numId w:val="6"/>
        </w:numPr>
      </w:pPr>
      <w:r>
        <w:t xml:space="preserve">Hick-Hyman Law time taken to </w:t>
      </w:r>
      <w:proofErr w:type="gramStart"/>
      <w:r>
        <w:t>make a decision</w:t>
      </w:r>
      <w:proofErr w:type="gramEnd"/>
      <w:r>
        <w:t xml:space="preserve"> </w:t>
      </w:r>
    </w:p>
    <w:p w14:paraId="732FF08C" w14:textId="120FCB1D" w:rsidR="00406206" w:rsidRDefault="00406206" w:rsidP="0042445A">
      <w:pPr>
        <w:pStyle w:val="ListBullet"/>
        <w:numPr>
          <w:ilvl w:val="2"/>
          <w:numId w:val="6"/>
        </w:numPr>
      </w:pPr>
      <w:r>
        <w:t xml:space="preserve">The time it takes for a person to </w:t>
      </w:r>
      <w:proofErr w:type="gramStart"/>
      <w:r>
        <w:t>make a decision</w:t>
      </w:r>
      <w:proofErr w:type="gramEnd"/>
      <w:r>
        <w:t xml:space="preserve"> as a result of the n possible choices </w:t>
      </w:r>
    </w:p>
    <w:p w14:paraId="02EFCFCF" w14:textId="5E942A81" w:rsidR="00406206" w:rsidRDefault="00406206" w:rsidP="0042445A">
      <w:pPr>
        <w:pStyle w:val="ListBullet"/>
        <w:numPr>
          <w:ilvl w:val="2"/>
          <w:numId w:val="6"/>
        </w:numPr>
      </w:pPr>
      <w:r w:rsidRPr="00406206">
        <w:rPr>
          <w:noProof/>
          <w:lang w:val="en-GB" w:eastAsia="en-GB"/>
        </w:rPr>
        <w:drawing>
          <wp:inline distT="0" distB="0" distL="0" distR="0" wp14:anchorId="4A8F4303" wp14:editId="0972F6F2">
            <wp:extent cx="1796994" cy="241903"/>
            <wp:effectExtent l="0" t="0" r="0" b="6350"/>
            <wp:docPr id="6" name="Picture 2" descr="T = b \cdot \log_{2}(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 = b \cdot \log_{2}(n +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254" cy="246784"/>
                    </a:xfrm>
                    <a:prstGeom prst="rect">
                      <a:avLst/>
                    </a:prstGeom>
                    <a:noFill/>
                    <a:extLst/>
                  </pic:spPr>
                </pic:pic>
              </a:graphicData>
            </a:graphic>
          </wp:inline>
        </w:drawing>
      </w:r>
    </w:p>
    <w:p w14:paraId="752F6D67" w14:textId="4EB3626A" w:rsidR="00406206" w:rsidRDefault="00406206" w:rsidP="0042445A">
      <w:pPr>
        <w:pStyle w:val="ListBullet"/>
        <w:numPr>
          <w:ilvl w:val="2"/>
          <w:numId w:val="6"/>
        </w:numPr>
      </w:pPr>
      <w:r>
        <w:t xml:space="preserve">Particularly important for menus </w:t>
      </w:r>
    </w:p>
    <w:p w14:paraId="52D352AD" w14:textId="69B515B4" w:rsidR="00406206" w:rsidRDefault="00406206" w:rsidP="0042445A">
      <w:pPr>
        <w:pStyle w:val="ListBullet"/>
        <w:numPr>
          <w:ilvl w:val="2"/>
          <w:numId w:val="6"/>
        </w:numPr>
      </w:pPr>
      <w:r>
        <w:t xml:space="preserve">Other factors </w:t>
      </w:r>
    </w:p>
    <w:p w14:paraId="630E8CA8" w14:textId="14E6453A" w:rsidR="00406206" w:rsidRDefault="00406206" w:rsidP="0042445A">
      <w:pPr>
        <w:pStyle w:val="ListBullet"/>
        <w:numPr>
          <w:ilvl w:val="3"/>
          <w:numId w:val="6"/>
        </w:numPr>
      </w:pPr>
      <w:r>
        <w:t xml:space="preserve">Recognition time: for icon or word </w:t>
      </w:r>
    </w:p>
    <w:p w14:paraId="1C957AE2" w14:textId="763C64D0" w:rsidR="00406206" w:rsidRDefault="00406206" w:rsidP="0042445A">
      <w:pPr>
        <w:pStyle w:val="ListBullet"/>
        <w:numPr>
          <w:ilvl w:val="3"/>
          <w:numId w:val="6"/>
        </w:numPr>
      </w:pPr>
      <w:r>
        <w:t xml:space="preserve">Consistency is good: spatial memory is very powerful </w:t>
      </w:r>
    </w:p>
    <w:p w14:paraId="05F46C83" w14:textId="0CF39544" w:rsidR="00A55B81" w:rsidRDefault="00A55B81" w:rsidP="00A55B81">
      <w:pPr>
        <w:pStyle w:val="ListBullet"/>
        <w:numPr>
          <w:ilvl w:val="0"/>
          <w:numId w:val="0"/>
        </w:numPr>
        <w:ind w:left="432" w:hanging="432"/>
      </w:pPr>
    </w:p>
    <w:p w14:paraId="03412A1A" w14:textId="33764602" w:rsidR="00A55B81" w:rsidRPr="00B120F5" w:rsidRDefault="00A55B81" w:rsidP="00A55B81">
      <w:pPr>
        <w:pStyle w:val="Heading1"/>
        <w:rPr>
          <w:lang w:val="en-GB"/>
        </w:rPr>
      </w:pPr>
      <w:r>
        <w:rPr>
          <w:lang w:val="en-GB"/>
        </w:rPr>
        <w:t xml:space="preserve">Lecture 3: Heuristic evaluations and early prototype evaluations </w:t>
      </w:r>
    </w:p>
    <w:p w14:paraId="552C9AF4" w14:textId="77777777" w:rsidR="00A55B81" w:rsidRDefault="00A55B81" w:rsidP="00A55B81">
      <w:pPr>
        <w:pStyle w:val="ListBullet"/>
        <w:numPr>
          <w:ilvl w:val="0"/>
          <w:numId w:val="0"/>
        </w:numPr>
        <w:ind w:left="432" w:hanging="432"/>
        <w:rPr>
          <w:b/>
          <w:u w:val="single"/>
        </w:rPr>
      </w:pPr>
      <w:r w:rsidRPr="00353F52">
        <w:rPr>
          <w:b/>
          <w:u w:val="single"/>
        </w:rPr>
        <w:t xml:space="preserve">Learning objectives </w:t>
      </w:r>
    </w:p>
    <w:p w14:paraId="77B2039A" w14:textId="2B4154B0" w:rsidR="00A55B81" w:rsidRDefault="00A55B81" w:rsidP="00A55B81">
      <w:pPr>
        <w:pStyle w:val="ListBullet"/>
        <w:numPr>
          <w:ilvl w:val="0"/>
          <w:numId w:val="0"/>
        </w:numPr>
        <w:ind w:left="432" w:hanging="432"/>
      </w:pPr>
    </w:p>
    <w:p w14:paraId="045AB9CF" w14:textId="7F8A1227" w:rsidR="00A55B81" w:rsidRPr="00D73F44" w:rsidRDefault="00A55B81" w:rsidP="0042445A">
      <w:pPr>
        <w:pStyle w:val="ListBullet"/>
        <w:numPr>
          <w:ilvl w:val="0"/>
          <w:numId w:val="7"/>
        </w:numPr>
        <w:rPr>
          <w:color w:val="FF0000"/>
        </w:rPr>
      </w:pPr>
      <w:r w:rsidRPr="00D73F44">
        <w:rPr>
          <w:color w:val="FF0000"/>
        </w:rPr>
        <w:t xml:space="preserve">To be aware of a range of heuristic evaluation options appropriate to the analysis and design phase </w:t>
      </w:r>
    </w:p>
    <w:p w14:paraId="6EE76776" w14:textId="6CBE7971" w:rsidR="00A55B81" w:rsidRPr="00D73F44" w:rsidRDefault="00222F9C" w:rsidP="0042445A">
      <w:pPr>
        <w:pStyle w:val="ListBullet"/>
        <w:numPr>
          <w:ilvl w:val="1"/>
          <w:numId w:val="7"/>
        </w:numPr>
        <w:rPr>
          <w:color w:val="FF0000"/>
        </w:rPr>
      </w:pPr>
      <w:proofErr w:type="gramStart"/>
      <w:r w:rsidRPr="00D73F44">
        <w:rPr>
          <w:color w:val="FF0000"/>
        </w:rPr>
        <w:t>In particular,</w:t>
      </w:r>
      <w:r w:rsidR="00A55B81" w:rsidRPr="00D73F44">
        <w:rPr>
          <w:color w:val="FF0000"/>
        </w:rPr>
        <w:t xml:space="preserve"> </w:t>
      </w:r>
      <w:r w:rsidR="00AA43F2" w:rsidRPr="00D73F44">
        <w:rPr>
          <w:color w:val="FF0000"/>
        </w:rPr>
        <w:t>well-known</w:t>
      </w:r>
      <w:proofErr w:type="gramEnd"/>
      <w:r w:rsidR="00A55B81" w:rsidRPr="00D73F44">
        <w:rPr>
          <w:color w:val="FF0000"/>
        </w:rPr>
        <w:t xml:space="preserve"> </w:t>
      </w:r>
      <w:r w:rsidR="00AA43F2" w:rsidRPr="00D73F44">
        <w:rPr>
          <w:color w:val="FF0000"/>
        </w:rPr>
        <w:t>heuristics</w:t>
      </w:r>
      <w:r w:rsidR="00A55B81" w:rsidRPr="00D73F44">
        <w:rPr>
          <w:color w:val="FF0000"/>
        </w:rPr>
        <w:t xml:space="preserve"> of usable systems </w:t>
      </w:r>
    </w:p>
    <w:p w14:paraId="5A0E8C14" w14:textId="1B2F53E4" w:rsidR="00AA43F2" w:rsidRPr="00D73F44" w:rsidRDefault="00AA43F2" w:rsidP="0042445A">
      <w:pPr>
        <w:pStyle w:val="ListBullet"/>
        <w:numPr>
          <w:ilvl w:val="0"/>
          <w:numId w:val="7"/>
        </w:numPr>
        <w:rPr>
          <w:color w:val="FF0000"/>
        </w:rPr>
      </w:pPr>
      <w:r w:rsidRPr="00D73F44">
        <w:rPr>
          <w:color w:val="FF0000"/>
        </w:rPr>
        <w:lastRenderedPageBreak/>
        <w:t xml:space="preserve">To understand the evaluations challenges of early prototypes with limited functionality </w:t>
      </w:r>
      <w:r w:rsidR="00135A01" w:rsidRPr="00D73F44">
        <w:rPr>
          <w:color w:val="FF0000"/>
        </w:rPr>
        <w:t xml:space="preserve">  </w:t>
      </w:r>
    </w:p>
    <w:p w14:paraId="01B2115F" w14:textId="27511E30" w:rsidR="00642322" w:rsidRDefault="00642322" w:rsidP="00642322">
      <w:pPr>
        <w:pStyle w:val="ListBullet"/>
        <w:numPr>
          <w:ilvl w:val="0"/>
          <w:numId w:val="0"/>
        </w:numPr>
        <w:ind w:left="432" w:hanging="432"/>
      </w:pPr>
    </w:p>
    <w:p w14:paraId="6DFFE583" w14:textId="0D14CDC6" w:rsidR="00642322" w:rsidRDefault="00642322" w:rsidP="00642322">
      <w:pPr>
        <w:pStyle w:val="ListBullet"/>
        <w:numPr>
          <w:ilvl w:val="0"/>
          <w:numId w:val="0"/>
        </w:numPr>
        <w:ind w:left="432" w:hanging="432"/>
      </w:pPr>
    </w:p>
    <w:p w14:paraId="7226F014" w14:textId="6A638451" w:rsidR="00642322" w:rsidRDefault="00642322" w:rsidP="00642322">
      <w:pPr>
        <w:pStyle w:val="ListBullet"/>
        <w:numPr>
          <w:ilvl w:val="0"/>
          <w:numId w:val="0"/>
        </w:numPr>
        <w:ind w:left="432" w:hanging="432"/>
        <w:rPr>
          <w:b/>
          <w:u w:val="single"/>
        </w:rPr>
      </w:pPr>
      <w:r>
        <w:rPr>
          <w:b/>
          <w:u w:val="single"/>
        </w:rPr>
        <w:t xml:space="preserve">Evaluation – Heuristic Evaluation </w:t>
      </w:r>
    </w:p>
    <w:p w14:paraId="06D7FF6E" w14:textId="276ED6EF" w:rsidR="00642322" w:rsidRDefault="00642322" w:rsidP="00642322">
      <w:pPr>
        <w:pStyle w:val="ListBullet"/>
        <w:numPr>
          <w:ilvl w:val="0"/>
          <w:numId w:val="0"/>
        </w:numPr>
        <w:ind w:left="432" w:hanging="432"/>
        <w:rPr>
          <w:b/>
          <w:u w:val="single"/>
        </w:rPr>
      </w:pPr>
    </w:p>
    <w:p w14:paraId="62385C99" w14:textId="5EBDD265" w:rsidR="00642322" w:rsidRDefault="00642322" w:rsidP="0042445A">
      <w:pPr>
        <w:pStyle w:val="ListBullet"/>
        <w:numPr>
          <w:ilvl w:val="0"/>
          <w:numId w:val="8"/>
        </w:numPr>
      </w:pPr>
      <w:r>
        <w:t xml:space="preserve">Heuristic evaluations are performed by usability experts using a predetermined set of criteria designed to measure the usability of a proposed design </w:t>
      </w:r>
    </w:p>
    <w:p w14:paraId="48573DEA" w14:textId="7BE943F1" w:rsidR="00642322" w:rsidRDefault="00642322" w:rsidP="0042445A">
      <w:pPr>
        <w:pStyle w:val="ListBullet"/>
        <w:numPr>
          <w:ilvl w:val="0"/>
          <w:numId w:val="8"/>
        </w:numPr>
      </w:pPr>
      <w:r>
        <w:t xml:space="preserve">The evaluator follows a scenario through the design and tests each step against the heuristic criteria </w:t>
      </w:r>
    </w:p>
    <w:p w14:paraId="3EE05F06" w14:textId="6386F098" w:rsidR="00642322" w:rsidRDefault="00642322" w:rsidP="0042445A">
      <w:pPr>
        <w:pStyle w:val="ListBullet"/>
        <w:numPr>
          <w:ilvl w:val="0"/>
          <w:numId w:val="8"/>
        </w:numPr>
      </w:pPr>
      <w:r>
        <w:t xml:space="preserve">Carrying out heuristic evaluation </w:t>
      </w:r>
      <w:r w:rsidR="001A34F0">
        <w:t xml:space="preserve">is an excellent way to get an understanding of a system that you are going to usability test. </w:t>
      </w:r>
    </w:p>
    <w:p w14:paraId="4AC8E2BE" w14:textId="193E5EFA" w:rsidR="001A34F0" w:rsidRDefault="001A34F0" w:rsidP="0042445A">
      <w:pPr>
        <w:pStyle w:val="ListBullet"/>
        <w:numPr>
          <w:ilvl w:val="0"/>
          <w:numId w:val="8"/>
        </w:numPr>
      </w:pPr>
      <w:r>
        <w:t xml:space="preserve">Or a heuristic evaluation can be stand-alone with the evaluator making observations and recommendations based on their experience. </w:t>
      </w:r>
    </w:p>
    <w:p w14:paraId="08CE5B04" w14:textId="6F8652C9" w:rsidR="00A55352" w:rsidRDefault="00A55352" w:rsidP="00A55352">
      <w:pPr>
        <w:pStyle w:val="ListBullet"/>
        <w:numPr>
          <w:ilvl w:val="0"/>
          <w:numId w:val="0"/>
        </w:numPr>
        <w:ind w:left="432" w:hanging="432"/>
      </w:pPr>
    </w:p>
    <w:p w14:paraId="4734FA14" w14:textId="07C68454" w:rsidR="00A55352" w:rsidRDefault="00A55352" w:rsidP="00A55352">
      <w:pPr>
        <w:pStyle w:val="ListBullet"/>
        <w:numPr>
          <w:ilvl w:val="0"/>
          <w:numId w:val="0"/>
        </w:numPr>
        <w:ind w:left="432" w:hanging="432"/>
        <w:rPr>
          <w:b/>
          <w:u w:val="single"/>
        </w:rPr>
      </w:pPr>
      <w:r>
        <w:rPr>
          <w:b/>
          <w:u w:val="single"/>
        </w:rPr>
        <w:t xml:space="preserve">Nielsen’s Heuristics </w:t>
      </w:r>
    </w:p>
    <w:p w14:paraId="65CF4F13" w14:textId="5D196D75" w:rsidR="00A55352" w:rsidRDefault="00A55352" w:rsidP="00A55352">
      <w:pPr>
        <w:pStyle w:val="ListBullet"/>
        <w:numPr>
          <w:ilvl w:val="0"/>
          <w:numId w:val="0"/>
        </w:numPr>
        <w:ind w:left="432" w:hanging="432"/>
        <w:rPr>
          <w:b/>
          <w:u w:val="single"/>
        </w:rPr>
      </w:pPr>
    </w:p>
    <w:p w14:paraId="33890E60" w14:textId="5D05EB73" w:rsidR="00A55352" w:rsidRPr="00A55352" w:rsidRDefault="00A55352" w:rsidP="0042445A">
      <w:pPr>
        <w:pStyle w:val="ListBullet"/>
        <w:numPr>
          <w:ilvl w:val="0"/>
          <w:numId w:val="9"/>
        </w:numPr>
        <w:rPr>
          <w:b/>
          <w:u w:val="single"/>
        </w:rPr>
      </w:pPr>
      <w:r>
        <w:t xml:space="preserve">Visibility of system status </w:t>
      </w:r>
    </w:p>
    <w:p w14:paraId="47267FB5" w14:textId="78451CD9" w:rsidR="00A55352" w:rsidRPr="00A55352" w:rsidRDefault="00A55352" w:rsidP="0042445A">
      <w:pPr>
        <w:pStyle w:val="ListBullet"/>
        <w:numPr>
          <w:ilvl w:val="1"/>
          <w:numId w:val="9"/>
        </w:numPr>
        <w:rPr>
          <w:b/>
          <w:u w:val="single"/>
        </w:rPr>
      </w:pPr>
      <w:r>
        <w:t xml:space="preserve">The system should always keep users informed about what is going on, through appropriate feedback within reasonable time. </w:t>
      </w:r>
    </w:p>
    <w:p w14:paraId="0E70A2E0" w14:textId="4A69C7B8" w:rsidR="00A55352" w:rsidRPr="00A55352" w:rsidRDefault="00A55352" w:rsidP="0042445A">
      <w:pPr>
        <w:pStyle w:val="ListBullet"/>
        <w:numPr>
          <w:ilvl w:val="0"/>
          <w:numId w:val="9"/>
        </w:numPr>
        <w:rPr>
          <w:b/>
          <w:u w:val="single"/>
        </w:rPr>
      </w:pPr>
      <w:r>
        <w:t xml:space="preserve">Match between system and the real world </w:t>
      </w:r>
    </w:p>
    <w:p w14:paraId="571FB3A3" w14:textId="006CD618" w:rsidR="00A55352" w:rsidRPr="00A55352" w:rsidRDefault="00A55352" w:rsidP="0042445A">
      <w:pPr>
        <w:pStyle w:val="ListBullet"/>
        <w:numPr>
          <w:ilvl w:val="1"/>
          <w:numId w:val="9"/>
        </w:numPr>
        <w:rPr>
          <w:b/>
          <w:u w:val="single"/>
        </w:rPr>
      </w:pPr>
      <w:r>
        <w:t xml:space="preserve">The system should speak the user’s language, with words, phrases and concepts familiar to the user, rather than system-oriented terms. Follow real-world conventions, making information appear in a natural and logical order </w:t>
      </w:r>
    </w:p>
    <w:p w14:paraId="6A5E0F96" w14:textId="6200678C" w:rsidR="00A55352" w:rsidRPr="00A55352" w:rsidRDefault="00A55352" w:rsidP="0042445A">
      <w:pPr>
        <w:pStyle w:val="ListBullet"/>
        <w:numPr>
          <w:ilvl w:val="0"/>
          <w:numId w:val="9"/>
        </w:numPr>
        <w:rPr>
          <w:b/>
          <w:u w:val="single"/>
        </w:rPr>
      </w:pPr>
      <w:r>
        <w:t xml:space="preserve">User control and freedom </w:t>
      </w:r>
    </w:p>
    <w:p w14:paraId="449153A1" w14:textId="2C07565B" w:rsidR="00A55352" w:rsidRPr="00A55352" w:rsidRDefault="00A55352" w:rsidP="0042445A">
      <w:pPr>
        <w:pStyle w:val="ListBullet"/>
        <w:numPr>
          <w:ilvl w:val="1"/>
          <w:numId w:val="9"/>
        </w:numPr>
        <w:rPr>
          <w:b/>
          <w:u w:val="single"/>
        </w:rPr>
      </w:pPr>
      <w:r>
        <w:lastRenderedPageBreak/>
        <w:t xml:space="preserve">Users often choose system functions by mistake and will need a clearly marked “emergency exit” to leave the unwanted state without having to go through an extended dialogue. Support undo and redo. </w:t>
      </w:r>
    </w:p>
    <w:p w14:paraId="3088AE89" w14:textId="3F5EEA8C" w:rsidR="00A55352" w:rsidRPr="00A55352" w:rsidRDefault="00A55352" w:rsidP="0042445A">
      <w:pPr>
        <w:pStyle w:val="ListBullet"/>
        <w:numPr>
          <w:ilvl w:val="0"/>
          <w:numId w:val="9"/>
        </w:numPr>
      </w:pPr>
      <w:r w:rsidRPr="00A55352">
        <w:t xml:space="preserve">Consistency and standards </w:t>
      </w:r>
    </w:p>
    <w:p w14:paraId="3758C803" w14:textId="17F4FDBE" w:rsidR="00A55352" w:rsidRPr="00A55352" w:rsidRDefault="00A55352" w:rsidP="0042445A">
      <w:pPr>
        <w:pStyle w:val="ListBullet"/>
        <w:numPr>
          <w:ilvl w:val="1"/>
          <w:numId w:val="9"/>
        </w:numPr>
        <w:rPr>
          <w:b/>
          <w:u w:val="single"/>
        </w:rPr>
      </w:pPr>
      <w:r>
        <w:t xml:space="preserve">Users should not have to wonder whether different words, situations, or actions mean the same thing. </w:t>
      </w:r>
    </w:p>
    <w:p w14:paraId="2CB72A41" w14:textId="4C9318F0" w:rsidR="00A55352" w:rsidRPr="00A55352" w:rsidRDefault="00A55352" w:rsidP="0042445A">
      <w:pPr>
        <w:pStyle w:val="ListBullet"/>
        <w:numPr>
          <w:ilvl w:val="0"/>
          <w:numId w:val="9"/>
        </w:numPr>
        <w:rPr>
          <w:b/>
          <w:u w:val="single"/>
        </w:rPr>
      </w:pPr>
      <w:r>
        <w:t xml:space="preserve">Error prevention </w:t>
      </w:r>
    </w:p>
    <w:p w14:paraId="42308954" w14:textId="24507618" w:rsidR="00A55352" w:rsidRPr="00A55352" w:rsidRDefault="00A55352" w:rsidP="0042445A">
      <w:pPr>
        <w:pStyle w:val="ListBullet"/>
        <w:numPr>
          <w:ilvl w:val="1"/>
          <w:numId w:val="9"/>
        </w:numPr>
        <w:rPr>
          <w:b/>
          <w:u w:val="single"/>
        </w:rPr>
      </w:pPr>
      <w:r>
        <w:t xml:space="preserve">Even better than good error messages </w:t>
      </w:r>
      <w:proofErr w:type="gramStart"/>
      <w:r>
        <w:t>is</w:t>
      </w:r>
      <w:proofErr w:type="gramEnd"/>
      <w:r>
        <w:t xml:space="preserve"> careful design which prevents a problem from occurring in the first place. Either eliminate error-prone conditions or check for them and present users with a confirmation option before they commit to the action. </w:t>
      </w:r>
    </w:p>
    <w:p w14:paraId="3DCF3C2E" w14:textId="4195B8AF" w:rsidR="00A55352" w:rsidRPr="003D24D0" w:rsidRDefault="003D24D0" w:rsidP="0042445A">
      <w:pPr>
        <w:pStyle w:val="ListBullet"/>
        <w:numPr>
          <w:ilvl w:val="0"/>
          <w:numId w:val="9"/>
        </w:numPr>
        <w:rPr>
          <w:b/>
          <w:u w:val="single"/>
        </w:rPr>
      </w:pPr>
      <w:r>
        <w:t xml:space="preserve">Recognition rather than recall </w:t>
      </w:r>
    </w:p>
    <w:p w14:paraId="27DADD54" w14:textId="1D0B73AA" w:rsidR="003D24D0" w:rsidRPr="003D24D0" w:rsidRDefault="003D24D0" w:rsidP="0042445A">
      <w:pPr>
        <w:pStyle w:val="ListBullet"/>
        <w:numPr>
          <w:ilvl w:val="1"/>
          <w:numId w:val="9"/>
        </w:numPr>
        <w:rPr>
          <w:b/>
          <w:u w:val="single"/>
        </w:rPr>
      </w:pPr>
      <w:r>
        <w:t xml:space="preserve">Minimize the user’s memory load by making objects, actions, and options visible. The user should not have to remember information from one part of the dialogue to another. Instructions for use of the system should be visible or easily retrievable whenever appropriate. </w:t>
      </w:r>
    </w:p>
    <w:p w14:paraId="5B610DB5" w14:textId="0E6273D4" w:rsidR="003D24D0" w:rsidRPr="003D24D0" w:rsidRDefault="003D24D0" w:rsidP="0042445A">
      <w:pPr>
        <w:pStyle w:val="ListBullet"/>
        <w:numPr>
          <w:ilvl w:val="0"/>
          <w:numId w:val="9"/>
        </w:numPr>
        <w:rPr>
          <w:b/>
          <w:u w:val="single"/>
        </w:rPr>
      </w:pPr>
      <w:r>
        <w:t xml:space="preserve">Flexibility and efficiency of use </w:t>
      </w:r>
    </w:p>
    <w:p w14:paraId="72024C60" w14:textId="58B39480" w:rsidR="003D24D0" w:rsidRPr="003D24D0" w:rsidRDefault="003D24D0" w:rsidP="0042445A">
      <w:pPr>
        <w:pStyle w:val="ListBullet"/>
        <w:numPr>
          <w:ilvl w:val="1"/>
          <w:numId w:val="9"/>
        </w:numPr>
        <w:rPr>
          <w:b/>
          <w:u w:val="single"/>
        </w:rPr>
      </w:pPr>
      <w:r>
        <w:t xml:space="preserve">System should cater to both inexperienced and experienced users. Allow users to tailor frequent actions. </w:t>
      </w:r>
    </w:p>
    <w:p w14:paraId="7C54DD6B" w14:textId="333E7278" w:rsidR="003D24D0" w:rsidRPr="003D24D0" w:rsidRDefault="003D24D0" w:rsidP="0042445A">
      <w:pPr>
        <w:pStyle w:val="ListBullet"/>
        <w:numPr>
          <w:ilvl w:val="0"/>
          <w:numId w:val="9"/>
        </w:numPr>
        <w:rPr>
          <w:b/>
          <w:u w:val="single"/>
        </w:rPr>
      </w:pPr>
      <w:r>
        <w:t xml:space="preserve">Aesthetic and minimalist design </w:t>
      </w:r>
    </w:p>
    <w:p w14:paraId="7DBA23EE" w14:textId="1C5FAA20" w:rsidR="003D24D0" w:rsidRPr="003D24D0" w:rsidRDefault="003D24D0" w:rsidP="0042445A">
      <w:pPr>
        <w:pStyle w:val="ListBullet"/>
        <w:numPr>
          <w:ilvl w:val="1"/>
          <w:numId w:val="9"/>
        </w:numPr>
        <w:rPr>
          <w:b/>
          <w:u w:val="single"/>
        </w:rPr>
      </w:pPr>
      <w:r>
        <w:t xml:space="preserve">Dialogues should not contain information which is irrelevant or rarely needed. Every extra unit of information </w:t>
      </w:r>
    </w:p>
    <w:p w14:paraId="1D0E5A34" w14:textId="3C2FE85D" w:rsidR="003D24D0" w:rsidRPr="003D24D0" w:rsidRDefault="003D24D0" w:rsidP="0042445A">
      <w:pPr>
        <w:pStyle w:val="ListBullet"/>
        <w:numPr>
          <w:ilvl w:val="0"/>
          <w:numId w:val="9"/>
        </w:numPr>
        <w:rPr>
          <w:b/>
          <w:u w:val="single"/>
        </w:rPr>
      </w:pPr>
      <w:r>
        <w:t xml:space="preserve">Help users recognize, diagnose, and recover from errors </w:t>
      </w:r>
    </w:p>
    <w:p w14:paraId="14F219CB" w14:textId="2C97027E" w:rsidR="003D24D0" w:rsidRPr="003D24D0" w:rsidRDefault="003D24D0" w:rsidP="0042445A">
      <w:pPr>
        <w:pStyle w:val="ListBullet"/>
        <w:numPr>
          <w:ilvl w:val="1"/>
          <w:numId w:val="9"/>
        </w:numPr>
        <w:rPr>
          <w:b/>
          <w:u w:val="single"/>
        </w:rPr>
      </w:pPr>
      <w:r>
        <w:t xml:space="preserve">Error messages should be expressed in plain language, precisely indicate the problem, and constructively suggest a solution. </w:t>
      </w:r>
    </w:p>
    <w:p w14:paraId="384765F4" w14:textId="23086A3B" w:rsidR="003D24D0" w:rsidRPr="003D24D0" w:rsidRDefault="003D24D0" w:rsidP="0042445A">
      <w:pPr>
        <w:pStyle w:val="ListBullet"/>
        <w:numPr>
          <w:ilvl w:val="0"/>
          <w:numId w:val="9"/>
        </w:numPr>
        <w:rPr>
          <w:b/>
          <w:u w:val="single"/>
        </w:rPr>
      </w:pPr>
      <w:r>
        <w:t xml:space="preserve">Help and documentation </w:t>
      </w:r>
    </w:p>
    <w:p w14:paraId="14E01754" w14:textId="4221FAE1" w:rsidR="003D24D0" w:rsidRPr="00D4657A" w:rsidRDefault="003D24D0" w:rsidP="0042445A">
      <w:pPr>
        <w:pStyle w:val="ListBullet"/>
        <w:numPr>
          <w:ilvl w:val="1"/>
          <w:numId w:val="9"/>
        </w:numPr>
        <w:rPr>
          <w:b/>
          <w:u w:val="single"/>
        </w:rPr>
      </w:pPr>
      <w:r>
        <w:lastRenderedPageBreak/>
        <w:t xml:space="preserve">Even though it is better if the system can be used without documentation, it may be necessary to provide help and documentation. Any such information should be easy to search, focused on the user’s task, list concrete steps to be carried out, and not too large. </w:t>
      </w:r>
    </w:p>
    <w:p w14:paraId="2CA25CC3" w14:textId="6BCD6234" w:rsidR="00D4657A" w:rsidRDefault="00D4657A" w:rsidP="00D4657A">
      <w:pPr>
        <w:pStyle w:val="ListBullet"/>
        <w:numPr>
          <w:ilvl w:val="0"/>
          <w:numId w:val="0"/>
        </w:numPr>
        <w:ind w:left="432" w:hanging="432"/>
        <w:rPr>
          <w:b/>
          <w:u w:val="single"/>
        </w:rPr>
      </w:pPr>
    </w:p>
    <w:p w14:paraId="413D5C07" w14:textId="56CE97F3" w:rsidR="00D4657A" w:rsidRDefault="004C0749" w:rsidP="00D4657A">
      <w:pPr>
        <w:pStyle w:val="ListBullet"/>
        <w:numPr>
          <w:ilvl w:val="0"/>
          <w:numId w:val="0"/>
        </w:numPr>
        <w:ind w:left="432" w:hanging="432"/>
        <w:rPr>
          <w:b/>
          <w:u w:val="single"/>
        </w:rPr>
      </w:pPr>
      <w:r>
        <w:rPr>
          <w:b/>
          <w:u w:val="single"/>
        </w:rPr>
        <w:t xml:space="preserve">Evaluating prototypes </w:t>
      </w:r>
    </w:p>
    <w:p w14:paraId="4EA81BE5" w14:textId="2242F922" w:rsidR="004C0749" w:rsidRDefault="004C0749" w:rsidP="00D4657A">
      <w:pPr>
        <w:pStyle w:val="ListBullet"/>
        <w:numPr>
          <w:ilvl w:val="0"/>
          <w:numId w:val="0"/>
        </w:numPr>
        <w:ind w:left="432" w:hanging="432"/>
        <w:rPr>
          <w:b/>
          <w:u w:val="single"/>
        </w:rPr>
      </w:pPr>
    </w:p>
    <w:p w14:paraId="7E5C5820" w14:textId="744320D0" w:rsidR="004C0749" w:rsidRDefault="004C0749" w:rsidP="0042445A">
      <w:pPr>
        <w:pStyle w:val="ListBullet"/>
        <w:numPr>
          <w:ilvl w:val="0"/>
          <w:numId w:val="10"/>
        </w:numPr>
      </w:pPr>
      <w:r>
        <w:t xml:space="preserve">Evaluating early prototypes is a bit different to evaluating fully functional systems because of the lack or limited functionality </w:t>
      </w:r>
    </w:p>
    <w:p w14:paraId="4E4EBE0E" w14:textId="25E571F3" w:rsidR="004C0749" w:rsidRDefault="004C0749" w:rsidP="0042445A">
      <w:pPr>
        <w:pStyle w:val="ListBullet"/>
        <w:numPr>
          <w:ilvl w:val="0"/>
          <w:numId w:val="10"/>
        </w:numPr>
      </w:pPr>
      <w:r>
        <w:t xml:space="preserve">Or could be a semi functional prototype in a prototyping environment or UI design tool. </w:t>
      </w:r>
    </w:p>
    <w:p w14:paraId="6E5135D7" w14:textId="77777777" w:rsidR="00D11A6E" w:rsidRPr="004C0749" w:rsidRDefault="00D11A6E" w:rsidP="008F1580">
      <w:pPr>
        <w:pStyle w:val="ListBullet"/>
        <w:numPr>
          <w:ilvl w:val="0"/>
          <w:numId w:val="0"/>
        </w:numPr>
        <w:ind w:left="360"/>
      </w:pPr>
    </w:p>
    <w:p w14:paraId="0F22DAEA" w14:textId="40A24AE8" w:rsidR="00A55352" w:rsidRDefault="008F1580" w:rsidP="00A55352">
      <w:pPr>
        <w:pStyle w:val="ListBullet"/>
        <w:numPr>
          <w:ilvl w:val="0"/>
          <w:numId w:val="0"/>
        </w:numPr>
        <w:ind w:left="432" w:hanging="432"/>
      </w:pPr>
      <w:r>
        <w:rPr>
          <w:b/>
          <w:u w:val="single"/>
        </w:rPr>
        <w:t>Functional prototypes</w:t>
      </w:r>
    </w:p>
    <w:p w14:paraId="45D193CD" w14:textId="2D206D77" w:rsidR="00A55352" w:rsidRDefault="00A55352" w:rsidP="00A55352">
      <w:pPr>
        <w:pStyle w:val="ListBullet"/>
        <w:numPr>
          <w:ilvl w:val="0"/>
          <w:numId w:val="0"/>
        </w:numPr>
        <w:ind w:left="432" w:hanging="432"/>
      </w:pPr>
    </w:p>
    <w:p w14:paraId="50143723" w14:textId="122A9295" w:rsidR="008F1580" w:rsidRDefault="008F1580" w:rsidP="0042445A">
      <w:pPr>
        <w:pStyle w:val="ListBullet"/>
        <w:numPr>
          <w:ilvl w:val="0"/>
          <w:numId w:val="11"/>
        </w:numPr>
      </w:pPr>
      <w:r>
        <w:t>Functional prototypes are interactive prototypes that represent various</w:t>
      </w:r>
      <w:r w:rsidR="00604E02">
        <w:t xml:space="preserve"> degrees of functionality </w:t>
      </w:r>
    </w:p>
    <w:p w14:paraId="06460BC4" w14:textId="510ED5E5" w:rsidR="00604E02" w:rsidRDefault="00604E02" w:rsidP="0042445A">
      <w:pPr>
        <w:pStyle w:val="ListBullet"/>
        <w:numPr>
          <w:ilvl w:val="0"/>
          <w:numId w:val="11"/>
        </w:numPr>
      </w:pPr>
      <w:r>
        <w:t xml:space="preserve">Functioning prototypes can be created using </w:t>
      </w:r>
    </w:p>
    <w:p w14:paraId="41309E9E" w14:textId="344D1B8B" w:rsidR="00604E02" w:rsidRDefault="00604E02" w:rsidP="0042445A">
      <w:pPr>
        <w:pStyle w:val="ListBullet"/>
        <w:numPr>
          <w:ilvl w:val="1"/>
          <w:numId w:val="11"/>
        </w:numPr>
      </w:pPr>
      <w:r>
        <w:t xml:space="preserve">Prototyping tools </w:t>
      </w:r>
    </w:p>
    <w:p w14:paraId="0D267865" w14:textId="5BEC4514" w:rsidR="00604E02" w:rsidRDefault="00604E02" w:rsidP="0042445A">
      <w:pPr>
        <w:pStyle w:val="ListBullet"/>
        <w:numPr>
          <w:ilvl w:val="1"/>
          <w:numId w:val="11"/>
        </w:numPr>
      </w:pPr>
      <w:r>
        <w:t xml:space="preserve">Or RAD environments, such as: </w:t>
      </w:r>
    </w:p>
    <w:p w14:paraId="12230203" w14:textId="19D392C2" w:rsidR="00604E02" w:rsidRDefault="00604E02" w:rsidP="0042445A">
      <w:pPr>
        <w:pStyle w:val="ListBullet"/>
        <w:numPr>
          <w:ilvl w:val="2"/>
          <w:numId w:val="11"/>
        </w:numPr>
      </w:pPr>
      <w:r>
        <w:t xml:space="preserve">Microsoft </w:t>
      </w:r>
    </w:p>
    <w:p w14:paraId="64B1CE3A" w14:textId="27A23DEE" w:rsidR="00604E02" w:rsidRDefault="00604E02" w:rsidP="0042445A">
      <w:pPr>
        <w:pStyle w:val="ListBullet"/>
        <w:numPr>
          <w:ilvl w:val="2"/>
          <w:numId w:val="11"/>
        </w:numPr>
      </w:pPr>
      <w:r>
        <w:t xml:space="preserve">Adobe </w:t>
      </w:r>
    </w:p>
    <w:p w14:paraId="162E9AB8" w14:textId="14F254B8" w:rsidR="00604E02" w:rsidRDefault="00604E02" w:rsidP="00604E02">
      <w:pPr>
        <w:pStyle w:val="ListBullet"/>
        <w:numPr>
          <w:ilvl w:val="0"/>
          <w:numId w:val="0"/>
        </w:numPr>
        <w:ind w:left="432" w:hanging="432"/>
      </w:pPr>
    </w:p>
    <w:p w14:paraId="2FA8E273" w14:textId="3CD64069" w:rsidR="00604E02" w:rsidRDefault="00604E02" w:rsidP="00604E02">
      <w:pPr>
        <w:pStyle w:val="ListBullet"/>
        <w:numPr>
          <w:ilvl w:val="0"/>
          <w:numId w:val="0"/>
        </w:numPr>
        <w:ind w:left="432" w:hanging="432"/>
        <w:rPr>
          <w:b/>
          <w:u w:val="single"/>
        </w:rPr>
      </w:pPr>
      <w:r>
        <w:rPr>
          <w:b/>
          <w:u w:val="single"/>
        </w:rPr>
        <w:t xml:space="preserve">Prototyping tools </w:t>
      </w:r>
    </w:p>
    <w:p w14:paraId="78580700" w14:textId="641187AE" w:rsidR="00604E02" w:rsidRDefault="00604E02" w:rsidP="00604E02">
      <w:pPr>
        <w:pStyle w:val="ListBullet"/>
        <w:numPr>
          <w:ilvl w:val="0"/>
          <w:numId w:val="0"/>
        </w:numPr>
        <w:ind w:left="432" w:hanging="432"/>
      </w:pPr>
    </w:p>
    <w:p w14:paraId="0F8F18B9" w14:textId="09088E7C" w:rsidR="00604E02" w:rsidRDefault="00604E02" w:rsidP="0042445A">
      <w:pPr>
        <w:pStyle w:val="ListBullet"/>
        <w:numPr>
          <w:ilvl w:val="0"/>
          <w:numId w:val="12"/>
        </w:numPr>
      </w:pPr>
      <w:r>
        <w:t>Advantage</w:t>
      </w:r>
    </w:p>
    <w:p w14:paraId="284EE5A5" w14:textId="0C39E38D" w:rsidR="00604E02" w:rsidRDefault="00604E02" w:rsidP="0042445A">
      <w:pPr>
        <w:pStyle w:val="ListBullet"/>
        <w:numPr>
          <w:ilvl w:val="1"/>
          <w:numId w:val="12"/>
        </w:numPr>
      </w:pPr>
      <w:r>
        <w:lastRenderedPageBreak/>
        <w:t xml:space="preserve">Closer to the real interface and can explore the functionality a bit more </w:t>
      </w:r>
    </w:p>
    <w:p w14:paraId="23DB4A0D" w14:textId="704E437C" w:rsidR="00604E02" w:rsidRDefault="00604E02" w:rsidP="0042445A">
      <w:pPr>
        <w:pStyle w:val="ListBullet"/>
        <w:numPr>
          <w:ilvl w:val="0"/>
          <w:numId w:val="12"/>
        </w:numPr>
      </w:pPr>
      <w:r>
        <w:t xml:space="preserve">Disadvantage </w:t>
      </w:r>
    </w:p>
    <w:p w14:paraId="057FD0E7" w14:textId="55E576D6" w:rsidR="00604E02" w:rsidRDefault="00604E02" w:rsidP="0042445A">
      <w:pPr>
        <w:pStyle w:val="ListBullet"/>
        <w:numPr>
          <w:ilvl w:val="1"/>
          <w:numId w:val="12"/>
        </w:numPr>
      </w:pPr>
      <w:r>
        <w:t xml:space="preserve">Lock down the design therefore inhibit creativity </w:t>
      </w:r>
    </w:p>
    <w:p w14:paraId="2B7DEEC9" w14:textId="77777777" w:rsidR="00A55352" w:rsidRPr="00642322" w:rsidRDefault="00A55352" w:rsidP="00A55352">
      <w:pPr>
        <w:pStyle w:val="ListBullet"/>
        <w:numPr>
          <w:ilvl w:val="0"/>
          <w:numId w:val="0"/>
        </w:numPr>
        <w:ind w:left="432" w:hanging="432"/>
      </w:pPr>
    </w:p>
    <w:p w14:paraId="2B366CBC" w14:textId="775C1280" w:rsidR="00AA43F2" w:rsidRDefault="00AA43F2" w:rsidP="008A630F">
      <w:pPr>
        <w:pStyle w:val="ListBullet"/>
        <w:numPr>
          <w:ilvl w:val="0"/>
          <w:numId w:val="0"/>
        </w:numPr>
        <w:ind w:left="432" w:hanging="432"/>
      </w:pPr>
    </w:p>
    <w:p w14:paraId="59B9B4B9" w14:textId="1E6301C9" w:rsidR="008A630F" w:rsidRPr="00B120F5" w:rsidRDefault="008A630F" w:rsidP="008A630F">
      <w:pPr>
        <w:pStyle w:val="Heading1"/>
        <w:rPr>
          <w:lang w:val="en-GB"/>
        </w:rPr>
      </w:pPr>
      <w:r>
        <w:rPr>
          <w:lang w:val="en-GB"/>
        </w:rPr>
        <w:t xml:space="preserve">Lecture </w:t>
      </w:r>
      <w:r w:rsidR="00E259A4">
        <w:rPr>
          <w:lang w:val="en-GB"/>
        </w:rPr>
        <w:t>4</w:t>
      </w:r>
      <w:r>
        <w:rPr>
          <w:lang w:val="en-GB"/>
        </w:rPr>
        <w:t xml:space="preserve">: </w:t>
      </w:r>
      <w:r w:rsidR="00E259A4">
        <w:rPr>
          <w:lang w:val="en-GB"/>
        </w:rPr>
        <w:t>Usability Testing</w:t>
      </w:r>
      <w:r>
        <w:rPr>
          <w:lang w:val="en-GB"/>
        </w:rPr>
        <w:t xml:space="preserve"> </w:t>
      </w:r>
    </w:p>
    <w:p w14:paraId="445714F1" w14:textId="77777777" w:rsidR="008A630F" w:rsidRDefault="008A630F" w:rsidP="008A630F">
      <w:pPr>
        <w:pStyle w:val="ListBullet"/>
        <w:numPr>
          <w:ilvl w:val="0"/>
          <w:numId w:val="0"/>
        </w:numPr>
        <w:ind w:left="432" w:hanging="432"/>
        <w:rPr>
          <w:b/>
          <w:u w:val="single"/>
        </w:rPr>
      </w:pPr>
      <w:r w:rsidRPr="00353F52">
        <w:rPr>
          <w:b/>
          <w:u w:val="single"/>
        </w:rPr>
        <w:t xml:space="preserve">Learning objectives </w:t>
      </w:r>
    </w:p>
    <w:p w14:paraId="223EAE84" w14:textId="574832B7" w:rsidR="008A630F" w:rsidRDefault="008A630F" w:rsidP="008A630F">
      <w:pPr>
        <w:pStyle w:val="ListBullet"/>
        <w:numPr>
          <w:ilvl w:val="0"/>
          <w:numId w:val="0"/>
        </w:numPr>
        <w:ind w:left="432" w:hanging="432"/>
      </w:pPr>
    </w:p>
    <w:p w14:paraId="3447767F" w14:textId="2E9B7139" w:rsidR="00E259A4" w:rsidRPr="003345DB" w:rsidRDefault="00E259A4" w:rsidP="0042445A">
      <w:pPr>
        <w:pStyle w:val="ListBullet"/>
        <w:numPr>
          <w:ilvl w:val="0"/>
          <w:numId w:val="13"/>
        </w:numPr>
        <w:rPr>
          <w:color w:val="FF0000"/>
        </w:rPr>
      </w:pPr>
      <w:proofErr w:type="gramStart"/>
      <w:r w:rsidRPr="003345DB">
        <w:rPr>
          <w:color w:val="FF0000"/>
        </w:rPr>
        <w:t>Be able to</w:t>
      </w:r>
      <w:proofErr w:type="gramEnd"/>
      <w:r w:rsidRPr="003345DB">
        <w:rPr>
          <w:color w:val="FF0000"/>
        </w:rPr>
        <w:t xml:space="preserve"> articulate why and when to do usability testing </w:t>
      </w:r>
    </w:p>
    <w:p w14:paraId="1C53529A" w14:textId="1D0EFB2A" w:rsidR="00E259A4" w:rsidRPr="003345DB" w:rsidRDefault="00E259A4" w:rsidP="0042445A">
      <w:pPr>
        <w:pStyle w:val="ListBullet"/>
        <w:numPr>
          <w:ilvl w:val="0"/>
          <w:numId w:val="13"/>
        </w:numPr>
        <w:rPr>
          <w:color w:val="FF0000"/>
        </w:rPr>
      </w:pPr>
      <w:proofErr w:type="gramStart"/>
      <w:r w:rsidRPr="003345DB">
        <w:rPr>
          <w:color w:val="FF0000"/>
        </w:rPr>
        <w:t>Be able to</w:t>
      </w:r>
      <w:proofErr w:type="gramEnd"/>
      <w:r w:rsidRPr="003345DB">
        <w:rPr>
          <w:color w:val="FF0000"/>
        </w:rPr>
        <w:t xml:space="preserve"> develop usability testing plans </w:t>
      </w:r>
    </w:p>
    <w:p w14:paraId="62C63141" w14:textId="78863B58" w:rsidR="00E259A4" w:rsidRPr="003345DB" w:rsidRDefault="00E259A4" w:rsidP="0042445A">
      <w:pPr>
        <w:pStyle w:val="ListBullet"/>
        <w:numPr>
          <w:ilvl w:val="0"/>
          <w:numId w:val="13"/>
        </w:numPr>
        <w:rPr>
          <w:color w:val="FF0000"/>
        </w:rPr>
      </w:pPr>
      <w:proofErr w:type="gramStart"/>
      <w:r w:rsidRPr="003345DB">
        <w:rPr>
          <w:color w:val="FF0000"/>
        </w:rPr>
        <w:t>Be able to</w:t>
      </w:r>
      <w:proofErr w:type="gramEnd"/>
      <w:r w:rsidRPr="003345DB">
        <w:rPr>
          <w:color w:val="FF0000"/>
        </w:rPr>
        <w:t xml:space="preserve"> write usability test reports </w:t>
      </w:r>
    </w:p>
    <w:p w14:paraId="509F98F4" w14:textId="15BB9765" w:rsidR="00E259A4" w:rsidRDefault="00E259A4" w:rsidP="00E259A4">
      <w:pPr>
        <w:pStyle w:val="ListBullet"/>
        <w:numPr>
          <w:ilvl w:val="0"/>
          <w:numId w:val="0"/>
        </w:numPr>
        <w:ind w:left="432" w:hanging="432"/>
      </w:pPr>
    </w:p>
    <w:p w14:paraId="58ABAD7F" w14:textId="120628C0" w:rsidR="00E259A4" w:rsidRDefault="00E259A4" w:rsidP="00E259A4">
      <w:pPr>
        <w:pStyle w:val="ListBullet"/>
        <w:numPr>
          <w:ilvl w:val="0"/>
          <w:numId w:val="0"/>
        </w:numPr>
        <w:ind w:left="432" w:hanging="432"/>
        <w:rPr>
          <w:b/>
          <w:u w:val="single"/>
        </w:rPr>
      </w:pPr>
      <w:r>
        <w:rPr>
          <w:b/>
          <w:u w:val="single"/>
        </w:rPr>
        <w:t xml:space="preserve">Usability studies </w:t>
      </w:r>
    </w:p>
    <w:p w14:paraId="11560965" w14:textId="2CB331A6" w:rsidR="00E259A4" w:rsidRDefault="00E259A4" w:rsidP="00E259A4">
      <w:pPr>
        <w:pStyle w:val="ListBullet"/>
        <w:numPr>
          <w:ilvl w:val="0"/>
          <w:numId w:val="0"/>
        </w:numPr>
        <w:ind w:left="432" w:hanging="432"/>
        <w:rPr>
          <w:b/>
          <w:u w:val="single"/>
        </w:rPr>
      </w:pPr>
    </w:p>
    <w:p w14:paraId="71846B7E" w14:textId="21ECFED6" w:rsidR="00E259A4" w:rsidRDefault="00FF630B" w:rsidP="0042445A">
      <w:pPr>
        <w:pStyle w:val="ListBullet"/>
        <w:numPr>
          <w:ilvl w:val="0"/>
          <w:numId w:val="14"/>
        </w:numPr>
      </w:pPr>
      <w:r>
        <w:t>Empirical</w:t>
      </w:r>
      <w:r w:rsidR="00E259A4">
        <w:t xml:space="preserve"> user test </w:t>
      </w:r>
    </w:p>
    <w:p w14:paraId="264C3B44" w14:textId="4B212FEC" w:rsidR="00E259A4" w:rsidRDefault="00E259A4" w:rsidP="0042445A">
      <w:pPr>
        <w:pStyle w:val="ListBullet"/>
        <w:numPr>
          <w:ilvl w:val="1"/>
          <w:numId w:val="14"/>
        </w:numPr>
      </w:pPr>
      <w:r>
        <w:t xml:space="preserve">Get real users to try to perform specified tasks </w:t>
      </w:r>
    </w:p>
    <w:p w14:paraId="533853F0" w14:textId="551654C1" w:rsidR="00E259A4" w:rsidRDefault="00E259A4" w:rsidP="0042445A">
      <w:pPr>
        <w:pStyle w:val="ListBullet"/>
        <w:numPr>
          <w:ilvl w:val="1"/>
          <w:numId w:val="14"/>
        </w:numPr>
      </w:pPr>
      <w:r>
        <w:t>Observe and record</w:t>
      </w:r>
    </w:p>
    <w:p w14:paraId="54BE4FB9" w14:textId="069D94BE" w:rsidR="00E259A4" w:rsidRDefault="00E259A4" w:rsidP="0042445A">
      <w:pPr>
        <w:pStyle w:val="ListBullet"/>
        <w:numPr>
          <w:ilvl w:val="1"/>
          <w:numId w:val="14"/>
        </w:numPr>
      </w:pPr>
      <w:r>
        <w:t xml:space="preserve"> Ask their opinion </w:t>
      </w:r>
    </w:p>
    <w:p w14:paraId="65449BC6" w14:textId="77777777" w:rsidR="00E259A4" w:rsidRDefault="00E259A4" w:rsidP="0042445A">
      <w:pPr>
        <w:pStyle w:val="ListBullet"/>
        <w:numPr>
          <w:ilvl w:val="0"/>
          <w:numId w:val="14"/>
        </w:numPr>
      </w:pPr>
      <w:r>
        <w:t xml:space="preserve">Analyse results </w:t>
      </w:r>
    </w:p>
    <w:p w14:paraId="66819A52" w14:textId="456B3106" w:rsidR="00E259A4" w:rsidRDefault="00E259A4" w:rsidP="0042445A">
      <w:pPr>
        <w:pStyle w:val="ListBullet"/>
        <w:numPr>
          <w:ilvl w:val="1"/>
          <w:numId w:val="14"/>
        </w:numPr>
      </w:pPr>
      <w:r>
        <w:t xml:space="preserve">What is causing problems? </w:t>
      </w:r>
    </w:p>
    <w:p w14:paraId="665FEA0E" w14:textId="3C44A020" w:rsidR="00E259A4" w:rsidRDefault="00E259A4" w:rsidP="0042445A">
      <w:pPr>
        <w:pStyle w:val="ListBullet"/>
        <w:numPr>
          <w:ilvl w:val="1"/>
          <w:numId w:val="14"/>
        </w:numPr>
      </w:pPr>
      <w:r>
        <w:t xml:space="preserve"> How can you fix them?</w:t>
      </w:r>
    </w:p>
    <w:p w14:paraId="2FBFC983" w14:textId="6AAFCDEB" w:rsidR="00E259A4" w:rsidRDefault="00E259A4" w:rsidP="0042445A">
      <w:pPr>
        <w:pStyle w:val="ListBullet"/>
        <w:numPr>
          <w:ilvl w:val="0"/>
          <w:numId w:val="14"/>
        </w:numPr>
      </w:pPr>
      <w:r>
        <w:t xml:space="preserve">Specific tasks </w:t>
      </w:r>
    </w:p>
    <w:p w14:paraId="757B9825" w14:textId="7F69EF76" w:rsidR="00E259A4" w:rsidRDefault="00E259A4" w:rsidP="0042445A">
      <w:pPr>
        <w:pStyle w:val="ListBullet"/>
        <w:numPr>
          <w:ilvl w:val="1"/>
          <w:numId w:val="14"/>
        </w:numPr>
      </w:pPr>
      <w:r>
        <w:t xml:space="preserve">Observed </w:t>
      </w:r>
    </w:p>
    <w:p w14:paraId="1E146E24" w14:textId="45AB9053" w:rsidR="00E259A4" w:rsidRDefault="00E259A4" w:rsidP="0042445A">
      <w:pPr>
        <w:pStyle w:val="ListBullet"/>
        <w:numPr>
          <w:ilvl w:val="1"/>
          <w:numId w:val="14"/>
        </w:numPr>
      </w:pPr>
      <w:r>
        <w:lastRenderedPageBreak/>
        <w:t xml:space="preserve">Recorded </w:t>
      </w:r>
    </w:p>
    <w:p w14:paraId="61CCA72D" w14:textId="7EEE15CE" w:rsidR="00E259A4" w:rsidRDefault="00E259A4" w:rsidP="0042445A">
      <w:pPr>
        <w:pStyle w:val="ListBullet"/>
        <w:numPr>
          <w:ilvl w:val="1"/>
          <w:numId w:val="14"/>
        </w:numPr>
      </w:pPr>
      <w:r>
        <w:t xml:space="preserve">Measured </w:t>
      </w:r>
    </w:p>
    <w:p w14:paraId="0EC787FC" w14:textId="1792E8CF" w:rsidR="00E259A4" w:rsidRDefault="00E259A4" w:rsidP="0042445A">
      <w:pPr>
        <w:pStyle w:val="ListBullet"/>
        <w:numPr>
          <w:ilvl w:val="1"/>
          <w:numId w:val="14"/>
        </w:numPr>
      </w:pPr>
      <w:r>
        <w:t xml:space="preserve">Think-aloud </w:t>
      </w:r>
    </w:p>
    <w:p w14:paraId="79FA0FCF" w14:textId="0CADC610" w:rsidR="00E259A4" w:rsidRDefault="00E259A4" w:rsidP="00E259A4">
      <w:pPr>
        <w:pStyle w:val="ListBullet"/>
        <w:numPr>
          <w:ilvl w:val="0"/>
          <w:numId w:val="0"/>
        </w:numPr>
        <w:ind w:left="432" w:hanging="432"/>
      </w:pPr>
    </w:p>
    <w:p w14:paraId="01940F03" w14:textId="218AD37A" w:rsidR="00E259A4" w:rsidRDefault="00E259A4" w:rsidP="00E259A4">
      <w:pPr>
        <w:pStyle w:val="ListBullet"/>
        <w:numPr>
          <w:ilvl w:val="0"/>
          <w:numId w:val="0"/>
        </w:numPr>
        <w:ind w:left="432" w:hanging="432"/>
        <w:rPr>
          <w:b/>
          <w:u w:val="single"/>
        </w:rPr>
      </w:pPr>
      <w:r>
        <w:rPr>
          <w:b/>
          <w:u w:val="single"/>
        </w:rPr>
        <w:t xml:space="preserve">Usability Testing </w:t>
      </w:r>
    </w:p>
    <w:p w14:paraId="65DFC376" w14:textId="545A8565" w:rsidR="00E259A4" w:rsidRDefault="00E259A4" w:rsidP="00E259A4">
      <w:pPr>
        <w:pStyle w:val="ListBullet"/>
        <w:numPr>
          <w:ilvl w:val="0"/>
          <w:numId w:val="0"/>
        </w:numPr>
        <w:ind w:left="432" w:hanging="432"/>
        <w:rPr>
          <w:b/>
          <w:u w:val="single"/>
        </w:rPr>
      </w:pPr>
    </w:p>
    <w:p w14:paraId="734036EA" w14:textId="77777777" w:rsidR="00E259A4" w:rsidRDefault="00E259A4" w:rsidP="0042445A">
      <w:pPr>
        <w:pStyle w:val="ListBullet"/>
        <w:numPr>
          <w:ilvl w:val="0"/>
          <w:numId w:val="15"/>
        </w:numPr>
      </w:pPr>
      <w:r>
        <w:t>Testing it with representative users</w:t>
      </w:r>
    </w:p>
    <w:p w14:paraId="64E1452F" w14:textId="77777777" w:rsidR="00E259A4" w:rsidRDefault="00E259A4" w:rsidP="0042445A">
      <w:pPr>
        <w:pStyle w:val="ListBullet"/>
        <w:numPr>
          <w:ilvl w:val="1"/>
          <w:numId w:val="15"/>
        </w:numPr>
      </w:pPr>
      <w:r>
        <w:t xml:space="preserve">Users will try to complete typical tasks while observers watch, listen and take notes. </w:t>
      </w:r>
    </w:p>
    <w:p w14:paraId="4BE38926" w14:textId="77777777" w:rsidR="00E259A4" w:rsidRDefault="00E259A4" w:rsidP="0042445A">
      <w:pPr>
        <w:pStyle w:val="ListBullet"/>
        <w:numPr>
          <w:ilvl w:val="0"/>
          <w:numId w:val="15"/>
        </w:numPr>
      </w:pPr>
      <w:r>
        <w:t xml:space="preserve">Goal is to identify any usability problems </w:t>
      </w:r>
    </w:p>
    <w:p w14:paraId="5D543AEE" w14:textId="77777777" w:rsidR="00E259A4" w:rsidRDefault="00E259A4" w:rsidP="0042445A">
      <w:pPr>
        <w:pStyle w:val="ListBullet"/>
        <w:numPr>
          <w:ilvl w:val="1"/>
          <w:numId w:val="15"/>
        </w:numPr>
      </w:pPr>
      <w:r>
        <w:t xml:space="preserve">Collect quantitative data on </w:t>
      </w:r>
      <w:proofErr w:type="gramStart"/>
      <w:r>
        <w:t>participants</w:t>
      </w:r>
      <w:proofErr w:type="gramEnd"/>
      <w:r>
        <w:t xml:space="preserve"> performance </w:t>
      </w:r>
    </w:p>
    <w:p w14:paraId="2FBC5360" w14:textId="58CCEFAA" w:rsidR="00E259A4" w:rsidRDefault="00E259A4" w:rsidP="0042445A">
      <w:pPr>
        <w:pStyle w:val="ListBullet"/>
        <w:numPr>
          <w:ilvl w:val="1"/>
          <w:numId w:val="15"/>
        </w:numPr>
      </w:pPr>
      <w:r>
        <w:t xml:space="preserve">Determine participant’s satisfaction with the product  </w:t>
      </w:r>
    </w:p>
    <w:p w14:paraId="49134431" w14:textId="420D5950" w:rsidR="00183DDF" w:rsidRDefault="00183DDF" w:rsidP="0042445A">
      <w:pPr>
        <w:pStyle w:val="ListBullet"/>
        <w:numPr>
          <w:ilvl w:val="0"/>
          <w:numId w:val="15"/>
        </w:numPr>
      </w:pPr>
      <w:r>
        <w:t xml:space="preserve">You should test as early as possible; usability testing lets the design and development teams identify any problems before they get coded. </w:t>
      </w:r>
    </w:p>
    <w:p w14:paraId="12057EAF" w14:textId="77D9CCBF" w:rsidR="00183DDF" w:rsidRDefault="00183DDF" w:rsidP="00183DDF">
      <w:pPr>
        <w:pStyle w:val="ListBullet"/>
        <w:numPr>
          <w:ilvl w:val="0"/>
          <w:numId w:val="0"/>
        </w:numPr>
        <w:ind w:left="432" w:hanging="432"/>
      </w:pPr>
    </w:p>
    <w:p w14:paraId="1B601C11" w14:textId="51D035CD" w:rsidR="00183DDF" w:rsidRDefault="00183DDF" w:rsidP="00183DDF">
      <w:pPr>
        <w:pStyle w:val="ListBullet"/>
        <w:numPr>
          <w:ilvl w:val="0"/>
          <w:numId w:val="0"/>
        </w:numPr>
        <w:ind w:left="432" w:hanging="432"/>
        <w:rPr>
          <w:b/>
          <w:u w:val="single"/>
        </w:rPr>
      </w:pPr>
      <w:r>
        <w:rPr>
          <w:b/>
          <w:u w:val="single"/>
        </w:rPr>
        <w:t xml:space="preserve">How to test </w:t>
      </w:r>
    </w:p>
    <w:p w14:paraId="3BACD722" w14:textId="70C60F23" w:rsidR="00183DDF" w:rsidRDefault="00183DDF" w:rsidP="00183DDF">
      <w:pPr>
        <w:pStyle w:val="ListBullet"/>
        <w:numPr>
          <w:ilvl w:val="0"/>
          <w:numId w:val="0"/>
        </w:numPr>
        <w:ind w:left="432" w:hanging="432"/>
        <w:rPr>
          <w:b/>
          <w:u w:val="single"/>
        </w:rPr>
      </w:pPr>
    </w:p>
    <w:p w14:paraId="793F9F1B" w14:textId="254B68AC" w:rsidR="00183DDF" w:rsidRDefault="00183DDF" w:rsidP="0042445A">
      <w:pPr>
        <w:pStyle w:val="ListBullet"/>
        <w:numPr>
          <w:ilvl w:val="0"/>
          <w:numId w:val="16"/>
        </w:numPr>
      </w:pPr>
      <w:r>
        <w:t>Know what your goal is (</w:t>
      </w:r>
      <w:proofErr w:type="gramStart"/>
      <w:r>
        <w:t>actually this</w:t>
      </w:r>
      <w:proofErr w:type="gramEnd"/>
      <w:r>
        <w:t xml:space="preserve"> is true for all usability evaluation methods – heuristic, performance measure-based or participant based) </w:t>
      </w:r>
    </w:p>
    <w:p w14:paraId="58FB53F1" w14:textId="13BB0578" w:rsidR="00183DDF" w:rsidRDefault="00183DDF" w:rsidP="0042445A">
      <w:pPr>
        <w:pStyle w:val="ListBullet"/>
        <w:numPr>
          <w:ilvl w:val="1"/>
          <w:numId w:val="16"/>
        </w:numPr>
      </w:pPr>
      <w:r>
        <w:t xml:space="preserve">Focus on whatever you believe are the key aspects </w:t>
      </w:r>
    </w:p>
    <w:p w14:paraId="08CD8F0F" w14:textId="1FAE376B" w:rsidR="00183DDF" w:rsidRDefault="00183DDF" w:rsidP="0042445A">
      <w:pPr>
        <w:pStyle w:val="ListBullet"/>
        <w:numPr>
          <w:ilvl w:val="0"/>
          <w:numId w:val="16"/>
        </w:numPr>
      </w:pPr>
      <w:r>
        <w:t xml:space="preserve">Set the tasks accordingly </w:t>
      </w:r>
    </w:p>
    <w:p w14:paraId="7990D684" w14:textId="55A1AB05" w:rsidR="00183DDF" w:rsidRDefault="00183DDF" w:rsidP="0042445A">
      <w:pPr>
        <w:pStyle w:val="ListBullet"/>
        <w:numPr>
          <w:ilvl w:val="0"/>
          <w:numId w:val="16"/>
        </w:numPr>
      </w:pPr>
      <w:r>
        <w:t xml:space="preserve">Recruit participants </w:t>
      </w:r>
    </w:p>
    <w:p w14:paraId="362AD175" w14:textId="1F2403C8" w:rsidR="00183DDF" w:rsidRDefault="00183DDF" w:rsidP="0042445A">
      <w:pPr>
        <w:pStyle w:val="ListBullet"/>
        <w:numPr>
          <w:ilvl w:val="0"/>
          <w:numId w:val="16"/>
        </w:numPr>
      </w:pPr>
      <w:r>
        <w:t xml:space="preserve">Test </w:t>
      </w:r>
    </w:p>
    <w:p w14:paraId="43B1C0BC" w14:textId="1A433D11" w:rsidR="00183DDF" w:rsidRDefault="00183DDF" w:rsidP="0042445A">
      <w:pPr>
        <w:pStyle w:val="ListBullet"/>
        <w:numPr>
          <w:ilvl w:val="0"/>
          <w:numId w:val="16"/>
        </w:numPr>
      </w:pPr>
      <w:r>
        <w:t xml:space="preserve">Observe </w:t>
      </w:r>
    </w:p>
    <w:p w14:paraId="208A7996" w14:textId="188DCC19" w:rsidR="00183DDF" w:rsidRPr="00183DDF" w:rsidRDefault="00183DDF" w:rsidP="0042445A">
      <w:pPr>
        <w:pStyle w:val="ListBullet"/>
        <w:numPr>
          <w:ilvl w:val="0"/>
          <w:numId w:val="16"/>
        </w:numPr>
      </w:pPr>
      <w:r>
        <w:t xml:space="preserve">Record </w:t>
      </w:r>
    </w:p>
    <w:p w14:paraId="7504F225" w14:textId="2C5A70E9" w:rsidR="00183DDF" w:rsidRDefault="00183DDF" w:rsidP="00183DDF">
      <w:pPr>
        <w:pStyle w:val="ListBullet"/>
        <w:numPr>
          <w:ilvl w:val="0"/>
          <w:numId w:val="0"/>
        </w:numPr>
        <w:rPr>
          <w:b/>
          <w:u w:val="single"/>
        </w:rPr>
      </w:pPr>
      <w:r>
        <w:rPr>
          <w:b/>
          <w:u w:val="single"/>
        </w:rPr>
        <w:lastRenderedPageBreak/>
        <w:t xml:space="preserve">Key points </w:t>
      </w:r>
    </w:p>
    <w:p w14:paraId="24AA75E9" w14:textId="3A7A2843" w:rsidR="00183DDF" w:rsidRDefault="00183DDF" w:rsidP="00183DDF">
      <w:pPr>
        <w:pStyle w:val="ListBullet"/>
        <w:numPr>
          <w:ilvl w:val="0"/>
          <w:numId w:val="0"/>
        </w:numPr>
        <w:rPr>
          <w:b/>
          <w:u w:val="single"/>
        </w:rPr>
      </w:pPr>
    </w:p>
    <w:p w14:paraId="7B676A27" w14:textId="3FDED6E6" w:rsidR="00183DDF" w:rsidRPr="00183DDF" w:rsidRDefault="00183DDF" w:rsidP="0042445A">
      <w:pPr>
        <w:pStyle w:val="ListBullet"/>
        <w:numPr>
          <w:ilvl w:val="0"/>
          <w:numId w:val="17"/>
        </w:numPr>
        <w:rPr>
          <w:b/>
          <w:u w:val="single"/>
        </w:rPr>
      </w:pPr>
      <w:r>
        <w:t xml:space="preserve">About completing routine tasks successfully </w:t>
      </w:r>
    </w:p>
    <w:p w14:paraId="39571FE9" w14:textId="1607F590" w:rsidR="00183DDF" w:rsidRDefault="00183DDF" w:rsidP="0042445A">
      <w:pPr>
        <w:pStyle w:val="ListBullet"/>
        <w:numPr>
          <w:ilvl w:val="1"/>
          <w:numId w:val="17"/>
        </w:numPr>
        <w:rPr>
          <w:b/>
          <w:u w:val="single"/>
        </w:rPr>
      </w:pPr>
      <w:r>
        <w:t xml:space="preserve">How long It takes to do that </w:t>
      </w:r>
    </w:p>
    <w:p w14:paraId="4A645813" w14:textId="2BB7B6E5" w:rsidR="00183DDF" w:rsidRPr="00183DDF" w:rsidRDefault="00183DDF" w:rsidP="0042445A">
      <w:pPr>
        <w:pStyle w:val="ListBullet"/>
        <w:numPr>
          <w:ilvl w:val="1"/>
          <w:numId w:val="17"/>
        </w:numPr>
        <w:rPr>
          <w:b/>
          <w:u w:val="single"/>
        </w:rPr>
      </w:pPr>
      <w:r>
        <w:t xml:space="preserve">Where people run into trouble </w:t>
      </w:r>
    </w:p>
    <w:p w14:paraId="41F040F0" w14:textId="409AA166" w:rsidR="00183DDF" w:rsidRPr="00183DDF" w:rsidRDefault="00183DDF" w:rsidP="0042445A">
      <w:pPr>
        <w:pStyle w:val="ListBullet"/>
        <w:numPr>
          <w:ilvl w:val="1"/>
          <w:numId w:val="17"/>
        </w:numPr>
        <w:rPr>
          <w:b/>
          <w:u w:val="single"/>
        </w:rPr>
      </w:pPr>
      <w:r>
        <w:t xml:space="preserve">What sort of errors they make </w:t>
      </w:r>
    </w:p>
    <w:p w14:paraId="072EA524" w14:textId="710F01CB" w:rsidR="00183DDF" w:rsidRPr="007062D6" w:rsidRDefault="00183DDF" w:rsidP="0042445A">
      <w:pPr>
        <w:pStyle w:val="ListBullet"/>
        <w:numPr>
          <w:ilvl w:val="0"/>
          <w:numId w:val="17"/>
        </w:numPr>
        <w:rPr>
          <w:b/>
          <w:u w:val="single"/>
        </w:rPr>
      </w:pPr>
      <w:r>
        <w:t xml:space="preserve">How satisfied participants are with your interface </w:t>
      </w:r>
    </w:p>
    <w:p w14:paraId="67C4B4DE" w14:textId="16AB54A0" w:rsidR="007062D6" w:rsidRPr="007062D6" w:rsidRDefault="007062D6" w:rsidP="0042445A">
      <w:pPr>
        <w:pStyle w:val="ListBullet"/>
        <w:numPr>
          <w:ilvl w:val="0"/>
          <w:numId w:val="17"/>
        </w:numPr>
        <w:rPr>
          <w:b/>
          <w:u w:val="single"/>
        </w:rPr>
      </w:pPr>
      <w:r>
        <w:t xml:space="preserve">Helps to identify changes required to improve user performance </w:t>
      </w:r>
    </w:p>
    <w:p w14:paraId="45DA3A25" w14:textId="0B681924" w:rsidR="007062D6" w:rsidRPr="0090141F" w:rsidRDefault="007062D6" w:rsidP="0042445A">
      <w:pPr>
        <w:pStyle w:val="ListBullet"/>
        <w:numPr>
          <w:ilvl w:val="1"/>
          <w:numId w:val="17"/>
        </w:numPr>
        <w:rPr>
          <w:b/>
          <w:u w:val="single"/>
        </w:rPr>
      </w:pPr>
      <w:r>
        <w:t xml:space="preserve">Finding a problem doesn’t hand you the answer, but at least gives you a focus for re-design / iterative refinement. </w:t>
      </w:r>
    </w:p>
    <w:p w14:paraId="33992936" w14:textId="5976FC86" w:rsidR="0090141F" w:rsidRPr="0090141F" w:rsidRDefault="0090141F" w:rsidP="0042445A">
      <w:pPr>
        <w:pStyle w:val="ListBullet"/>
        <w:numPr>
          <w:ilvl w:val="0"/>
          <w:numId w:val="17"/>
        </w:numPr>
        <w:rPr>
          <w:b/>
          <w:u w:val="single"/>
        </w:rPr>
      </w:pPr>
      <w:r>
        <w:t xml:space="preserve">Measures the performance to see if it meets your usability objectives </w:t>
      </w:r>
    </w:p>
    <w:p w14:paraId="44C296FE" w14:textId="782760D7" w:rsidR="0090141F" w:rsidRDefault="0090141F" w:rsidP="0090141F">
      <w:pPr>
        <w:pStyle w:val="ListBullet"/>
        <w:numPr>
          <w:ilvl w:val="0"/>
          <w:numId w:val="0"/>
        </w:numPr>
        <w:ind w:left="432" w:hanging="432"/>
        <w:rPr>
          <w:b/>
          <w:u w:val="single"/>
        </w:rPr>
      </w:pPr>
    </w:p>
    <w:p w14:paraId="3A979553" w14:textId="1F0353EF" w:rsidR="0090141F" w:rsidRDefault="0090141F" w:rsidP="0090141F">
      <w:pPr>
        <w:pStyle w:val="ListBullet"/>
        <w:numPr>
          <w:ilvl w:val="0"/>
          <w:numId w:val="0"/>
        </w:numPr>
        <w:ind w:left="432" w:hanging="432"/>
        <w:rPr>
          <w:b/>
          <w:u w:val="single"/>
        </w:rPr>
      </w:pPr>
      <w:r>
        <w:rPr>
          <w:b/>
          <w:u w:val="single"/>
        </w:rPr>
        <w:t xml:space="preserve">Test Planning </w:t>
      </w:r>
    </w:p>
    <w:p w14:paraId="5DB7BFC1" w14:textId="6D443756" w:rsidR="0090141F" w:rsidRDefault="0090141F" w:rsidP="0090141F">
      <w:pPr>
        <w:pStyle w:val="ListBullet"/>
        <w:numPr>
          <w:ilvl w:val="0"/>
          <w:numId w:val="0"/>
        </w:numPr>
        <w:ind w:left="432" w:hanging="432"/>
        <w:rPr>
          <w:b/>
          <w:u w:val="single"/>
        </w:rPr>
      </w:pPr>
    </w:p>
    <w:p w14:paraId="6D0BD17B" w14:textId="44227575" w:rsidR="0090141F" w:rsidRDefault="0090141F" w:rsidP="0042445A">
      <w:pPr>
        <w:pStyle w:val="ListBullet"/>
        <w:numPr>
          <w:ilvl w:val="0"/>
          <w:numId w:val="18"/>
        </w:numPr>
      </w:pPr>
      <w:r>
        <w:t xml:space="preserve">A good plan is </w:t>
      </w:r>
      <w:proofErr w:type="gramStart"/>
      <w:r>
        <w:t>absolutely essential</w:t>
      </w:r>
      <w:proofErr w:type="gramEnd"/>
      <w:r>
        <w:t xml:space="preserve"> for a good test and defendable results </w:t>
      </w:r>
    </w:p>
    <w:p w14:paraId="7900DFE5" w14:textId="33B35CB6" w:rsidR="0090141F" w:rsidRDefault="0090141F" w:rsidP="0042445A">
      <w:pPr>
        <w:pStyle w:val="ListBullet"/>
        <w:numPr>
          <w:ilvl w:val="0"/>
          <w:numId w:val="18"/>
        </w:numPr>
      </w:pPr>
      <w:r>
        <w:t xml:space="preserve">The higher the stakes, the better the plan needs to be </w:t>
      </w:r>
    </w:p>
    <w:p w14:paraId="02F8934E" w14:textId="5CF5860E" w:rsidR="0090141F" w:rsidRDefault="0090141F" w:rsidP="0042445A">
      <w:pPr>
        <w:pStyle w:val="ListBullet"/>
        <w:numPr>
          <w:ilvl w:val="1"/>
          <w:numId w:val="18"/>
        </w:numPr>
      </w:pPr>
      <w:r>
        <w:t xml:space="preserve">In early iteration for design it might be quite informal </w:t>
      </w:r>
    </w:p>
    <w:p w14:paraId="5224BCDF" w14:textId="6A55AAD5" w:rsidR="0090141F" w:rsidRDefault="0090141F" w:rsidP="0042445A">
      <w:pPr>
        <w:pStyle w:val="ListBullet"/>
        <w:numPr>
          <w:ilvl w:val="1"/>
          <w:numId w:val="18"/>
        </w:numPr>
      </w:pPr>
      <w:r>
        <w:t xml:space="preserve">As software moves from design to prototype to pre-market product the formality picks up </w:t>
      </w:r>
    </w:p>
    <w:p w14:paraId="3C1D0A9A" w14:textId="58122987" w:rsidR="0090141F" w:rsidRDefault="0090141F" w:rsidP="0042445A">
      <w:pPr>
        <w:pStyle w:val="ListBullet"/>
        <w:numPr>
          <w:ilvl w:val="1"/>
          <w:numId w:val="18"/>
        </w:numPr>
      </w:pPr>
      <w:r>
        <w:t xml:space="preserve">Can also do formal testing as part of product selection, too. </w:t>
      </w:r>
    </w:p>
    <w:p w14:paraId="4BD0033F" w14:textId="6E9F08FF" w:rsidR="0090141F" w:rsidRDefault="0090141F" w:rsidP="0042445A">
      <w:pPr>
        <w:pStyle w:val="ListBullet"/>
        <w:numPr>
          <w:ilvl w:val="2"/>
          <w:numId w:val="18"/>
        </w:numPr>
      </w:pPr>
      <w:r>
        <w:t xml:space="preserve">It’s much more common to be selecting a product to get a job done than to be perfecting a product for market. </w:t>
      </w:r>
    </w:p>
    <w:p w14:paraId="19BB1EC1" w14:textId="64D8E7E4" w:rsidR="00CE5F86" w:rsidRDefault="00CE5F86" w:rsidP="0090141F">
      <w:pPr>
        <w:pStyle w:val="ListBullet"/>
        <w:numPr>
          <w:ilvl w:val="0"/>
          <w:numId w:val="0"/>
        </w:numPr>
        <w:ind w:left="432" w:hanging="432"/>
        <w:rPr>
          <w:u w:val="single"/>
        </w:rPr>
      </w:pPr>
    </w:p>
    <w:p w14:paraId="7045016C" w14:textId="77777777" w:rsidR="0090141F" w:rsidRPr="00CE5F86" w:rsidRDefault="0090141F" w:rsidP="00CE5F86">
      <w:pPr>
        <w:jc w:val="center"/>
      </w:pPr>
    </w:p>
    <w:p w14:paraId="596BB679" w14:textId="77777777" w:rsidR="0090141F" w:rsidRDefault="0090141F" w:rsidP="0090141F">
      <w:pPr>
        <w:pStyle w:val="Heading1"/>
        <w:rPr>
          <w:lang w:val="en-GB"/>
        </w:rPr>
      </w:pPr>
    </w:p>
    <w:p w14:paraId="6E42FB83" w14:textId="6474AB2E" w:rsidR="0090141F" w:rsidRPr="00B120F5" w:rsidRDefault="0090141F" w:rsidP="0090141F">
      <w:pPr>
        <w:pStyle w:val="Heading1"/>
        <w:rPr>
          <w:lang w:val="en-GB"/>
        </w:rPr>
      </w:pPr>
      <w:r>
        <w:rPr>
          <w:lang w:val="en-GB"/>
        </w:rPr>
        <w:t xml:space="preserve">Lecture 5: Usability Testing Planning and Reporting </w:t>
      </w:r>
    </w:p>
    <w:p w14:paraId="1AB7D13F" w14:textId="77777777" w:rsidR="0090141F" w:rsidRDefault="0090141F" w:rsidP="0090141F">
      <w:pPr>
        <w:pStyle w:val="ListBullet"/>
        <w:numPr>
          <w:ilvl w:val="0"/>
          <w:numId w:val="0"/>
        </w:numPr>
        <w:ind w:left="432" w:hanging="432"/>
        <w:rPr>
          <w:b/>
          <w:u w:val="single"/>
        </w:rPr>
      </w:pPr>
      <w:r w:rsidRPr="00353F52">
        <w:rPr>
          <w:b/>
          <w:u w:val="single"/>
        </w:rPr>
        <w:t xml:space="preserve">Learning objectives </w:t>
      </w:r>
    </w:p>
    <w:p w14:paraId="7990BF08" w14:textId="6AD7F347" w:rsidR="00183DDF" w:rsidRDefault="00183DDF" w:rsidP="00183DDF">
      <w:pPr>
        <w:pStyle w:val="ListBullet"/>
        <w:numPr>
          <w:ilvl w:val="0"/>
          <w:numId w:val="0"/>
        </w:numPr>
        <w:ind w:left="432" w:hanging="432"/>
      </w:pPr>
    </w:p>
    <w:p w14:paraId="799CD663" w14:textId="54AD3037" w:rsidR="0090141F" w:rsidRPr="002C2D46" w:rsidRDefault="0090141F" w:rsidP="0042445A">
      <w:pPr>
        <w:pStyle w:val="ListBullet"/>
        <w:numPr>
          <w:ilvl w:val="0"/>
          <w:numId w:val="19"/>
        </w:numPr>
        <w:rPr>
          <w:color w:val="FF0000"/>
        </w:rPr>
      </w:pPr>
      <w:r w:rsidRPr="002C2D46">
        <w:rPr>
          <w:color w:val="FF0000"/>
        </w:rPr>
        <w:t xml:space="preserve">Be able to develop usability testing plans </w:t>
      </w:r>
    </w:p>
    <w:p w14:paraId="131F8C2B" w14:textId="5323AC50" w:rsidR="0090141F" w:rsidRPr="002C2D46" w:rsidRDefault="0090141F" w:rsidP="0042445A">
      <w:pPr>
        <w:pStyle w:val="ListBullet"/>
        <w:numPr>
          <w:ilvl w:val="0"/>
          <w:numId w:val="19"/>
        </w:numPr>
        <w:rPr>
          <w:color w:val="FF0000"/>
        </w:rPr>
      </w:pPr>
      <w:r w:rsidRPr="002C2D46">
        <w:rPr>
          <w:color w:val="FF0000"/>
        </w:rPr>
        <w:t xml:space="preserve">Be able to write usability test reports </w:t>
      </w:r>
    </w:p>
    <w:p w14:paraId="425C8CF4" w14:textId="22548625" w:rsidR="0090141F" w:rsidRPr="002C2D46" w:rsidRDefault="0090141F" w:rsidP="0042445A">
      <w:pPr>
        <w:pStyle w:val="ListBullet"/>
        <w:numPr>
          <w:ilvl w:val="0"/>
          <w:numId w:val="19"/>
        </w:numPr>
        <w:rPr>
          <w:color w:val="FF0000"/>
        </w:rPr>
      </w:pPr>
      <w:r w:rsidRPr="002C2D46">
        <w:rPr>
          <w:color w:val="FF0000"/>
        </w:rPr>
        <w:t xml:space="preserve">Understand the nature of human research ethics requirements when conducting studies on humans. </w:t>
      </w:r>
    </w:p>
    <w:p w14:paraId="1FAB014D" w14:textId="7E5DA1DD" w:rsidR="00CE5F86" w:rsidRDefault="00CE5F86" w:rsidP="00CE5F86">
      <w:pPr>
        <w:pStyle w:val="ListBullet"/>
        <w:numPr>
          <w:ilvl w:val="0"/>
          <w:numId w:val="0"/>
        </w:numPr>
        <w:ind w:left="432" w:hanging="432"/>
      </w:pPr>
    </w:p>
    <w:p w14:paraId="691792A5" w14:textId="1BF31735" w:rsidR="00CE5F86" w:rsidRDefault="00123001" w:rsidP="00CE5F86">
      <w:pPr>
        <w:pStyle w:val="ListBullet"/>
        <w:numPr>
          <w:ilvl w:val="0"/>
          <w:numId w:val="0"/>
        </w:numPr>
        <w:ind w:left="432" w:hanging="432"/>
        <w:rPr>
          <w:b/>
          <w:u w:val="single"/>
        </w:rPr>
      </w:pPr>
      <w:r w:rsidRPr="00123001">
        <w:rPr>
          <w:b/>
          <w:u w:val="single"/>
        </w:rPr>
        <w:t>Planning</w:t>
      </w:r>
    </w:p>
    <w:p w14:paraId="57CE1575" w14:textId="181A151B" w:rsidR="00123001" w:rsidRDefault="00123001" w:rsidP="00CE5F86">
      <w:pPr>
        <w:pStyle w:val="ListBullet"/>
        <w:numPr>
          <w:ilvl w:val="0"/>
          <w:numId w:val="0"/>
        </w:numPr>
        <w:ind w:left="432" w:hanging="432"/>
        <w:rPr>
          <w:b/>
          <w:u w:val="single"/>
        </w:rPr>
      </w:pPr>
    </w:p>
    <w:p w14:paraId="3BA859FE" w14:textId="061E1630" w:rsidR="00123001" w:rsidRDefault="00123001" w:rsidP="0042445A">
      <w:pPr>
        <w:pStyle w:val="ListBullet"/>
        <w:numPr>
          <w:ilvl w:val="0"/>
          <w:numId w:val="20"/>
        </w:numPr>
      </w:pPr>
      <w:r>
        <w:t xml:space="preserve">Think that you are planning the test for 5 other people to do, each in a different part of the world so it must be useful to all the participants. </w:t>
      </w:r>
    </w:p>
    <w:p w14:paraId="4B45EBD4" w14:textId="1D8044FA" w:rsidR="00123001" w:rsidRDefault="00123001" w:rsidP="0042445A">
      <w:pPr>
        <w:pStyle w:val="ListBullet"/>
        <w:numPr>
          <w:ilvl w:val="0"/>
          <w:numId w:val="20"/>
        </w:numPr>
      </w:pPr>
      <w:r>
        <w:t xml:space="preserve">Product under test </w:t>
      </w:r>
    </w:p>
    <w:p w14:paraId="3058A614" w14:textId="307E4FDF" w:rsidR="00123001" w:rsidRDefault="00123001" w:rsidP="0042445A">
      <w:pPr>
        <w:pStyle w:val="ListBullet"/>
        <w:numPr>
          <w:ilvl w:val="1"/>
          <w:numId w:val="20"/>
        </w:numPr>
      </w:pPr>
      <w:r>
        <w:t xml:space="preserve">Exactly what and how it is going to be tested include </w:t>
      </w:r>
    </w:p>
    <w:p w14:paraId="78CAF84C" w14:textId="033B651F" w:rsidR="00123001" w:rsidRDefault="00123001" w:rsidP="0042445A">
      <w:pPr>
        <w:pStyle w:val="ListBullet"/>
        <w:numPr>
          <w:ilvl w:val="0"/>
          <w:numId w:val="20"/>
        </w:numPr>
      </w:pPr>
      <w:r>
        <w:t xml:space="preserve">Test objectives </w:t>
      </w:r>
    </w:p>
    <w:p w14:paraId="18A30698" w14:textId="5E8AF4AD" w:rsidR="00123001" w:rsidRDefault="00123001" w:rsidP="0042445A">
      <w:pPr>
        <w:pStyle w:val="ListBullet"/>
        <w:numPr>
          <w:ilvl w:val="1"/>
          <w:numId w:val="20"/>
        </w:numPr>
      </w:pPr>
      <w:r>
        <w:t>What’s the goal? What are you planning to measure?</w:t>
      </w:r>
    </w:p>
    <w:p w14:paraId="105267D2" w14:textId="20035E0E" w:rsidR="00123001" w:rsidRDefault="00123001" w:rsidP="0042445A">
      <w:pPr>
        <w:pStyle w:val="ListBullet"/>
        <w:numPr>
          <w:ilvl w:val="0"/>
          <w:numId w:val="20"/>
        </w:numPr>
      </w:pPr>
      <w:r>
        <w:t xml:space="preserve">Participants required </w:t>
      </w:r>
    </w:p>
    <w:p w14:paraId="3C3BFC4E" w14:textId="36A8E154" w:rsidR="00123001" w:rsidRDefault="00123001" w:rsidP="0042445A">
      <w:pPr>
        <w:pStyle w:val="ListBullet"/>
        <w:numPr>
          <w:ilvl w:val="0"/>
          <w:numId w:val="20"/>
        </w:numPr>
      </w:pPr>
      <w:r>
        <w:t xml:space="preserve">Equipment needed </w:t>
      </w:r>
    </w:p>
    <w:p w14:paraId="07D9268A" w14:textId="631713F5" w:rsidR="00123001" w:rsidRDefault="00123001" w:rsidP="0042445A">
      <w:pPr>
        <w:pStyle w:val="ListBullet"/>
        <w:numPr>
          <w:ilvl w:val="0"/>
          <w:numId w:val="20"/>
        </w:numPr>
      </w:pPr>
      <w:r>
        <w:t xml:space="preserve">Tasks to undertake </w:t>
      </w:r>
    </w:p>
    <w:p w14:paraId="07657A78" w14:textId="649688E4" w:rsidR="00123001" w:rsidRDefault="00123001" w:rsidP="0042445A">
      <w:pPr>
        <w:pStyle w:val="ListBullet"/>
        <w:numPr>
          <w:ilvl w:val="0"/>
          <w:numId w:val="20"/>
        </w:numPr>
      </w:pPr>
      <w:r>
        <w:t xml:space="preserve">Data to be collected </w:t>
      </w:r>
    </w:p>
    <w:p w14:paraId="7E0E8743" w14:textId="2B8505D7" w:rsidR="00123001" w:rsidRDefault="00123001" w:rsidP="0042445A">
      <w:pPr>
        <w:pStyle w:val="ListBullet"/>
        <w:numPr>
          <w:ilvl w:val="0"/>
          <w:numId w:val="20"/>
        </w:numPr>
      </w:pPr>
      <w:r>
        <w:t xml:space="preserve">Test procedure </w:t>
      </w:r>
    </w:p>
    <w:p w14:paraId="293DCDAB" w14:textId="0671F9C4" w:rsidR="00123001" w:rsidRDefault="00123001" w:rsidP="0042445A">
      <w:pPr>
        <w:pStyle w:val="ListBullet"/>
        <w:numPr>
          <w:ilvl w:val="0"/>
          <w:numId w:val="20"/>
        </w:numPr>
      </w:pPr>
      <w:r>
        <w:t xml:space="preserve">Data analysis plan </w:t>
      </w:r>
    </w:p>
    <w:p w14:paraId="5D879278" w14:textId="4C6B6998" w:rsidR="00123001" w:rsidRDefault="00123001" w:rsidP="00123001">
      <w:pPr>
        <w:pStyle w:val="ListBullet"/>
        <w:numPr>
          <w:ilvl w:val="0"/>
          <w:numId w:val="0"/>
        </w:numPr>
        <w:ind w:left="432" w:hanging="432"/>
      </w:pPr>
    </w:p>
    <w:p w14:paraId="4FBEB7E5" w14:textId="77777777" w:rsidR="006A2F6C" w:rsidRDefault="006A2F6C" w:rsidP="00123001">
      <w:pPr>
        <w:pStyle w:val="ListBullet"/>
        <w:numPr>
          <w:ilvl w:val="0"/>
          <w:numId w:val="0"/>
        </w:numPr>
        <w:ind w:left="432" w:hanging="432"/>
      </w:pPr>
    </w:p>
    <w:p w14:paraId="1B41FB9F" w14:textId="77777777" w:rsidR="00123001" w:rsidRDefault="00123001" w:rsidP="00123001">
      <w:pPr>
        <w:pStyle w:val="ListBullet"/>
        <w:numPr>
          <w:ilvl w:val="0"/>
          <w:numId w:val="0"/>
        </w:numPr>
        <w:ind w:left="432" w:hanging="432"/>
        <w:rPr>
          <w:b/>
          <w:u w:val="single"/>
        </w:rPr>
      </w:pPr>
    </w:p>
    <w:p w14:paraId="6329EF32" w14:textId="5ACA3AE3" w:rsidR="00123001" w:rsidRDefault="00123001" w:rsidP="00123001">
      <w:pPr>
        <w:pStyle w:val="ListBullet"/>
        <w:numPr>
          <w:ilvl w:val="0"/>
          <w:numId w:val="0"/>
        </w:numPr>
        <w:ind w:left="432" w:hanging="432"/>
        <w:rPr>
          <w:b/>
          <w:u w:val="single"/>
        </w:rPr>
      </w:pPr>
      <w:r w:rsidRPr="00123001">
        <w:rPr>
          <w:b/>
          <w:u w:val="single"/>
        </w:rPr>
        <w:t>Planning</w:t>
      </w:r>
    </w:p>
    <w:p w14:paraId="7CD71ABE" w14:textId="4D5EBE7B" w:rsidR="00123001" w:rsidRDefault="00123001" w:rsidP="00123001">
      <w:pPr>
        <w:pStyle w:val="ListBullet"/>
        <w:numPr>
          <w:ilvl w:val="0"/>
          <w:numId w:val="0"/>
        </w:numPr>
        <w:ind w:left="432" w:hanging="432"/>
      </w:pPr>
    </w:p>
    <w:p w14:paraId="324FB76E" w14:textId="6BCFCB04" w:rsidR="00123001" w:rsidRDefault="006A2F6C" w:rsidP="0042445A">
      <w:pPr>
        <w:pStyle w:val="ListBullet"/>
        <w:numPr>
          <w:ilvl w:val="0"/>
          <w:numId w:val="21"/>
        </w:numPr>
      </w:pPr>
      <w:r>
        <w:t>Generally,</w:t>
      </w:r>
      <w:r w:rsidR="00123001">
        <w:t xml:space="preserve"> it is better if people can be themselves </w:t>
      </w:r>
    </w:p>
    <w:p w14:paraId="5F49C626" w14:textId="2B972878" w:rsidR="00123001" w:rsidRDefault="00123001" w:rsidP="0042445A">
      <w:pPr>
        <w:pStyle w:val="ListBullet"/>
        <w:numPr>
          <w:ilvl w:val="0"/>
          <w:numId w:val="21"/>
        </w:numPr>
      </w:pPr>
      <w:r>
        <w:t xml:space="preserve">Try to match age, gender and things like first language to the target audience </w:t>
      </w:r>
    </w:p>
    <w:p w14:paraId="60F84468" w14:textId="780581B8" w:rsidR="00123001" w:rsidRDefault="00123001" w:rsidP="0042445A">
      <w:pPr>
        <w:pStyle w:val="ListBullet"/>
        <w:numPr>
          <w:ilvl w:val="0"/>
          <w:numId w:val="21"/>
        </w:numPr>
      </w:pPr>
      <w:r>
        <w:t xml:space="preserve">How many? </w:t>
      </w:r>
    </w:p>
    <w:p w14:paraId="064E731F" w14:textId="64694E91" w:rsidR="00123001" w:rsidRDefault="00123001" w:rsidP="0042445A">
      <w:pPr>
        <w:pStyle w:val="ListBullet"/>
        <w:numPr>
          <w:ilvl w:val="1"/>
          <w:numId w:val="21"/>
        </w:numPr>
      </w:pPr>
      <w:r>
        <w:t xml:space="preserve">10-12 will generally give you good results for a single product </w:t>
      </w:r>
    </w:p>
    <w:p w14:paraId="36F803D7" w14:textId="1DAC4A46" w:rsidR="00123001" w:rsidRDefault="00123001" w:rsidP="0042445A">
      <w:pPr>
        <w:pStyle w:val="ListBullet"/>
        <w:numPr>
          <w:ilvl w:val="1"/>
          <w:numId w:val="21"/>
        </w:numPr>
      </w:pPr>
      <w:r>
        <w:t xml:space="preserve">30+ if comparing products and you want statistically valid results </w:t>
      </w:r>
    </w:p>
    <w:p w14:paraId="75AA0F9B" w14:textId="1825A5A5" w:rsidR="006A2F6C" w:rsidRDefault="006A2F6C" w:rsidP="006A2F6C">
      <w:pPr>
        <w:pStyle w:val="ListBullet"/>
        <w:numPr>
          <w:ilvl w:val="0"/>
          <w:numId w:val="0"/>
        </w:numPr>
        <w:ind w:left="432" w:hanging="432"/>
      </w:pPr>
    </w:p>
    <w:p w14:paraId="6564D0F3" w14:textId="45B07BA4" w:rsidR="006A2F6C" w:rsidRDefault="006A2F6C" w:rsidP="006A2F6C">
      <w:pPr>
        <w:pStyle w:val="ListBullet"/>
        <w:numPr>
          <w:ilvl w:val="0"/>
          <w:numId w:val="0"/>
        </w:numPr>
        <w:ind w:left="432" w:hanging="432"/>
        <w:rPr>
          <w:b/>
          <w:u w:val="single"/>
        </w:rPr>
      </w:pPr>
      <w:r>
        <w:rPr>
          <w:b/>
          <w:u w:val="single"/>
        </w:rPr>
        <w:t>Task Design</w:t>
      </w:r>
    </w:p>
    <w:p w14:paraId="7C5FFF75" w14:textId="09D8275D" w:rsidR="006A2F6C" w:rsidRDefault="006A2F6C" w:rsidP="006A2F6C">
      <w:pPr>
        <w:pStyle w:val="ListBullet"/>
        <w:numPr>
          <w:ilvl w:val="0"/>
          <w:numId w:val="0"/>
        </w:numPr>
        <w:ind w:left="432" w:hanging="432"/>
        <w:rPr>
          <w:b/>
          <w:u w:val="single"/>
        </w:rPr>
      </w:pPr>
    </w:p>
    <w:p w14:paraId="446AD800" w14:textId="51230BA9" w:rsidR="006A2F6C" w:rsidRDefault="006A2F6C" w:rsidP="0042445A">
      <w:pPr>
        <w:pStyle w:val="ListBullet"/>
        <w:numPr>
          <w:ilvl w:val="0"/>
          <w:numId w:val="22"/>
        </w:numPr>
      </w:pPr>
      <w:r>
        <w:t xml:space="preserve">Record completion Paths </w:t>
      </w:r>
    </w:p>
    <w:p w14:paraId="488332AD" w14:textId="3C7D48F6" w:rsidR="006A2F6C" w:rsidRDefault="006A2F6C" w:rsidP="0042445A">
      <w:pPr>
        <w:pStyle w:val="ListBullet"/>
        <w:numPr>
          <w:ilvl w:val="1"/>
          <w:numId w:val="22"/>
        </w:numPr>
      </w:pPr>
      <w:r>
        <w:t xml:space="preserve">Step through the task yourself </w:t>
      </w:r>
    </w:p>
    <w:p w14:paraId="2D64D6F7" w14:textId="7B8BE803" w:rsidR="006A2F6C" w:rsidRDefault="006A2F6C" w:rsidP="0042445A">
      <w:pPr>
        <w:pStyle w:val="ListBullet"/>
        <w:numPr>
          <w:ilvl w:val="1"/>
          <w:numId w:val="22"/>
        </w:numPr>
      </w:pPr>
      <w:r>
        <w:t xml:space="preserve">Record different routes to successfully complete the task </w:t>
      </w:r>
    </w:p>
    <w:p w14:paraId="4150C57C" w14:textId="187BB4DD" w:rsidR="006A2F6C" w:rsidRDefault="006A2F6C" w:rsidP="0042445A">
      <w:pPr>
        <w:pStyle w:val="ListBullet"/>
        <w:numPr>
          <w:ilvl w:val="1"/>
          <w:numId w:val="22"/>
        </w:numPr>
      </w:pPr>
      <w:r>
        <w:t xml:space="preserve">Time yourself </w:t>
      </w:r>
    </w:p>
    <w:p w14:paraId="5CD647E4" w14:textId="55C02774" w:rsidR="006A2F6C" w:rsidRDefault="006A2F6C" w:rsidP="0042445A">
      <w:pPr>
        <w:pStyle w:val="ListBullet"/>
        <w:numPr>
          <w:ilvl w:val="0"/>
          <w:numId w:val="22"/>
        </w:numPr>
      </w:pPr>
      <w:r>
        <w:t xml:space="preserve">Note things you think are difficult or confusing </w:t>
      </w:r>
    </w:p>
    <w:p w14:paraId="47B67AFC" w14:textId="6E135945" w:rsidR="006A2F6C" w:rsidRDefault="006A2F6C" w:rsidP="0042445A">
      <w:pPr>
        <w:pStyle w:val="ListBullet"/>
        <w:numPr>
          <w:ilvl w:val="1"/>
          <w:numId w:val="22"/>
        </w:numPr>
      </w:pPr>
      <w:r>
        <w:t xml:space="preserve">You are, in effect doing a heuristic evaluation </w:t>
      </w:r>
    </w:p>
    <w:p w14:paraId="7754A8BE" w14:textId="5260332F" w:rsidR="006A2F6C" w:rsidRDefault="006A2F6C" w:rsidP="0042445A">
      <w:pPr>
        <w:pStyle w:val="ListBullet"/>
        <w:numPr>
          <w:ilvl w:val="1"/>
          <w:numId w:val="22"/>
        </w:numPr>
      </w:pPr>
      <w:r>
        <w:t xml:space="preserve">Remember these are inaccurate </w:t>
      </w:r>
    </w:p>
    <w:p w14:paraId="4F987FEB" w14:textId="4B0AF149" w:rsidR="006A2F6C" w:rsidRDefault="006A2F6C" w:rsidP="0042445A">
      <w:pPr>
        <w:pStyle w:val="ListBullet"/>
        <w:numPr>
          <w:ilvl w:val="0"/>
          <w:numId w:val="22"/>
        </w:numPr>
      </w:pPr>
      <w:r>
        <w:t xml:space="preserve">Do not show these to participants </w:t>
      </w:r>
    </w:p>
    <w:p w14:paraId="7DD7527C" w14:textId="48845E80" w:rsidR="00EF64D0" w:rsidRDefault="00EF64D0" w:rsidP="00EF64D0">
      <w:pPr>
        <w:pStyle w:val="ListBullet"/>
        <w:numPr>
          <w:ilvl w:val="0"/>
          <w:numId w:val="0"/>
        </w:numPr>
        <w:ind w:left="432" w:hanging="432"/>
      </w:pPr>
    </w:p>
    <w:p w14:paraId="2646214D" w14:textId="251E7442" w:rsidR="00EF64D0" w:rsidRDefault="00EF64D0" w:rsidP="00EF64D0">
      <w:pPr>
        <w:pStyle w:val="ListBullet"/>
        <w:numPr>
          <w:ilvl w:val="0"/>
          <w:numId w:val="0"/>
        </w:numPr>
        <w:ind w:left="432" w:hanging="432"/>
        <w:rPr>
          <w:b/>
          <w:u w:val="single"/>
        </w:rPr>
      </w:pPr>
      <w:r>
        <w:rPr>
          <w:b/>
          <w:u w:val="single"/>
        </w:rPr>
        <w:t xml:space="preserve">Procedures </w:t>
      </w:r>
    </w:p>
    <w:p w14:paraId="1C5EDB4D" w14:textId="7E0FCBD8" w:rsidR="00EF64D0" w:rsidRDefault="00EF64D0" w:rsidP="00EF64D0">
      <w:pPr>
        <w:pStyle w:val="ListBullet"/>
        <w:numPr>
          <w:ilvl w:val="0"/>
          <w:numId w:val="0"/>
        </w:numPr>
        <w:ind w:left="432" w:hanging="432"/>
        <w:rPr>
          <w:b/>
          <w:u w:val="single"/>
        </w:rPr>
      </w:pPr>
    </w:p>
    <w:p w14:paraId="3F0C2A7C" w14:textId="18F8D77C" w:rsidR="00EF64D0" w:rsidRPr="00EF64D0" w:rsidRDefault="00EF64D0" w:rsidP="0042445A">
      <w:pPr>
        <w:pStyle w:val="ListBullet"/>
        <w:numPr>
          <w:ilvl w:val="0"/>
          <w:numId w:val="23"/>
        </w:numPr>
        <w:rPr>
          <w:b/>
          <w:u w:val="single"/>
        </w:rPr>
      </w:pPr>
      <w:r>
        <w:t xml:space="preserve">Don’t under-estimate the practical problems </w:t>
      </w:r>
    </w:p>
    <w:p w14:paraId="1D6F6AB8" w14:textId="7803A49F" w:rsidR="00EF64D0" w:rsidRPr="00EF64D0" w:rsidRDefault="00EF64D0" w:rsidP="0042445A">
      <w:pPr>
        <w:pStyle w:val="ListBullet"/>
        <w:numPr>
          <w:ilvl w:val="1"/>
          <w:numId w:val="23"/>
        </w:numPr>
        <w:rPr>
          <w:b/>
          <w:u w:val="single"/>
        </w:rPr>
      </w:pPr>
      <w:r>
        <w:lastRenderedPageBreak/>
        <w:t xml:space="preserve">If you get something </w:t>
      </w:r>
      <w:r w:rsidR="00F80BC6">
        <w:t>wrong,</w:t>
      </w:r>
      <w:r>
        <w:t xml:space="preserve"> you can lose a lot of time having to reschedule </w:t>
      </w:r>
    </w:p>
    <w:p w14:paraId="52D68665" w14:textId="01CC3940" w:rsidR="00EF64D0" w:rsidRPr="00EF64D0" w:rsidRDefault="00EF64D0" w:rsidP="0042445A">
      <w:pPr>
        <w:pStyle w:val="ListBullet"/>
        <w:numPr>
          <w:ilvl w:val="1"/>
          <w:numId w:val="23"/>
        </w:numPr>
        <w:rPr>
          <w:b/>
          <w:u w:val="single"/>
        </w:rPr>
      </w:pPr>
      <w:r>
        <w:t xml:space="preserve">Have you figured out </w:t>
      </w:r>
    </w:p>
    <w:p w14:paraId="12BD087F" w14:textId="5BDDD9CE" w:rsidR="00EF64D0" w:rsidRPr="00EF64D0" w:rsidRDefault="00EF64D0" w:rsidP="0042445A">
      <w:pPr>
        <w:pStyle w:val="ListBullet"/>
        <w:numPr>
          <w:ilvl w:val="2"/>
          <w:numId w:val="23"/>
        </w:numPr>
        <w:rPr>
          <w:b/>
          <w:u w:val="single"/>
        </w:rPr>
      </w:pPr>
      <w:r>
        <w:t>How to pay participants</w:t>
      </w:r>
    </w:p>
    <w:p w14:paraId="68F99BE9" w14:textId="3B921C99" w:rsidR="00EF64D0" w:rsidRPr="00EF64D0" w:rsidRDefault="00EF64D0" w:rsidP="0042445A">
      <w:pPr>
        <w:pStyle w:val="ListBullet"/>
        <w:numPr>
          <w:ilvl w:val="2"/>
          <w:numId w:val="23"/>
        </w:numPr>
        <w:rPr>
          <w:b/>
          <w:u w:val="single"/>
        </w:rPr>
      </w:pPr>
      <w:r>
        <w:t xml:space="preserve">Any catering for longer sessions </w:t>
      </w:r>
    </w:p>
    <w:p w14:paraId="6F5FEA0D" w14:textId="03193D25" w:rsidR="00EF64D0" w:rsidRPr="00F80BC6" w:rsidRDefault="00EF64D0" w:rsidP="0042445A">
      <w:pPr>
        <w:pStyle w:val="ListBullet"/>
        <w:numPr>
          <w:ilvl w:val="2"/>
          <w:numId w:val="23"/>
        </w:numPr>
        <w:jc w:val="both"/>
      </w:pPr>
      <w:r w:rsidRPr="00F80BC6">
        <w:t xml:space="preserve">Do you have enough power </w:t>
      </w:r>
      <w:r w:rsidR="00F80BC6" w:rsidRPr="00F80BC6">
        <w:t>points?</w:t>
      </w:r>
      <w:r w:rsidRPr="00F80BC6">
        <w:t xml:space="preserve"> </w:t>
      </w:r>
    </w:p>
    <w:p w14:paraId="6AA1C7B1" w14:textId="5C037464" w:rsidR="00EF64D0" w:rsidRDefault="00EF64D0" w:rsidP="0042445A">
      <w:pPr>
        <w:pStyle w:val="ListBullet"/>
        <w:numPr>
          <w:ilvl w:val="2"/>
          <w:numId w:val="23"/>
        </w:numPr>
        <w:jc w:val="both"/>
      </w:pPr>
      <w:r w:rsidRPr="00F80BC6">
        <w:t>The time and ability</w:t>
      </w:r>
      <w:r w:rsidR="00F80BC6">
        <w:t xml:space="preserve"> to rest in between participants </w:t>
      </w:r>
    </w:p>
    <w:p w14:paraId="0B9514EC" w14:textId="45614432" w:rsidR="00F80BC6" w:rsidRDefault="00F80BC6" w:rsidP="00F80BC6">
      <w:pPr>
        <w:pStyle w:val="ListBullet"/>
        <w:numPr>
          <w:ilvl w:val="0"/>
          <w:numId w:val="0"/>
        </w:numPr>
        <w:ind w:left="432" w:hanging="432"/>
        <w:jc w:val="both"/>
      </w:pPr>
    </w:p>
    <w:p w14:paraId="3F81FDFE" w14:textId="42EC80FA" w:rsidR="00F80BC6" w:rsidRDefault="00F80BC6" w:rsidP="00F80BC6">
      <w:pPr>
        <w:pStyle w:val="ListBullet"/>
        <w:numPr>
          <w:ilvl w:val="0"/>
          <w:numId w:val="0"/>
        </w:numPr>
        <w:ind w:left="432" w:hanging="432"/>
        <w:jc w:val="both"/>
        <w:rPr>
          <w:b/>
          <w:u w:val="single"/>
        </w:rPr>
      </w:pPr>
      <w:r>
        <w:rPr>
          <w:b/>
          <w:u w:val="single"/>
        </w:rPr>
        <w:t xml:space="preserve">Analysis plan </w:t>
      </w:r>
    </w:p>
    <w:p w14:paraId="061CC247" w14:textId="1855CDE6" w:rsidR="00F80BC6" w:rsidRDefault="00F80BC6" w:rsidP="00F80BC6">
      <w:pPr>
        <w:pStyle w:val="ListBullet"/>
        <w:numPr>
          <w:ilvl w:val="0"/>
          <w:numId w:val="0"/>
        </w:numPr>
        <w:ind w:left="432" w:hanging="432"/>
        <w:jc w:val="both"/>
        <w:rPr>
          <w:b/>
          <w:u w:val="single"/>
        </w:rPr>
      </w:pPr>
    </w:p>
    <w:p w14:paraId="2EC8BB8F" w14:textId="3EAA2553" w:rsidR="00F80BC6" w:rsidRDefault="00F80BC6" w:rsidP="0042445A">
      <w:pPr>
        <w:pStyle w:val="ListBullet"/>
        <w:numPr>
          <w:ilvl w:val="0"/>
          <w:numId w:val="23"/>
        </w:numPr>
        <w:jc w:val="both"/>
      </w:pPr>
      <w:r>
        <w:t xml:space="preserve">How are you going to turn the raw observations into assessment against your usability requirements, and into recommendations? </w:t>
      </w:r>
    </w:p>
    <w:p w14:paraId="2066B992" w14:textId="4B01BB48" w:rsidR="00F80BC6" w:rsidRDefault="00F80BC6" w:rsidP="0042445A">
      <w:pPr>
        <w:pStyle w:val="ListBullet"/>
        <w:numPr>
          <w:ilvl w:val="0"/>
          <w:numId w:val="23"/>
        </w:numPr>
        <w:jc w:val="both"/>
      </w:pPr>
      <w:r>
        <w:t xml:space="preserve">You must define exactly which elements of the task you are timing, and the protocol for marking the task time. </w:t>
      </w:r>
    </w:p>
    <w:p w14:paraId="1C7A9C10" w14:textId="6F7E1E15" w:rsidR="00F80BC6" w:rsidRDefault="00F80BC6" w:rsidP="0042445A">
      <w:pPr>
        <w:pStyle w:val="ListBullet"/>
        <w:numPr>
          <w:ilvl w:val="1"/>
          <w:numId w:val="23"/>
        </w:numPr>
        <w:jc w:val="both"/>
      </w:pPr>
      <w:r>
        <w:t xml:space="preserve">Is the method practical and accurate? Will it support the overall purpose of your usability test? </w:t>
      </w:r>
    </w:p>
    <w:p w14:paraId="5F7B1AC5" w14:textId="5454F9DA" w:rsidR="00F80BC6" w:rsidRDefault="00F80BC6" w:rsidP="0042445A">
      <w:pPr>
        <w:pStyle w:val="ListBullet"/>
        <w:numPr>
          <w:ilvl w:val="0"/>
          <w:numId w:val="23"/>
        </w:numPr>
        <w:jc w:val="both"/>
      </w:pPr>
      <w:r>
        <w:t xml:space="preserve">What is the plan for how to report the findings? </w:t>
      </w:r>
    </w:p>
    <w:p w14:paraId="5B01F217" w14:textId="7BF414C2" w:rsidR="00F80BC6" w:rsidRDefault="00F80BC6" w:rsidP="0042445A">
      <w:pPr>
        <w:pStyle w:val="ListBullet"/>
        <w:numPr>
          <w:ilvl w:val="0"/>
          <w:numId w:val="23"/>
        </w:numPr>
        <w:jc w:val="both"/>
      </w:pPr>
      <w:r>
        <w:t xml:space="preserve">Errors </w:t>
      </w:r>
      <w:r w:rsidR="00CD64BF">
        <w:t xml:space="preserve">– will need to count them and form categories </w:t>
      </w:r>
    </w:p>
    <w:p w14:paraId="5DCD52DB" w14:textId="3505D85D" w:rsidR="00CD64BF" w:rsidRDefault="00CD64BF" w:rsidP="0042445A">
      <w:pPr>
        <w:pStyle w:val="ListBullet"/>
        <w:numPr>
          <w:ilvl w:val="1"/>
          <w:numId w:val="23"/>
        </w:numPr>
        <w:jc w:val="both"/>
      </w:pPr>
      <w:r>
        <w:t xml:space="preserve">Wrong navigation </w:t>
      </w:r>
    </w:p>
    <w:p w14:paraId="3C4A2920" w14:textId="0B11A982" w:rsidR="00CD64BF" w:rsidRDefault="00CD64BF" w:rsidP="0042445A">
      <w:pPr>
        <w:pStyle w:val="ListBullet"/>
        <w:numPr>
          <w:ilvl w:val="1"/>
          <w:numId w:val="23"/>
        </w:numPr>
        <w:jc w:val="both"/>
      </w:pPr>
      <w:r>
        <w:t xml:space="preserve">Problem finding </w:t>
      </w:r>
      <w:proofErr w:type="gramStart"/>
      <w:r>
        <w:t>particular features</w:t>
      </w:r>
      <w:proofErr w:type="gramEnd"/>
      <w:r>
        <w:t xml:space="preserve"> etc. </w:t>
      </w:r>
    </w:p>
    <w:p w14:paraId="046192A1" w14:textId="3FA09713" w:rsidR="00CD64BF" w:rsidRDefault="00CD64BF" w:rsidP="0042445A">
      <w:pPr>
        <w:pStyle w:val="ListBullet"/>
        <w:numPr>
          <w:ilvl w:val="0"/>
          <w:numId w:val="23"/>
        </w:numPr>
        <w:jc w:val="both"/>
      </w:pPr>
      <w:r>
        <w:t>Questionnaire analysis</w:t>
      </w:r>
    </w:p>
    <w:p w14:paraId="0ED08C3F" w14:textId="46AF8229" w:rsidR="00CD64BF" w:rsidRDefault="00CD64BF" w:rsidP="0042445A">
      <w:pPr>
        <w:pStyle w:val="ListBullet"/>
        <w:numPr>
          <w:ilvl w:val="1"/>
          <w:numId w:val="23"/>
        </w:numPr>
        <w:jc w:val="both"/>
      </w:pPr>
      <w:r>
        <w:t xml:space="preserve">If around 10 people or less, show raw data, mean and standard deviation </w:t>
      </w:r>
    </w:p>
    <w:p w14:paraId="56213C8E" w14:textId="79C9513D" w:rsidR="00CD64BF" w:rsidRDefault="00CD64BF" w:rsidP="0042445A">
      <w:pPr>
        <w:pStyle w:val="ListBullet"/>
        <w:numPr>
          <w:ilvl w:val="1"/>
          <w:numId w:val="23"/>
        </w:numPr>
        <w:jc w:val="both"/>
      </w:pPr>
      <w:r>
        <w:t xml:space="preserve">If more than 10 people, box plots or frequency distribution graphs might be appropriate. </w:t>
      </w:r>
    </w:p>
    <w:p w14:paraId="3B3E8B5E" w14:textId="1B1E6B1A" w:rsidR="00CD64BF" w:rsidRDefault="00CD64BF" w:rsidP="0042445A">
      <w:pPr>
        <w:pStyle w:val="ListBullet"/>
        <w:numPr>
          <w:ilvl w:val="0"/>
          <w:numId w:val="23"/>
        </w:numPr>
        <w:jc w:val="both"/>
      </w:pPr>
      <w:r>
        <w:t>Pilot Test</w:t>
      </w:r>
    </w:p>
    <w:p w14:paraId="78FF925E" w14:textId="124EE5FF" w:rsidR="00CD64BF" w:rsidRDefault="00CD64BF" w:rsidP="0042445A">
      <w:pPr>
        <w:pStyle w:val="ListBullet"/>
        <w:numPr>
          <w:ilvl w:val="1"/>
          <w:numId w:val="23"/>
        </w:numPr>
        <w:jc w:val="both"/>
      </w:pPr>
      <w:r>
        <w:t xml:space="preserve">Try the whole thing out on one or two people </w:t>
      </w:r>
    </w:p>
    <w:p w14:paraId="77DA1890" w14:textId="1216EC6A" w:rsidR="00CD64BF" w:rsidRDefault="00CD64BF" w:rsidP="0042445A">
      <w:pPr>
        <w:pStyle w:val="ListBullet"/>
        <w:numPr>
          <w:ilvl w:val="1"/>
          <w:numId w:val="23"/>
        </w:numPr>
        <w:jc w:val="both"/>
      </w:pPr>
      <w:r>
        <w:lastRenderedPageBreak/>
        <w:t xml:space="preserve">After the first person fix the obvious problems </w:t>
      </w:r>
    </w:p>
    <w:p w14:paraId="14785AFA" w14:textId="0736C09C" w:rsidR="00CD64BF" w:rsidRDefault="00CD64BF" w:rsidP="0042445A">
      <w:pPr>
        <w:pStyle w:val="ListBullet"/>
        <w:numPr>
          <w:ilvl w:val="2"/>
          <w:numId w:val="23"/>
        </w:numPr>
        <w:jc w:val="both"/>
      </w:pPr>
      <w:r>
        <w:t xml:space="preserve">If very few corrections are needed in test plan, then you can go straight to testing </w:t>
      </w:r>
    </w:p>
    <w:p w14:paraId="1B698A51" w14:textId="186539CE" w:rsidR="00CD64BF" w:rsidRDefault="00CD64BF" w:rsidP="0042445A">
      <w:pPr>
        <w:pStyle w:val="ListBullet"/>
        <w:numPr>
          <w:ilvl w:val="2"/>
          <w:numId w:val="23"/>
        </w:numPr>
        <w:jc w:val="both"/>
      </w:pPr>
      <w:r>
        <w:t>But it is much better to do a second pilot than discover major problems half way through</w:t>
      </w:r>
    </w:p>
    <w:p w14:paraId="7E6742E3" w14:textId="4FBBCB64" w:rsidR="003237D1" w:rsidRDefault="003237D1" w:rsidP="0042445A">
      <w:pPr>
        <w:pStyle w:val="ListBullet"/>
        <w:numPr>
          <w:ilvl w:val="0"/>
          <w:numId w:val="23"/>
        </w:numPr>
        <w:jc w:val="both"/>
      </w:pPr>
      <w:r>
        <w:t xml:space="preserve">Summarize information into tables </w:t>
      </w:r>
    </w:p>
    <w:p w14:paraId="72769278" w14:textId="1886CFC6" w:rsidR="003237D1" w:rsidRDefault="003237D1" w:rsidP="0042445A">
      <w:pPr>
        <w:pStyle w:val="ListBullet"/>
        <w:numPr>
          <w:ilvl w:val="0"/>
          <w:numId w:val="23"/>
        </w:numPr>
        <w:jc w:val="both"/>
      </w:pPr>
      <w:r>
        <w:t xml:space="preserve">Use numbers where you can </w:t>
      </w:r>
    </w:p>
    <w:p w14:paraId="06DD9B8D" w14:textId="448DA940" w:rsidR="003237D1" w:rsidRDefault="003237D1" w:rsidP="0042445A">
      <w:pPr>
        <w:pStyle w:val="ListBullet"/>
        <w:numPr>
          <w:ilvl w:val="0"/>
          <w:numId w:val="23"/>
        </w:numPr>
        <w:jc w:val="both"/>
      </w:pPr>
      <w:r>
        <w:t xml:space="preserve">Classify comments into groups </w:t>
      </w:r>
    </w:p>
    <w:p w14:paraId="09A2DDCF" w14:textId="482414B5" w:rsidR="003237D1" w:rsidRDefault="003237D1" w:rsidP="003237D1">
      <w:pPr>
        <w:pStyle w:val="ListBullet"/>
        <w:numPr>
          <w:ilvl w:val="0"/>
          <w:numId w:val="0"/>
        </w:numPr>
        <w:ind w:left="432" w:hanging="432"/>
        <w:jc w:val="both"/>
      </w:pPr>
    </w:p>
    <w:p w14:paraId="1A46A6F0" w14:textId="32F5D18F" w:rsidR="003237D1" w:rsidRDefault="003237D1" w:rsidP="003237D1">
      <w:pPr>
        <w:pStyle w:val="ListBullet"/>
        <w:numPr>
          <w:ilvl w:val="0"/>
          <w:numId w:val="0"/>
        </w:numPr>
        <w:ind w:left="432" w:hanging="432"/>
        <w:rPr>
          <w:b/>
          <w:u w:val="single"/>
        </w:rPr>
      </w:pPr>
      <w:r>
        <w:rPr>
          <w:b/>
          <w:u w:val="single"/>
        </w:rPr>
        <w:t>Ethics</w:t>
      </w:r>
    </w:p>
    <w:p w14:paraId="1B751E50" w14:textId="7718A1D9" w:rsidR="003237D1" w:rsidRDefault="003237D1" w:rsidP="003237D1">
      <w:pPr>
        <w:pStyle w:val="ListBullet"/>
        <w:numPr>
          <w:ilvl w:val="0"/>
          <w:numId w:val="0"/>
        </w:numPr>
        <w:ind w:left="432" w:hanging="432"/>
        <w:rPr>
          <w:b/>
          <w:u w:val="single"/>
        </w:rPr>
      </w:pPr>
    </w:p>
    <w:p w14:paraId="6C0F5711" w14:textId="77777777" w:rsidR="003237D1" w:rsidRDefault="003237D1" w:rsidP="0042445A">
      <w:pPr>
        <w:pStyle w:val="ListParagraph"/>
        <w:numPr>
          <w:ilvl w:val="0"/>
          <w:numId w:val="24"/>
        </w:numPr>
      </w:pPr>
      <w:r>
        <w:t xml:space="preserve">If you are doing a study with living (human or animal) participants in a university you will probably need ethics approval </w:t>
      </w:r>
    </w:p>
    <w:p w14:paraId="2DF1C322" w14:textId="77777777" w:rsidR="003237D1" w:rsidRDefault="003237D1" w:rsidP="0042445A">
      <w:pPr>
        <w:pStyle w:val="ListParagraph"/>
        <w:numPr>
          <w:ilvl w:val="1"/>
          <w:numId w:val="24"/>
        </w:numPr>
      </w:pPr>
      <w:r>
        <w:t xml:space="preserve">Can be quite a lot of paperwork, and takes a while to get authorization </w:t>
      </w:r>
    </w:p>
    <w:p w14:paraId="5A9AB1F2" w14:textId="77777777" w:rsidR="003237D1" w:rsidRDefault="003237D1" w:rsidP="0042445A">
      <w:pPr>
        <w:pStyle w:val="ListParagraph"/>
        <w:numPr>
          <w:ilvl w:val="1"/>
          <w:numId w:val="24"/>
        </w:numPr>
      </w:pPr>
      <w:r>
        <w:t xml:space="preserve">You will need such approval for a study to be part of your dissertation or thesis </w:t>
      </w:r>
    </w:p>
    <w:p w14:paraId="496C325D" w14:textId="77777777" w:rsidR="003237D1" w:rsidRDefault="003237D1" w:rsidP="0042445A">
      <w:pPr>
        <w:pStyle w:val="ListParagraph"/>
        <w:numPr>
          <w:ilvl w:val="1"/>
          <w:numId w:val="24"/>
        </w:numPr>
      </w:pPr>
      <w:r>
        <w:t xml:space="preserve">Many journals require such approval to publish </w:t>
      </w:r>
    </w:p>
    <w:p w14:paraId="5699DAB1" w14:textId="77777777" w:rsidR="003237D1" w:rsidRDefault="003237D1" w:rsidP="0042445A">
      <w:pPr>
        <w:pStyle w:val="ListParagraph"/>
        <w:numPr>
          <w:ilvl w:val="0"/>
          <w:numId w:val="24"/>
        </w:numPr>
      </w:pPr>
      <w:r>
        <w:t xml:space="preserve">Quite a few companies have similar requirements </w:t>
      </w:r>
    </w:p>
    <w:p w14:paraId="07060A48" w14:textId="3061F521" w:rsidR="003237D1" w:rsidRPr="003237D1" w:rsidRDefault="003237D1" w:rsidP="0042445A">
      <w:pPr>
        <w:pStyle w:val="ListParagraph"/>
        <w:numPr>
          <w:ilvl w:val="0"/>
          <w:numId w:val="24"/>
        </w:numPr>
      </w:pPr>
      <w:proofErr w:type="gramStart"/>
      <w:r>
        <w:t>This is why</w:t>
      </w:r>
      <w:proofErr w:type="gramEnd"/>
      <w:r>
        <w:t xml:space="preserve"> for your assignment you are not testing on others.  </w:t>
      </w:r>
    </w:p>
    <w:p w14:paraId="2B3B3AAC" w14:textId="0613B177" w:rsidR="003237D1" w:rsidRDefault="003237D1" w:rsidP="003237D1">
      <w:pPr>
        <w:pStyle w:val="ListBullet"/>
        <w:numPr>
          <w:ilvl w:val="0"/>
          <w:numId w:val="0"/>
        </w:numPr>
        <w:ind w:left="432" w:hanging="432"/>
        <w:jc w:val="both"/>
      </w:pPr>
    </w:p>
    <w:p w14:paraId="5BD18F94" w14:textId="4479D893" w:rsidR="00A263E5" w:rsidRDefault="00A263E5" w:rsidP="00A263E5">
      <w:pPr>
        <w:pStyle w:val="ListBullet"/>
        <w:numPr>
          <w:ilvl w:val="0"/>
          <w:numId w:val="0"/>
        </w:numPr>
        <w:ind w:left="432" w:hanging="432"/>
        <w:rPr>
          <w:b/>
          <w:u w:val="single"/>
        </w:rPr>
      </w:pPr>
      <w:r>
        <w:rPr>
          <w:b/>
          <w:u w:val="single"/>
        </w:rPr>
        <w:t xml:space="preserve">Research ethics basics </w:t>
      </w:r>
    </w:p>
    <w:p w14:paraId="3C8BD75B" w14:textId="77777777" w:rsidR="00A263E5" w:rsidRPr="00F80BC6" w:rsidRDefault="00A263E5" w:rsidP="003237D1">
      <w:pPr>
        <w:pStyle w:val="ListBullet"/>
        <w:numPr>
          <w:ilvl w:val="0"/>
          <w:numId w:val="0"/>
        </w:numPr>
        <w:ind w:left="432" w:hanging="432"/>
        <w:jc w:val="both"/>
      </w:pPr>
    </w:p>
    <w:p w14:paraId="7EF9B8DA" w14:textId="4C725CF4" w:rsidR="00EF64D0" w:rsidRDefault="00A263E5" w:rsidP="0042445A">
      <w:pPr>
        <w:pStyle w:val="ListBullet"/>
        <w:numPr>
          <w:ilvl w:val="0"/>
          <w:numId w:val="25"/>
        </w:numPr>
      </w:pPr>
      <w:r>
        <w:t xml:space="preserve">Informed consent </w:t>
      </w:r>
    </w:p>
    <w:p w14:paraId="5A64DE0C" w14:textId="3ED33049" w:rsidR="00A263E5" w:rsidRDefault="00A263E5" w:rsidP="0042445A">
      <w:pPr>
        <w:pStyle w:val="ListBullet"/>
        <w:numPr>
          <w:ilvl w:val="1"/>
          <w:numId w:val="25"/>
        </w:numPr>
      </w:pPr>
      <w:r>
        <w:t xml:space="preserve">Participant knows what they are “in for” </w:t>
      </w:r>
    </w:p>
    <w:p w14:paraId="46F0497E" w14:textId="75E39DA9" w:rsidR="00A263E5" w:rsidRDefault="00A263E5" w:rsidP="0042445A">
      <w:pPr>
        <w:pStyle w:val="ListBullet"/>
        <w:numPr>
          <w:ilvl w:val="2"/>
          <w:numId w:val="25"/>
        </w:numPr>
      </w:pPr>
      <w:r>
        <w:t xml:space="preserve">Task time why you’re doing it </w:t>
      </w:r>
    </w:p>
    <w:p w14:paraId="38244E96" w14:textId="567D10E2" w:rsidR="00A263E5" w:rsidRDefault="00A263E5" w:rsidP="0042445A">
      <w:pPr>
        <w:pStyle w:val="ListBullet"/>
        <w:numPr>
          <w:ilvl w:val="2"/>
          <w:numId w:val="25"/>
        </w:numPr>
      </w:pPr>
      <w:r>
        <w:t xml:space="preserve">Confidentiality of their data </w:t>
      </w:r>
    </w:p>
    <w:p w14:paraId="16FD932F" w14:textId="1CB6728D" w:rsidR="00A263E5" w:rsidRDefault="00A263E5" w:rsidP="0042445A">
      <w:pPr>
        <w:pStyle w:val="ListBullet"/>
        <w:numPr>
          <w:ilvl w:val="2"/>
          <w:numId w:val="25"/>
        </w:numPr>
      </w:pPr>
      <w:r>
        <w:t xml:space="preserve">Compensation </w:t>
      </w:r>
    </w:p>
    <w:p w14:paraId="1E554FDC" w14:textId="62337900" w:rsidR="00A263E5" w:rsidRDefault="00A263E5" w:rsidP="0042445A">
      <w:pPr>
        <w:pStyle w:val="ListBullet"/>
        <w:numPr>
          <w:ilvl w:val="1"/>
          <w:numId w:val="25"/>
        </w:numPr>
      </w:pPr>
      <w:r>
        <w:lastRenderedPageBreak/>
        <w:t xml:space="preserve">Participant is clear that they are not compelled to participate </w:t>
      </w:r>
    </w:p>
    <w:p w14:paraId="20AC6786" w14:textId="3CF74FCC" w:rsidR="00A263E5" w:rsidRDefault="00A263E5" w:rsidP="0042445A">
      <w:pPr>
        <w:pStyle w:val="ListBullet"/>
        <w:numPr>
          <w:ilvl w:val="2"/>
          <w:numId w:val="25"/>
        </w:numPr>
      </w:pPr>
      <w:r>
        <w:t xml:space="preserve">They need to know that they can refuse, or withdraw without jeopardizing the key service </w:t>
      </w:r>
    </w:p>
    <w:p w14:paraId="11ABF1AC" w14:textId="76BD2431" w:rsidR="00A263E5" w:rsidRDefault="00A263E5" w:rsidP="0042445A">
      <w:pPr>
        <w:pStyle w:val="ListBullet"/>
        <w:numPr>
          <w:ilvl w:val="1"/>
          <w:numId w:val="25"/>
        </w:numPr>
      </w:pPr>
      <w:r>
        <w:t xml:space="preserve">Anonymous questionnaires, esp. in public, are probably the easiest from an ethics perspective. </w:t>
      </w:r>
    </w:p>
    <w:p w14:paraId="18093BEB" w14:textId="77777777" w:rsidR="00A263E5" w:rsidRDefault="00A263E5" w:rsidP="00A263E5">
      <w:pPr>
        <w:pStyle w:val="ListBullet"/>
        <w:numPr>
          <w:ilvl w:val="0"/>
          <w:numId w:val="0"/>
        </w:numPr>
        <w:ind w:left="432" w:hanging="432"/>
        <w:rPr>
          <w:b/>
          <w:u w:val="single"/>
        </w:rPr>
      </w:pPr>
    </w:p>
    <w:p w14:paraId="2DB93504" w14:textId="39E408B8" w:rsidR="00A263E5" w:rsidRDefault="00A263E5" w:rsidP="00A263E5">
      <w:pPr>
        <w:pStyle w:val="ListBullet"/>
        <w:numPr>
          <w:ilvl w:val="0"/>
          <w:numId w:val="0"/>
        </w:numPr>
        <w:ind w:left="432" w:hanging="432"/>
        <w:rPr>
          <w:b/>
          <w:u w:val="single"/>
        </w:rPr>
      </w:pPr>
      <w:r>
        <w:rPr>
          <w:b/>
          <w:u w:val="single"/>
        </w:rPr>
        <w:t xml:space="preserve">Ethics application </w:t>
      </w:r>
    </w:p>
    <w:p w14:paraId="7C2F5893" w14:textId="3F660886" w:rsidR="00A263E5" w:rsidRDefault="00A263E5" w:rsidP="00A263E5">
      <w:pPr>
        <w:pStyle w:val="ListBullet"/>
        <w:numPr>
          <w:ilvl w:val="0"/>
          <w:numId w:val="0"/>
        </w:numPr>
        <w:ind w:left="432" w:hanging="432"/>
        <w:rPr>
          <w:b/>
          <w:u w:val="single"/>
        </w:rPr>
      </w:pPr>
    </w:p>
    <w:p w14:paraId="4861BFBE" w14:textId="604C18AB" w:rsidR="00A263E5" w:rsidRDefault="00A263E5" w:rsidP="0042445A">
      <w:pPr>
        <w:pStyle w:val="ListBullet"/>
        <w:numPr>
          <w:ilvl w:val="0"/>
          <w:numId w:val="25"/>
        </w:numPr>
      </w:pPr>
      <w:r>
        <w:t xml:space="preserve">Explains protocol and goals: essentially like a test plan </w:t>
      </w:r>
    </w:p>
    <w:p w14:paraId="625B4823" w14:textId="2884CAF9" w:rsidR="00A263E5" w:rsidRDefault="00A263E5" w:rsidP="0042445A">
      <w:pPr>
        <w:pStyle w:val="ListBullet"/>
        <w:numPr>
          <w:ilvl w:val="1"/>
          <w:numId w:val="25"/>
        </w:numPr>
      </w:pPr>
      <w:r>
        <w:t xml:space="preserve">And </w:t>
      </w:r>
      <w:proofErr w:type="gramStart"/>
      <w:r>
        <w:t>so</w:t>
      </w:r>
      <w:proofErr w:type="gramEnd"/>
      <w:r>
        <w:t xml:space="preserve"> it’s helpful to complete one because it acts as a check on your plan </w:t>
      </w:r>
    </w:p>
    <w:p w14:paraId="096B723A" w14:textId="304073F9" w:rsidR="00A263E5" w:rsidRDefault="00A263E5" w:rsidP="0042445A">
      <w:pPr>
        <w:pStyle w:val="ListBullet"/>
        <w:numPr>
          <w:ilvl w:val="0"/>
          <w:numId w:val="25"/>
        </w:numPr>
      </w:pPr>
      <w:proofErr w:type="gramStart"/>
      <w:r>
        <w:t>Particular focus</w:t>
      </w:r>
      <w:proofErr w:type="gramEnd"/>
      <w:r>
        <w:t xml:space="preserve"> on issues such as who has access to the data and the risk to participants </w:t>
      </w:r>
    </w:p>
    <w:p w14:paraId="33ADDE7D" w14:textId="555E2BDB" w:rsidR="00A263E5" w:rsidRDefault="00A263E5" w:rsidP="0042445A">
      <w:pPr>
        <w:pStyle w:val="ListBullet"/>
        <w:numPr>
          <w:ilvl w:val="0"/>
          <w:numId w:val="25"/>
        </w:numPr>
      </w:pPr>
      <w:r>
        <w:t xml:space="preserve">Research organizations have standing committees to review applications </w:t>
      </w:r>
    </w:p>
    <w:p w14:paraId="43B20C30" w14:textId="39FC78B4" w:rsidR="00A263E5" w:rsidRPr="00A263E5" w:rsidRDefault="00A263E5" w:rsidP="0042445A">
      <w:pPr>
        <w:pStyle w:val="ListBullet"/>
        <w:numPr>
          <w:ilvl w:val="1"/>
          <w:numId w:val="25"/>
        </w:numPr>
      </w:pPr>
      <w:r>
        <w:t xml:space="preserve">Have representatives from a range of perspectives: clinical, legal, statistical </w:t>
      </w:r>
    </w:p>
    <w:p w14:paraId="512258E5" w14:textId="77777777" w:rsidR="00A263E5" w:rsidRPr="00A263E5" w:rsidRDefault="00A263E5" w:rsidP="00A263E5">
      <w:pPr>
        <w:pStyle w:val="ListBullet"/>
        <w:numPr>
          <w:ilvl w:val="0"/>
          <w:numId w:val="0"/>
        </w:numPr>
        <w:ind w:left="432" w:hanging="432"/>
      </w:pPr>
    </w:p>
    <w:p w14:paraId="192A2D4B" w14:textId="77777777" w:rsidR="00EF64D0" w:rsidRPr="006A2F6C" w:rsidRDefault="00EF64D0" w:rsidP="00EF64D0">
      <w:pPr>
        <w:pStyle w:val="ListBullet"/>
        <w:numPr>
          <w:ilvl w:val="0"/>
          <w:numId w:val="0"/>
        </w:numPr>
        <w:ind w:left="432" w:hanging="432"/>
      </w:pPr>
    </w:p>
    <w:p w14:paraId="66609925" w14:textId="1EB91D70" w:rsidR="006810D4" w:rsidRPr="00B120F5" w:rsidRDefault="006810D4" w:rsidP="006810D4">
      <w:pPr>
        <w:pStyle w:val="Heading1"/>
        <w:rPr>
          <w:lang w:val="en-GB"/>
        </w:rPr>
      </w:pPr>
      <w:r>
        <w:rPr>
          <w:lang w:val="en-GB"/>
        </w:rPr>
        <w:t xml:space="preserve">Lecture 6: </w:t>
      </w:r>
      <w:r w:rsidR="00420F23">
        <w:rPr>
          <w:lang w:val="en-GB"/>
        </w:rPr>
        <w:t xml:space="preserve">User requirements </w:t>
      </w:r>
    </w:p>
    <w:p w14:paraId="04B6AF67" w14:textId="3F0403D1" w:rsidR="00420F23" w:rsidRDefault="006810D4" w:rsidP="00420F23">
      <w:pPr>
        <w:pStyle w:val="ListBullet"/>
        <w:numPr>
          <w:ilvl w:val="0"/>
          <w:numId w:val="0"/>
        </w:numPr>
        <w:ind w:left="432" w:hanging="432"/>
        <w:rPr>
          <w:b/>
          <w:u w:val="single"/>
        </w:rPr>
      </w:pPr>
      <w:r w:rsidRPr="00353F52">
        <w:rPr>
          <w:b/>
          <w:u w:val="single"/>
        </w:rPr>
        <w:t xml:space="preserve">Learning objectives </w:t>
      </w:r>
    </w:p>
    <w:p w14:paraId="181349E3" w14:textId="37063E97" w:rsidR="00420F23" w:rsidRDefault="00420F23" w:rsidP="00420F23">
      <w:pPr>
        <w:pStyle w:val="ListBullet"/>
        <w:numPr>
          <w:ilvl w:val="0"/>
          <w:numId w:val="0"/>
        </w:numPr>
        <w:ind w:left="432" w:hanging="432"/>
        <w:rPr>
          <w:b/>
          <w:u w:val="single"/>
        </w:rPr>
      </w:pPr>
    </w:p>
    <w:p w14:paraId="059BF862" w14:textId="55AD3213" w:rsidR="00420F23" w:rsidRPr="00B606CD" w:rsidRDefault="00420F23" w:rsidP="0042445A">
      <w:pPr>
        <w:pStyle w:val="ListBullet"/>
        <w:numPr>
          <w:ilvl w:val="0"/>
          <w:numId w:val="26"/>
        </w:numPr>
        <w:rPr>
          <w:color w:val="FF0000"/>
        </w:rPr>
      </w:pPr>
      <w:r w:rsidRPr="00B606CD">
        <w:rPr>
          <w:color w:val="FF0000"/>
        </w:rPr>
        <w:t xml:space="preserve">To describe when user requirements are gathered </w:t>
      </w:r>
    </w:p>
    <w:p w14:paraId="7066F491" w14:textId="5E4648D2" w:rsidR="00420F23" w:rsidRPr="00B606CD" w:rsidRDefault="00420F23" w:rsidP="0042445A">
      <w:pPr>
        <w:pStyle w:val="ListBullet"/>
        <w:numPr>
          <w:ilvl w:val="0"/>
          <w:numId w:val="26"/>
        </w:numPr>
        <w:rPr>
          <w:color w:val="FF0000"/>
        </w:rPr>
      </w:pPr>
      <w:r w:rsidRPr="00B606CD">
        <w:rPr>
          <w:color w:val="FF0000"/>
        </w:rPr>
        <w:t xml:space="preserve">To develop a set of skills for systematic analysis of a problem domain to discover HCI issues and requirements </w:t>
      </w:r>
    </w:p>
    <w:p w14:paraId="496494BA" w14:textId="1213E251" w:rsidR="00420F23" w:rsidRPr="00B606CD" w:rsidRDefault="00420F23" w:rsidP="0042445A">
      <w:pPr>
        <w:pStyle w:val="ListBullet"/>
        <w:numPr>
          <w:ilvl w:val="0"/>
          <w:numId w:val="26"/>
        </w:numPr>
        <w:rPr>
          <w:color w:val="FF0000"/>
        </w:rPr>
      </w:pPr>
      <w:r w:rsidRPr="00B606CD">
        <w:rPr>
          <w:color w:val="FF0000"/>
        </w:rPr>
        <w:lastRenderedPageBreak/>
        <w:t xml:space="preserve">To understand perspectives on data collection including types of stakeholders </w:t>
      </w:r>
    </w:p>
    <w:p w14:paraId="1FDDEE48" w14:textId="14B07C74" w:rsidR="00420F23" w:rsidRPr="00B606CD" w:rsidRDefault="00420F23" w:rsidP="0042445A">
      <w:pPr>
        <w:pStyle w:val="ListBullet"/>
        <w:numPr>
          <w:ilvl w:val="0"/>
          <w:numId w:val="26"/>
        </w:numPr>
        <w:rPr>
          <w:color w:val="FF0000"/>
        </w:rPr>
      </w:pPr>
      <w:r w:rsidRPr="00B606CD">
        <w:rPr>
          <w:color w:val="FF0000"/>
        </w:rPr>
        <w:t xml:space="preserve">To be able to collect data by interviews, focus groups and questionnaires </w:t>
      </w:r>
    </w:p>
    <w:p w14:paraId="51A317A6" w14:textId="57E07E72" w:rsidR="00420F23" w:rsidRPr="00B606CD" w:rsidRDefault="00420F23" w:rsidP="0042445A">
      <w:pPr>
        <w:pStyle w:val="ListBullet"/>
        <w:numPr>
          <w:ilvl w:val="0"/>
          <w:numId w:val="26"/>
        </w:numPr>
        <w:rPr>
          <w:color w:val="FF0000"/>
        </w:rPr>
      </w:pPr>
      <w:r w:rsidRPr="00B606CD">
        <w:rPr>
          <w:color w:val="FF0000"/>
        </w:rPr>
        <w:t xml:space="preserve">To be able to create user profiles </w:t>
      </w:r>
    </w:p>
    <w:p w14:paraId="5A5FB03B" w14:textId="23F8B8F4" w:rsidR="00631DC2" w:rsidRDefault="00631DC2" w:rsidP="00631DC2">
      <w:pPr>
        <w:pStyle w:val="ListBullet"/>
        <w:numPr>
          <w:ilvl w:val="0"/>
          <w:numId w:val="0"/>
        </w:numPr>
        <w:ind w:left="432" w:hanging="432"/>
      </w:pPr>
    </w:p>
    <w:p w14:paraId="17DC233D" w14:textId="73409048" w:rsidR="00631DC2" w:rsidRDefault="00631DC2" w:rsidP="00631DC2">
      <w:pPr>
        <w:pStyle w:val="ListBullet"/>
        <w:numPr>
          <w:ilvl w:val="0"/>
          <w:numId w:val="0"/>
        </w:numPr>
        <w:ind w:left="432" w:hanging="432"/>
      </w:pPr>
    </w:p>
    <w:p w14:paraId="117CFB74" w14:textId="25AA660F" w:rsidR="00631DC2" w:rsidRDefault="00631DC2" w:rsidP="00631DC2">
      <w:pPr>
        <w:pStyle w:val="ListBullet"/>
        <w:numPr>
          <w:ilvl w:val="0"/>
          <w:numId w:val="0"/>
        </w:numPr>
        <w:ind w:left="432" w:hanging="432"/>
        <w:rPr>
          <w:b/>
          <w:u w:val="single"/>
        </w:rPr>
      </w:pPr>
      <w:r>
        <w:rPr>
          <w:b/>
          <w:u w:val="single"/>
        </w:rPr>
        <w:t xml:space="preserve">When are user requirements gathered? </w:t>
      </w:r>
    </w:p>
    <w:p w14:paraId="151A06F6" w14:textId="2289BB5C" w:rsidR="00631DC2" w:rsidRDefault="00631DC2" w:rsidP="00631DC2">
      <w:pPr>
        <w:pStyle w:val="ListBullet"/>
        <w:numPr>
          <w:ilvl w:val="0"/>
          <w:numId w:val="0"/>
        </w:numPr>
        <w:ind w:left="432" w:hanging="432"/>
        <w:rPr>
          <w:b/>
          <w:u w:val="single"/>
        </w:rPr>
      </w:pPr>
    </w:p>
    <w:p w14:paraId="18E58C28" w14:textId="38C3A547" w:rsidR="00631DC2" w:rsidRDefault="00631DC2" w:rsidP="0042445A">
      <w:pPr>
        <w:pStyle w:val="ListBullet"/>
        <w:numPr>
          <w:ilvl w:val="0"/>
          <w:numId w:val="27"/>
        </w:numPr>
      </w:pPr>
      <w:r>
        <w:t xml:space="preserve">At the beginning </w:t>
      </w:r>
    </w:p>
    <w:p w14:paraId="44A86A23" w14:textId="06051A67" w:rsidR="00631DC2" w:rsidRDefault="00631DC2" w:rsidP="0042445A">
      <w:pPr>
        <w:pStyle w:val="ListBullet"/>
        <w:numPr>
          <w:ilvl w:val="1"/>
          <w:numId w:val="27"/>
        </w:numPr>
      </w:pPr>
      <w:r>
        <w:t xml:space="preserve">Of the software development lifecycle – regardless of life cycle </w:t>
      </w:r>
    </w:p>
    <w:p w14:paraId="0CD29772" w14:textId="3573D4FB" w:rsidR="00631DC2" w:rsidRDefault="00631DC2" w:rsidP="0042445A">
      <w:pPr>
        <w:pStyle w:val="ListBullet"/>
        <w:numPr>
          <w:ilvl w:val="1"/>
          <w:numId w:val="27"/>
        </w:numPr>
      </w:pPr>
      <w:r>
        <w:t>When writing new software</w:t>
      </w:r>
    </w:p>
    <w:p w14:paraId="37BE7AF3" w14:textId="38AB302C" w:rsidR="00631DC2" w:rsidRPr="00631DC2" w:rsidRDefault="00631DC2" w:rsidP="0042445A">
      <w:pPr>
        <w:pStyle w:val="ListBullet"/>
        <w:numPr>
          <w:ilvl w:val="1"/>
          <w:numId w:val="27"/>
        </w:numPr>
      </w:pPr>
      <w:r>
        <w:t xml:space="preserve">Or when evaluating software products </w:t>
      </w:r>
    </w:p>
    <w:p w14:paraId="0EEC120B" w14:textId="77777777" w:rsidR="00631DC2" w:rsidRDefault="00631DC2" w:rsidP="00631DC2">
      <w:pPr>
        <w:pStyle w:val="ListBullet"/>
        <w:numPr>
          <w:ilvl w:val="0"/>
          <w:numId w:val="0"/>
        </w:numPr>
        <w:ind w:left="432" w:hanging="432"/>
      </w:pPr>
    </w:p>
    <w:p w14:paraId="70C1AF17" w14:textId="77777777" w:rsidR="00420F23" w:rsidRPr="00420F23" w:rsidRDefault="00420F23" w:rsidP="00420F23">
      <w:pPr>
        <w:pStyle w:val="ListBullet"/>
        <w:numPr>
          <w:ilvl w:val="0"/>
          <w:numId w:val="0"/>
        </w:numPr>
        <w:ind w:left="432" w:hanging="432"/>
      </w:pPr>
    </w:p>
    <w:p w14:paraId="181A98C5" w14:textId="77777777" w:rsidR="00420F23" w:rsidRPr="00420F23" w:rsidRDefault="00420F23" w:rsidP="00420F23">
      <w:pPr>
        <w:pStyle w:val="ListBullet"/>
        <w:numPr>
          <w:ilvl w:val="0"/>
          <w:numId w:val="0"/>
        </w:numPr>
        <w:ind w:left="432" w:hanging="432"/>
      </w:pPr>
    </w:p>
    <w:p w14:paraId="77BD5729" w14:textId="11B57613" w:rsidR="00420F23" w:rsidRDefault="00631DC2" w:rsidP="00420F23">
      <w:pPr>
        <w:pStyle w:val="ListBullet"/>
        <w:numPr>
          <w:ilvl w:val="0"/>
          <w:numId w:val="0"/>
        </w:numPr>
        <w:ind w:left="432" w:hanging="432"/>
        <w:rPr>
          <w:b/>
          <w:u w:val="single"/>
        </w:rPr>
      </w:pPr>
      <w:r>
        <w:rPr>
          <w:b/>
          <w:u w:val="single"/>
        </w:rPr>
        <w:t>Requirements collection processes</w:t>
      </w:r>
    </w:p>
    <w:p w14:paraId="797F71A5" w14:textId="2937B05E" w:rsidR="00631DC2" w:rsidRDefault="00631DC2" w:rsidP="00420F23">
      <w:pPr>
        <w:pStyle w:val="ListBullet"/>
        <w:numPr>
          <w:ilvl w:val="0"/>
          <w:numId w:val="0"/>
        </w:numPr>
        <w:ind w:left="432" w:hanging="432"/>
        <w:rPr>
          <w:b/>
          <w:u w:val="single"/>
        </w:rPr>
      </w:pPr>
    </w:p>
    <w:p w14:paraId="5875CF81" w14:textId="1371BD0A" w:rsidR="00631DC2" w:rsidRDefault="00631DC2" w:rsidP="0042445A">
      <w:pPr>
        <w:pStyle w:val="ListBullet"/>
        <w:numPr>
          <w:ilvl w:val="0"/>
          <w:numId w:val="27"/>
        </w:numPr>
      </w:pPr>
      <w:r>
        <w:t xml:space="preserve">During the collection </w:t>
      </w:r>
      <w:proofErr w:type="gramStart"/>
      <w:r>
        <w:t>phase</w:t>
      </w:r>
      <w:proofErr w:type="gramEnd"/>
      <w:r>
        <w:t xml:space="preserve"> you will formally identify: </w:t>
      </w:r>
    </w:p>
    <w:p w14:paraId="0D6DE255" w14:textId="7690C3C2" w:rsidR="00631DC2" w:rsidRDefault="00631DC2" w:rsidP="0042445A">
      <w:pPr>
        <w:pStyle w:val="ListBullet"/>
        <w:numPr>
          <w:ilvl w:val="1"/>
          <w:numId w:val="27"/>
        </w:numPr>
      </w:pPr>
      <w:r>
        <w:t xml:space="preserve">People involved </w:t>
      </w:r>
    </w:p>
    <w:p w14:paraId="2AB2EA5B" w14:textId="2CA8A681" w:rsidR="00631DC2" w:rsidRDefault="00631DC2" w:rsidP="0042445A">
      <w:pPr>
        <w:pStyle w:val="ListBullet"/>
        <w:numPr>
          <w:ilvl w:val="1"/>
          <w:numId w:val="27"/>
        </w:numPr>
      </w:pPr>
      <w:r>
        <w:t xml:space="preserve">Things they use </w:t>
      </w:r>
    </w:p>
    <w:p w14:paraId="5D087416" w14:textId="16527FC8" w:rsidR="00631DC2" w:rsidRDefault="00631DC2" w:rsidP="0042445A">
      <w:pPr>
        <w:pStyle w:val="ListBullet"/>
        <w:numPr>
          <w:ilvl w:val="1"/>
          <w:numId w:val="27"/>
        </w:numPr>
      </w:pPr>
      <w:r>
        <w:t xml:space="preserve">Processes involved </w:t>
      </w:r>
    </w:p>
    <w:p w14:paraId="75FCD50C" w14:textId="6A648122" w:rsidR="00631DC2" w:rsidRDefault="00631DC2" w:rsidP="0042445A">
      <w:pPr>
        <w:pStyle w:val="ListBullet"/>
        <w:numPr>
          <w:ilvl w:val="1"/>
          <w:numId w:val="27"/>
        </w:numPr>
      </w:pPr>
      <w:r>
        <w:t xml:space="preserve">Information required </w:t>
      </w:r>
    </w:p>
    <w:p w14:paraId="2CBAD44A" w14:textId="18E42753" w:rsidR="00631DC2" w:rsidRDefault="00631DC2" w:rsidP="0042445A">
      <w:pPr>
        <w:pStyle w:val="ListBullet"/>
        <w:numPr>
          <w:ilvl w:val="1"/>
          <w:numId w:val="27"/>
        </w:numPr>
      </w:pPr>
      <w:r>
        <w:t xml:space="preserve">Constraints imposed </w:t>
      </w:r>
    </w:p>
    <w:p w14:paraId="03C56AE1" w14:textId="26ACF301" w:rsidR="00631DC2" w:rsidRDefault="00631DC2" w:rsidP="0042445A">
      <w:pPr>
        <w:pStyle w:val="ListBullet"/>
        <w:numPr>
          <w:ilvl w:val="1"/>
          <w:numId w:val="27"/>
        </w:numPr>
      </w:pPr>
      <w:r>
        <w:t xml:space="preserve">Inputs required </w:t>
      </w:r>
    </w:p>
    <w:p w14:paraId="53F32D20" w14:textId="3F29E645" w:rsidR="00631DC2" w:rsidRDefault="00631DC2" w:rsidP="0042445A">
      <w:pPr>
        <w:pStyle w:val="ListBullet"/>
        <w:numPr>
          <w:ilvl w:val="1"/>
          <w:numId w:val="27"/>
        </w:numPr>
      </w:pPr>
      <w:r>
        <w:t xml:space="preserve">Outputs created </w:t>
      </w:r>
    </w:p>
    <w:p w14:paraId="4573B564" w14:textId="7C904603" w:rsidR="00631DC2" w:rsidRDefault="00631DC2" w:rsidP="0042445A">
      <w:pPr>
        <w:pStyle w:val="ListBullet"/>
        <w:numPr>
          <w:ilvl w:val="0"/>
          <w:numId w:val="27"/>
        </w:numPr>
      </w:pPr>
      <w:r>
        <w:lastRenderedPageBreak/>
        <w:t xml:space="preserve">You will then model the information by: </w:t>
      </w:r>
    </w:p>
    <w:p w14:paraId="45DAD23B" w14:textId="52066C76" w:rsidR="00631DC2" w:rsidRDefault="00631DC2" w:rsidP="0042445A">
      <w:pPr>
        <w:pStyle w:val="ListBullet"/>
        <w:numPr>
          <w:ilvl w:val="1"/>
          <w:numId w:val="27"/>
        </w:numPr>
      </w:pPr>
      <w:r>
        <w:t xml:space="preserve">Creating descriptions of the people who do the work </w:t>
      </w:r>
    </w:p>
    <w:p w14:paraId="5B7BC647" w14:textId="653CB41B" w:rsidR="00631DC2" w:rsidRDefault="00631DC2" w:rsidP="0042445A">
      <w:pPr>
        <w:pStyle w:val="ListBullet"/>
        <w:numPr>
          <w:ilvl w:val="1"/>
          <w:numId w:val="27"/>
        </w:numPr>
      </w:pPr>
      <w:r>
        <w:t>Documenting the main use-cases</w:t>
      </w:r>
    </w:p>
    <w:p w14:paraId="64D65675" w14:textId="5ABBE68C" w:rsidR="00631DC2" w:rsidRDefault="00631DC2" w:rsidP="0042445A">
      <w:pPr>
        <w:pStyle w:val="ListBullet"/>
        <w:numPr>
          <w:ilvl w:val="1"/>
          <w:numId w:val="27"/>
        </w:numPr>
      </w:pPr>
      <w:r>
        <w:t xml:space="preserve">Creating different stories about how the various aspects of the work are done </w:t>
      </w:r>
    </w:p>
    <w:p w14:paraId="758865C4" w14:textId="6FA8A17F" w:rsidR="00631DC2" w:rsidRDefault="00631DC2" w:rsidP="0042445A">
      <w:pPr>
        <w:pStyle w:val="ListBullet"/>
        <w:numPr>
          <w:ilvl w:val="1"/>
          <w:numId w:val="27"/>
        </w:numPr>
      </w:pPr>
      <w:r>
        <w:t xml:space="preserve">Creating formal diagrams of the interaction </w:t>
      </w:r>
    </w:p>
    <w:p w14:paraId="33487ADA" w14:textId="7E9DBE74" w:rsidR="00631DC2" w:rsidRDefault="00631DC2" w:rsidP="00631DC2">
      <w:pPr>
        <w:pStyle w:val="ListBullet"/>
        <w:numPr>
          <w:ilvl w:val="0"/>
          <w:numId w:val="0"/>
        </w:numPr>
        <w:ind w:left="432" w:hanging="432"/>
      </w:pPr>
    </w:p>
    <w:p w14:paraId="1A035BF5" w14:textId="5E4B627E" w:rsidR="00631DC2" w:rsidRDefault="00631DC2" w:rsidP="00631DC2">
      <w:pPr>
        <w:pStyle w:val="ListBullet"/>
        <w:numPr>
          <w:ilvl w:val="0"/>
          <w:numId w:val="0"/>
        </w:numPr>
        <w:ind w:left="432" w:hanging="432"/>
        <w:rPr>
          <w:b/>
          <w:u w:val="single"/>
        </w:rPr>
      </w:pPr>
      <w:r>
        <w:rPr>
          <w:b/>
          <w:u w:val="single"/>
        </w:rPr>
        <w:t>Exploring the Domain</w:t>
      </w:r>
    </w:p>
    <w:p w14:paraId="0D0E7204" w14:textId="7E38A8B0" w:rsidR="00631DC2" w:rsidRDefault="00631DC2" w:rsidP="00631DC2">
      <w:pPr>
        <w:pStyle w:val="ListBullet"/>
        <w:numPr>
          <w:ilvl w:val="0"/>
          <w:numId w:val="0"/>
        </w:numPr>
        <w:ind w:left="432" w:hanging="432"/>
        <w:rPr>
          <w:b/>
          <w:u w:val="single"/>
        </w:rPr>
      </w:pPr>
    </w:p>
    <w:p w14:paraId="5EAC72B4" w14:textId="0DEC5299" w:rsidR="00631DC2" w:rsidRDefault="00631DC2" w:rsidP="0042445A">
      <w:pPr>
        <w:pStyle w:val="ListBullet"/>
        <w:numPr>
          <w:ilvl w:val="0"/>
          <w:numId w:val="28"/>
        </w:numPr>
      </w:pPr>
      <w:r>
        <w:t xml:space="preserve">Identify all stakeholders </w:t>
      </w:r>
    </w:p>
    <w:p w14:paraId="3E2974F3" w14:textId="02779328" w:rsidR="00631DC2" w:rsidRDefault="00631DC2" w:rsidP="0042445A">
      <w:pPr>
        <w:pStyle w:val="ListBullet"/>
        <w:numPr>
          <w:ilvl w:val="0"/>
          <w:numId w:val="28"/>
        </w:numPr>
      </w:pPr>
      <w:r>
        <w:t xml:space="preserve">There are four types of stakeholders </w:t>
      </w:r>
    </w:p>
    <w:p w14:paraId="4055212D" w14:textId="7AE63BC4" w:rsidR="00631DC2" w:rsidRDefault="00631DC2" w:rsidP="0042445A">
      <w:pPr>
        <w:pStyle w:val="ListBullet"/>
        <w:numPr>
          <w:ilvl w:val="1"/>
          <w:numId w:val="28"/>
        </w:numPr>
      </w:pPr>
      <w:r>
        <w:t xml:space="preserve">Primary – A person who uses the design directly </w:t>
      </w:r>
      <w:r w:rsidR="00846468">
        <w:t xml:space="preserve">(must have </w:t>
      </w:r>
      <w:r w:rsidR="00EF1A9E">
        <w:t xml:space="preserve">the most impact on the eventual design) </w:t>
      </w:r>
    </w:p>
    <w:p w14:paraId="35BECC22" w14:textId="10037CB6" w:rsidR="00631DC2" w:rsidRDefault="00631DC2" w:rsidP="0042445A">
      <w:pPr>
        <w:pStyle w:val="ListBullet"/>
        <w:numPr>
          <w:ilvl w:val="1"/>
          <w:numId w:val="28"/>
        </w:numPr>
      </w:pPr>
      <w:r>
        <w:t xml:space="preserve">Secondary – a person who either supplies input or receives output from the design </w:t>
      </w:r>
    </w:p>
    <w:p w14:paraId="407BDA23" w14:textId="30A675FE" w:rsidR="00631DC2" w:rsidRDefault="00631DC2" w:rsidP="0042445A">
      <w:pPr>
        <w:pStyle w:val="ListBullet"/>
        <w:numPr>
          <w:ilvl w:val="1"/>
          <w:numId w:val="28"/>
        </w:numPr>
      </w:pPr>
      <w:r>
        <w:t xml:space="preserve">Facilitator – A person who maintains or develops the design </w:t>
      </w:r>
    </w:p>
    <w:p w14:paraId="335B34AF" w14:textId="28535413" w:rsidR="00631DC2" w:rsidRPr="00631DC2" w:rsidRDefault="00631DC2" w:rsidP="0042445A">
      <w:pPr>
        <w:pStyle w:val="ListBullet"/>
        <w:numPr>
          <w:ilvl w:val="1"/>
          <w:numId w:val="28"/>
        </w:numPr>
      </w:pPr>
      <w:r>
        <w:t xml:space="preserve">Indirect – A person who is affected </w:t>
      </w:r>
      <w:proofErr w:type="gramStart"/>
      <w:r>
        <w:t>by the use of</w:t>
      </w:r>
      <w:proofErr w:type="gramEnd"/>
      <w:r>
        <w:t xml:space="preserve"> the design but has no contact with it, such as the user’s superior or coworkers and the client who is paying for the project (the client may or may not also be the primary stakeholder) </w:t>
      </w:r>
    </w:p>
    <w:p w14:paraId="04A0705D" w14:textId="6D8FD020" w:rsidR="00631DC2" w:rsidRDefault="00631DC2" w:rsidP="00631DC2">
      <w:pPr>
        <w:pStyle w:val="ListBullet"/>
        <w:numPr>
          <w:ilvl w:val="0"/>
          <w:numId w:val="0"/>
        </w:numPr>
        <w:ind w:left="432" w:hanging="432"/>
      </w:pPr>
    </w:p>
    <w:p w14:paraId="65EF61A0" w14:textId="015EE59C" w:rsidR="00EF1A9E" w:rsidRDefault="00EF1A9E" w:rsidP="00EF1A9E">
      <w:pPr>
        <w:pStyle w:val="ListBullet"/>
        <w:numPr>
          <w:ilvl w:val="0"/>
          <w:numId w:val="0"/>
        </w:numPr>
        <w:ind w:left="432" w:hanging="432"/>
        <w:rPr>
          <w:b/>
          <w:u w:val="single"/>
        </w:rPr>
      </w:pPr>
      <w:r>
        <w:rPr>
          <w:b/>
          <w:u w:val="single"/>
        </w:rPr>
        <w:t xml:space="preserve">Collection </w:t>
      </w:r>
    </w:p>
    <w:p w14:paraId="309B39FC" w14:textId="4E0C47BF" w:rsidR="00EF1A9E" w:rsidRDefault="00EF1A9E" w:rsidP="00EF1A9E">
      <w:pPr>
        <w:pStyle w:val="ListBullet"/>
        <w:numPr>
          <w:ilvl w:val="0"/>
          <w:numId w:val="0"/>
        </w:numPr>
        <w:ind w:left="432" w:hanging="432"/>
        <w:rPr>
          <w:b/>
          <w:u w:val="single"/>
        </w:rPr>
      </w:pPr>
    </w:p>
    <w:p w14:paraId="48294F81" w14:textId="3BACC1E9" w:rsidR="00EF1A9E" w:rsidRDefault="00EF1A9E" w:rsidP="0042445A">
      <w:pPr>
        <w:pStyle w:val="ListBullet"/>
        <w:numPr>
          <w:ilvl w:val="0"/>
          <w:numId w:val="29"/>
        </w:numPr>
      </w:pPr>
      <w:r>
        <w:t xml:space="preserve">Methods of collection </w:t>
      </w:r>
    </w:p>
    <w:p w14:paraId="778EA70C" w14:textId="77777777" w:rsidR="00EF1A9E" w:rsidRDefault="00EF1A9E" w:rsidP="0042445A">
      <w:pPr>
        <w:pStyle w:val="ListBullet"/>
        <w:numPr>
          <w:ilvl w:val="1"/>
          <w:numId w:val="29"/>
        </w:numPr>
      </w:pPr>
      <w:r>
        <w:t>Observation:</w:t>
      </w:r>
    </w:p>
    <w:p w14:paraId="6D97EC32" w14:textId="73AA53A3" w:rsidR="00EF1A9E" w:rsidRDefault="00EF1A9E" w:rsidP="0042445A">
      <w:pPr>
        <w:pStyle w:val="ListBullet"/>
        <w:numPr>
          <w:ilvl w:val="2"/>
          <w:numId w:val="29"/>
        </w:numPr>
      </w:pPr>
      <w:r>
        <w:t xml:space="preserve">Watching people perform their activities in the context of the work environment  </w:t>
      </w:r>
    </w:p>
    <w:p w14:paraId="685793D1" w14:textId="41B483CE" w:rsidR="00592494" w:rsidRDefault="00592494" w:rsidP="0042445A">
      <w:pPr>
        <w:pStyle w:val="ListBullet"/>
        <w:numPr>
          <w:ilvl w:val="2"/>
          <w:numId w:val="29"/>
        </w:numPr>
      </w:pPr>
      <w:r>
        <w:lastRenderedPageBreak/>
        <w:t xml:space="preserve">Your presence will affect the people you observe </w:t>
      </w:r>
    </w:p>
    <w:p w14:paraId="4531525F" w14:textId="6C6900B0" w:rsidR="00592494" w:rsidRDefault="00592494" w:rsidP="0042445A">
      <w:pPr>
        <w:pStyle w:val="ListBullet"/>
        <w:numPr>
          <w:ilvl w:val="2"/>
          <w:numId w:val="29"/>
        </w:numPr>
      </w:pPr>
      <w:r>
        <w:t>Hawthorne effect – the alteration of behavior by the subjects of a study due to their awareness of being observed.</w:t>
      </w:r>
    </w:p>
    <w:p w14:paraId="220AE610" w14:textId="5F831DD3" w:rsidR="00EF1A9E" w:rsidRDefault="00EF1A9E" w:rsidP="0042445A">
      <w:pPr>
        <w:pStyle w:val="ListBullet"/>
        <w:numPr>
          <w:ilvl w:val="1"/>
          <w:numId w:val="29"/>
        </w:numPr>
      </w:pPr>
      <w:r>
        <w:t xml:space="preserve">Elicitation: </w:t>
      </w:r>
    </w:p>
    <w:p w14:paraId="3C198B98" w14:textId="77777777" w:rsidR="00816863" w:rsidRDefault="00EF1A9E" w:rsidP="0042445A">
      <w:pPr>
        <w:pStyle w:val="ListBullet"/>
        <w:numPr>
          <w:ilvl w:val="2"/>
          <w:numId w:val="29"/>
        </w:numPr>
      </w:pPr>
      <w:r>
        <w:t xml:space="preserve">Involves direct and indirect methods of investigation, such as </w:t>
      </w:r>
      <w:r w:rsidR="00816863">
        <w:t xml:space="preserve">direct and indirect approach: </w:t>
      </w:r>
    </w:p>
    <w:p w14:paraId="48B108DD" w14:textId="77777777" w:rsidR="00816863" w:rsidRDefault="00816863" w:rsidP="0042445A">
      <w:pPr>
        <w:pStyle w:val="ListBullet"/>
        <w:numPr>
          <w:ilvl w:val="3"/>
          <w:numId w:val="29"/>
        </w:numPr>
      </w:pPr>
      <w:r>
        <w:t>Direct</w:t>
      </w:r>
    </w:p>
    <w:p w14:paraId="4FFF33F0" w14:textId="54F8776C" w:rsidR="00816863" w:rsidRDefault="00816863" w:rsidP="0042445A">
      <w:pPr>
        <w:pStyle w:val="ListBullet"/>
        <w:numPr>
          <w:ilvl w:val="4"/>
          <w:numId w:val="29"/>
        </w:numPr>
      </w:pPr>
      <w:r>
        <w:t>I</w:t>
      </w:r>
      <w:r w:rsidR="00EF1A9E">
        <w:t>nterview</w:t>
      </w:r>
      <w:r>
        <w:t xml:space="preserve"> – on-side interviews (may help people remembers aspects of the job) or away from job site interviews (not interrupted by normal work-related events)</w:t>
      </w:r>
    </w:p>
    <w:p w14:paraId="1FD478D6" w14:textId="77777777" w:rsidR="00816863" w:rsidRDefault="00EF1A9E" w:rsidP="0042445A">
      <w:pPr>
        <w:pStyle w:val="ListBullet"/>
        <w:numPr>
          <w:ilvl w:val="4"/>
          <w:numId w:val="29"/>
        </w:numPr>
      </w:pPr>
      <w:r>
        <w:t xml:space="preserve"> focus groups </w:t>
      </w:r>
    </w:p>
    <w:p w14:paraId="2A74C640" w14:textId="581E5CA1" w:rsidR="00816863" w:rsidRDefault="00816863" w:rsidP="0042445A">
      <w:pPr>
        <w:pStyle w:val="ListBullet"/>
        <w:numPr>
          <w:ilvl w:val="5"/>
          <w:numId w:val="29"/>
        </w:numPr>
      </w:pPr>
      <w:r>
        <w:t>Require moderator/facilitator to keep discussion on track</w:t>
      </w:r>
    </w:p>
    <w:p w14:paraId="6463E7F6" w14:textId="3CA257F2" w:rsidR="00816863" w:rsidRDefault="00816863" w:rsidP="0042445A">
      <w:pPr>
        <w:pStyle w:val="ListBullet"/>
        <w:numPr>
          <w:ilvl w:val="5"/>
          <w:numId w:val="29"/>
        </w:numPr>
      </w:pPr>
      <w:r>
        <w:t xml:space="preserve">Maintain spontaneity </w:t>
      </w:r>
    </w:p>
    <w:p w14:paraId="05E50F1E" w14:textId="5E1D30EF" w:rsidR="00816863" w:rsidRDefault="00816863" w:rsidP="0042445A">
      <w:pPr>
        <w:pStyle w:val="ListBullet"/>
        <w:numPr>
          <w:ilvl w:val="5"/>
          <w:numId w:val="29"/>
        </w:numPr>
      </w:pPr>
      <w:r>
        <w:t xml:space="preserve">Provide participants with a context for the project </w:t>
      </w:r>
    </w:p>
    <w:p w14:paraId="20EB3018" w14:textId="4A519A74" w:rsidR="00975FA1" w:rsidRDefault="00975FA1" w:rsidP="0042445A">
      <w:pPr>
        <w:pStyle w:val="ListBullet"/>
        <w:numPr>
          <w:ilvl w:val="5"/>
          <w:numId w:val="29"/>
        </w:numPr>
      </w:pPr>
      <w:r>
        <w:t xml:space="preserve">Should have peer relationship so aren’t feeling too shy to speak </w:t>
      </w:r>
      <w:r w:rsidR="003E7301">
        <w:t>in front</w:t>
      </w:r>
      <w:r>
        <w:t xml:space="preserve"> of everyone</w:t>
      </w:r>
    </w:p>
    <w:p w14:paraId="07AAC2C8" w14:textId="71CA29EE" w:rsidR="00816863" w:rsidRDefault="00816863" w:rsidP="0042445A">
      <w:pPr>
        <w:pStyle w:val="ListBullet"/>
        <w:numPr>
          <w:ilvl w:val="3"/>
          <w:numId w:val="29"/>
        </w:numPr>
      </w:pPr>
      <w:r>
        <w:t>Indirect</w:t>
      </w:r>
    </w:p>
    <w:p w14:paraId="5FD94EED" w14:textId="1150CC1E" w:rsidR="00816863" w:rsidRDefault="00D25AB0" w:rsidP="0042445A">
      <w:pPr>
        <w:pStyle w:val="ListBullet"/>
        <w:numPr>
          <w:ilvl w:val="4"/>
          <w:numId w:val="29"/>
        </w:numPr>
      </w:pPr>
      <w:r>
        <w:t>Q</w:t>
      </w:r>
      <w:r w:rsidR="00EF1A9E">
        <w:t>uestionnaires</w:t>
      </w:r>
      <w:r>
        <w:t xml:space="preserve"> – contain open and closed questions </w:t>
      </w:r>
    </w:p>
    <w:p w14:paraId="64F16FCC" w14:textId="45B41C87" w:rsidR="00816863" w:rsidRDefault="00816863" w:rsidP="0042445A">
      <w:pPr>
        <w:pStyle w:val="ListBullet"/>
        <w:numPr>
          <w:ilvl w:val="4"/>
          <w:numId w:val="29"/>
        </w:numPr>
      </w:pPr>
      <w:r>
        <w:t xml:space="preserve">Corporate documentation </w:t>
      </w:r>
      <w:r w:rsidR="00D25AB0">
        <w:t xml:space="preserve">– policies and procedures </w:t>
      </w:r>
    </w:p>
    <w:p w14:paraId="441C20A9" w14:textId="2CE5B3DF" w:rsidR="00EF1A9E" w:rsidRPr="00EF1A9E" w:rsidRDefault="00816863" w:rsidP="0042445A">
      <w:pPr>
        <w:pStyle w:val="ListBullet"/>
        <w:numPr>
          <w:ilvl w:val="4"/>
          <w:numId w:val="29"/>
        </w:numPr>
      </w:pPr>
      <w:r>
        <w:t>Logs and notes</w:t>
      </w:r>
      <w:r w:rsidR="00D25AB0">
        <w:t xml:space="preserve"> – log activities, collect notes people make (sticky notes) </w:t>
      </w:r>
      <w:r>
        <w:t xml:space="preserve"> </w:t>
      </w:r>
      <w:r w:rsidR="00EF1A9E">
        <w:t xml:space="preserve"> </w:t>
      </w:r>
    </w:p>
    <w:p w14:paraId="41305AA1" w14:textId="54091600" w:rsidR="00EF1A9E" w:rsidRDefault="00EF1A9E" w:rsidP="00631DC2">
      <w:pPr>
        <w:pStyle w:val="ListBullet"/>
        <w:numPr>
          <w:ilvl w:val="0"/>
          <w:numId w:val="0"/>
        </w:numPr>
        <w:ind w:left="432" w:hanging="432"/>
      </w:pPr>
    </w:p>
    <w:p w14:paraId="2E999AC1" w14:textId="77777777" w:rsidR="00D25AB0" w:rsidRDefault="00D25AB0" w:rsidP="00631DC2">
      <w:pPr>
        <w:pStyle w:val="ListBullet"/>
        <w:numPr>
          <w:ilvl w:val="0"/>
          <w:numId w:val="0"/>
        </w:numPr>
        <w:ind w:left="432" w:hanging="432"/>
        <w:rPr>
          <w:b/>
          <w:u w:val="single"/>
        </w:rPr>
      </w:pPr>
    </w:p>
    <w:p w14:paraId="10077BE5" w14:textId="77777777" w:rsidR="00D25AB0" w:rsidRDefault="00D25AB0" w:rsidP="00631DC2">
      <w:pPr>
        <w:pStyle w:val="ListBullet"/>
        <w:numPr>
          <w:ilvl w:val="0"/>
          <w:numId w:val="0"/>
        </w:numPr>
        <w:ind w:left="432" w:hanging="432"/>
        <w:rPr>
          <w:b/>
          <w:u w:val="single"/>
        </w:rPr>
      </w:pPr>
    </w:p>
    <w:p w14:paraId="7B9DEA58" w14:textId="55D2B8C7" w:rsidR="00D25AB0" w:rsidRPr="00D25AB0" w:rsidRDefault="00D25AB0" w:rsidP="00631DC2">
      <w:pPr>
        <w:pStyle w:val="ListBullet"/>
        <w:numPr>
          <w:ilvl w:val="0"/>
          <w:numId w:val="0"/>
        </w:numPr>
        <w:ind w:left="432" w:hanging="432"/>
        <w:rPr>
          <w:b/>
          <w:u w:val="single"/>
        </w:rPr>
      </w:pPr>
      <w:r w:rsidRPr="00D25AB0">
        <w:rPr>
          <w:b/>
          <w:u w:val="single"/>
        </w:rPr>
        <w:t xml:space="preserve">Advantages of focus groups </w:t>
      </w:r>
    </w:p>
    <w:p w14:paraId="775079FD" w14:textId="27DD834C" w:rsidR="006A2F6C" w:rsidRDefault="006A2F6C" w:rsidP="006A2F6C">
      <w:pPr>
        <w:pStyle w:val="ListBullet"/>
        <w:numPr>
          <w:ilvl w:val="0"/>
          <w:numId w:val="0"/>
        </w:numPr>
        <w:ind w:left="432" w:hanging="432"/>
      </w:pPr>
    </w:p>
    <w:p w14:paraId="7802D425" w14:textId="64C1FFA6" w:rsidR="00D25AB0" w:rsidRDefault="00D25AB0" w:rsidP="006A2F6C">
      <w:pPr>
        <w:pStyle w:val="ListBullet"/>
        <w:numPr>
          <w:ilvl w:val="0"/>
          <w:numId w:val="0"/>
        </w:numPr>
        <w:ind w:left="432" w:hanging="432"/>
      </w:pPr>
      <w:r>
        <w:t xml:space="preserve">The advantages of focus groups: </w:t>
      </w:r>
    </w:p>
    <w:p w14:paraId="017981B6" w14:textId="3BD701A7" w:rsidR="00D25AB0" w:rsidRDefault="00D25AB0" w:rsidP="0042445A">
      <w:pPr>
        <w:pStyle w:val="ListBullet"/>
        <w:numPr>
          <w:ilvl w:val="0"/>
          <w:numId w:val="30"/>
        </w:numPr>
      </w:pPr>
      <w:r>
        <w:t xml:space="preserve">They are relatively inexpensive and easy to set up. </w:t>
      </w:r>
    </w:p>
    <w:p w14:paraId="42672D79" w14:textId="3BD3277F" w:rsidR="00D25AB0" w:rsidRDefault="00D25AB0" w:rsidP="0042445A">
      <w:pPr>
        <w:pStyle w:val="ListBullet"/>
        <w:numPr>
          <w:ilvl w:val="0"/>
          <w:numId w:val="30"/>
        </w:numPr>
      </w:pPr>
      <w:r>
        <w:t xml:space="preserve">They can be used early in the design process to help to identify and prioritize features. </w:t>
      </w:r>
    </w:p>
    <w:p w14:paraId="2E9F05EF" w14:textId="12ED821A" w:rsidR="00D25AB0" w:rsidRDefault="00D25AB0" w:rsidP="0042445A">
      <w:pPr>
        <w:pStyle w:val="ListBullet"/>
        <w:numPr>
          <w:ilvl w:val="0"/>
          <w:numId w:val="30"/>
        </w:numPr>
      </w:pPr>
      <w:r>
        <w:t xml:space="preserve">Gain inside into people’s attitudes and motivations </w:t>
      </w:r>
    </w:p>
    <w:p w14:paraId="3CA4CB34" w14:textId="6E1E2C82" w:rsidR="00D25AB0" w:rsidRDefault="00D25AB0" w:rsidP="0042445A">
      <w:pPr>
        <w:pStyle w:val="ListBullet"/>
        <w:numPr>
          <w:ilvl w:val="0"/>
          <w:numId w:val="30"/>
        </w:numPr>
      </w:pPr>
      <w:r>
        <w:t xml:space="preserve">Help sell a new solution </w:t>
      </w:r>
    </w:p>
    <w:p w14:paraId="169E69B8" w14:textId="31FF838C" w:rsidR="00D25AB0" w:rsidRDefault="00D25AB0" w:rsidP="00D25AB0">
      <w:pPr>
        <w:pStyle w:val="ListBullet"/>
        <w:numPr>
          <w:ilvl w:val="0"/>
          <w:numId w:val="0"/>
        </w:numPr>
        <w:ind w:left="432" w:hanging="432"/>
      </w:pPr>
      <w:r>
        <w:t xml:space="preserve">Disadvantages of focus group: </w:t>
      </w:r>
    </w:p>
    <w:p w14:paraId="32665A3E" w14:textId="39E49359" w:rsidR="00D25AB0" w:rsidRDefault="00D25AB0" w:rsidP="0042445A">
      <w:pPr>
        <w:pStyle w:val="ListBullet"/>
        <w:numPr>
          <w:ilvl w:val="0"/>
          <w:numId w:val="31"/>
        </w:numPr>
      </w:pPr>
      <w:r>
        <w:t xml:space="preserve">They only represent the views of one </w:t>
      </w:r>
      <w:proofErr w:type="gramStart"/>
      <w:r>
        <w:t>particular group</w:t>
      </w:r>
      <w:proofErr w:type="gramEnd"/>
      <w:r>
        <w:t xml:space="preserve"> </w:t>
      </w:r>
    </w:p>
    <w:p w14:paraId="10F58711" w14:textId="2BFA6456" w:rsidR="00D25AB0" w:rsidRDefault="00D25AB0" w:rsidP="0042445A">
      <w:pPr>
        <w:pStyle w:val="ListBullet"/>
        <w:numPr>
          <w:ilvl w:val="0"/>
          <w:numId w:val="31"/>
        </w:numPr>
      </w:pPr>
      <w:r>
        <w:t xml:space="preserve">A strong voice can capture the group </w:t>
      </w:r>
    </w:p>
    <w:p w14:paraId="3FE80D2F" w14:textId="163DC9D7" w:rsidR="00D25AB0" w:rsidRDefault="00D25AB0" w:rsidP="0042445A">
      <w:pPr>
        <w:pStyle w:val="ListBullet"/>
        <w:numPr>
          <w:ilvl w:val="0"/>
          <w:numId w:val="31"/>
        </w:numPr>
      </w:pPr>
      <w:r>
        <w:t xml:space="preserve">They are not statistically significant </w:t>
      </w:r>
    </w:p>
    <w:p w14:paraId="5B74E9FC" w14:textId="39A5A30C" w:rsidR="00D25AB0" w:rsidRDefault="00D25AB0" w:rsidP="0042445A">
      <w:pPr>
        <w:pStyle w:val="ListBullet"/>
        <w:numPr>
          <w:ilvl w:val="0"/>
          <w:numId w:val="31"/>
        </w:numPr>
      </w:pPr>
      <w:r>
        <w:t xml:space="preserve">They do not provide information about usability  </w:t>
      </w:r>
    </w:p>
    <w:p w14:paraId="226CE0DF" w14:textId="45FB98DD" w:rsidR="00C22804" w:rsidRDefault="00C22804" w:rsidP="00C22804">
      <w:pPr>
        <w:pStyle w:val="ListBullet"/>
        <w:numPr>
          <w:ilvl w:val="0"/>
          <w:numId w:val="0"/>
        </w:numPr>
        <w:ind w:left="432" w:hanging="432"/>
      </w:pPr>
    </w:p>
    <w:p w14:paraId="6024258F" w14:textId="65C1BF88" w:rsidR="00C22804" w:rsidRDefault="00C22804" w:rsidP="00C22804">
      <w:pPr>
        <w:pStyle w:val="ListBullet"/>
        <w:numPr>
          <w:ilvl w:val="0"/>
          <w:numId w:val="0"/>
        </w:numPr>
        <w:ind w:left="432" w:hanging="432"/>
      </w:pPr>
    </w:p>
    <w:p w14:paraId="424A6A9F" w14:textId="77777777" w:rsidR="00C22804" w:rsidRDefault="00C22804" w:rsidP="00C22804">
      <w:pPr>
        <w:pStyle w:val="ListBullet"/>
        <w:numPr>
          <w:ilvl w:val="0"/>
          <w:numId w:val="0"/>
        </w:numPr>
        <w:ind w:left="432" w:hanging="432"/>
        <w:rPr>
          <w:b/>
          <w:u w:val="single"/>
        </w:rPr>
      </w:pPr>
      <w:r w:rsidRPr="00D25AB0">
        <w:rPr>
          <w:b/>
          <w:u w:val="single"/>
        </w:rPr>
        <w:t xml:space="preserve">Advantages of </w:t>
      </w:r>
      <w:r>
        <w:rPr>
          <w:b/>
          <w:u w:val="single"/>
        </w:rPr>
        <w:t>questionnaires</w:t>
      </w:r>
    </w:p>
    <w:p w14:paraId="7DC8221C" w14:textId="77777777" w:rsidR="00C22804" w:rsidRDefault="00C22804" w:rsidP="00C22804">
      <w:pPr>
        <w:pStyle w:val="ListBullet"/>
        <w:numPr>
          <w:ilvl w:val="0"/>
          <w:numId w:val="0"/>
        </w:numPr>
        <w:ind w:left="432" w:hanging="432"/>
        <w:rPr>
          <w:b/>
          <w:u w:val="single"/>
        </w:rPr>
      </w:pPr>
    </w:p>
    <w:p w14:paraId="55D2FFA2" w14:textId="446A0F3A" w:rsidR="00C22804" w:rsidRDefault="00C22804" w:rsidP="0042445A">
      <w:pPr>
        <w:pStyle w:val="ListBullet"/>
        <w:numPr>
          <w:ilvl w:val="0"/>
          <w:numId w:val="32"/>
        </w:numPr>
      </w:pPr>
      <w:r>
        <w:t xml:space="preserve">They do not involve face-to-face contact and can be administered remotely. </w:t>
      </w:r>
    </w:p>
    <w:p w14:paraId="1AFC2CEA" w14:textId="0E3013F5" w:rsidR="00C22804" w:rsidRDefault="00C22804" w:rsidP="0042445A">
      <w:pPr>
        <w:pStyle w:val="ListBullet"/>
        <w:numPr>
          <w:ilvl w:val="0"/>
          <w:numId w:val="32"/>
        </w:numPr>
      </w:pPr>
      <w:r>
        <w:t xml:space="preserve">They can be used to supply information for primary stakeholder profiles </w:t>
      </w:r>
    </w:p>
    <w:p w14:paraId="657A44AA" w14:textId="0D0F5BDB" w:rsidR="00C22804" w:rsidRDefault="00C22804" w:rsidP="0042445A">
      <w:pPr>
        <w:pStyle w:val="ListBullet"/>
        <w:numPr>
          <w:ilvl w:val="0"/>
          <w:numId w:val="32"/>
        </w:numPr>
      </w:pPr>
      <w:r>
        <w:t xml:space="preserve">They can be used to ascertain whether proposed solutions will meet with acceptance as well as to elicit new ideas. </w:t>
      </w:r>
    </w:p>
    <w:p w14:paraId="2143A066" w14:textId="43A8DBBE" w:rsidR="00C22804" w:rsidRDefault="00C22804" w:rsidP="0042445A">
      <w:pPr>
        <w:pStyle w:val="ListBullet"/>
        <w:numPr>
          <w:ilvl w:val="0"/>
          <w:numId w:val="32"/>
        </w:numPr>
      </w:pPr>
      <w:r>
        <w:t xml:space="preserve">They can reach a large audience with relatively little expense. </w:t>
      </w:r>
    </w:p>
    <w:p w14:paraId="49AB2C70" w14:textId="53BE6D5C" w:rsidR="00C22804" w:rsidRDefault="00C22804" w:rsidP="00C22804">
      <w:pPr>
        <w:pStyle w:val="ListBullet"/>
        <w:numPr>
          <w:ilvl w:val="0"/>
          <w:numId w:val="0"/>
        </w:numPr>
        <w:ind w:left="360"/>
        <w:rPr>
          <w:b/>
          <w:u w:val="single"/>
        </w:rPr>
      </w:pPr>
      <w:r>
        <w:rPr>
          <w:b/>
          <w:u w:val="single"/>
        </w:rPr>
        <w:lastRenderedPageBreak/>
        <w:t>Disad</w:t>
      </w:r>
      <w:r w:rsidRPr="00D25AB0">
        <w:rPr>
          <w:b/>
          <w:u w:val="single"/>
        </w:rPr>
        <w:t xml:space="preserve">vantages of </w:t>
      </w:r>
      <w:r>
        <w:rPr>
          <w:b/>
          <w:u w:val="single"/>
        </w:rPr>
        <w:t>questionnaires</w:t>
      </w:r>
    </w:p>
    <w:p w14:paraId="66322424" w14:textId="2CA15CF6" w:rsidR="00C22804" w:rsidRDefault="00C22804" w:rsidP="00C22804">
      <w:pPr>
        <w:pStyle w:val="ListBullet"/>
        <w:numPr>
          <w:ilvl w:val="0"/>
          <w:numId w:val="0"/>
        </w:numPr>
        <w:ind w:left="360"/>
        <w:rPr>
          <w:b/>
          <w:u w:val="single"/>
        </w:rPr>
      </w:pPr>
    </w:p>
    <w:p w14:paraId="7766DC6E" w14:textId="52384510" w:rsidR="00C22804" w:rsidRDefault="00C22804" w:rsidP="0042445A">
      <w:pPr>
        <w:pStyle w:val="ListBullet"/>
        <w:numPr>
          <w:ilvl w:val="0"/>
          <w:numId w:val="33"/>
        </w:numPr>
      </w:pPr>
      <w:r>
        <w:t xml:space="preserve">Vague questions will return ambiguous responses that will serve no useful purpose for the design </w:t>
      </w:r>
    </w:p>
    <w:p w14:paraId="53BE4A0F" w14:textId="67779D99" w:rsidR="00C22804" w:rsidRDefault="00C22804" w:rsidP="0042445A">
      <w:pPr>
        <w:pStyle w:val="ListBullet"/>
        <w:numPr>
          <w:ilvl w:val="0"/>
          <w:numId w:val="33"/>
        </w:numPr>
      </w:pPr>
      <w:r>
        <w:t xml:space="preserve">People </w:t>
      </w:r>
      <w:r w:rsidR="00C5265C">
        <w:t xml:space="preserve">do not like to fill out long questionnaires. </w:t>
      </w:r>
    </w:p>
    <w:p w14:paraId="72E5DE21" w14:textId="2C9710BD" w:rsidR="00C5265C" w:rsidRPr="00C22804" w:rsidRDefault="00C5265C" w:rsidP="0042445A">
      <w:pPr>
        <w:pStyle w:val="ListBullet"/>
        <w:numPr>
          <w:ilvl w:val="0"/>
          <w:numId w:val="33"/>
        </w:numPr>
      </w:pPr>
      <w:r>
        <w:t xml:space="preserve">Closed-ended questions can restrict responses. </w:t>
      </w:r>
    </w:p>
    <w:p w14:paraId="4002E22A" w14:textId="060943C1" w:rsidR="00C22804" w:rsidRDefault="00C22804" w:rsidP="00C22804">
      <w:pPr>
        <w:pStyle w:val="ListBullet"/>
        <w:numPr>
          <w:ilvl w:val="0"/>
          <w:numId w:val="0"/>
        </w:numPr>
        <w:ind w:left="432" w:hanging="432"/>
      </w:pPr>
    </w:p>
    <w:p w14:paraId="3A69F4DB" w14:textId="00581AC3" w:rsidR="00C5265C" w:rsidRDefault="00C5265C" w:rsidP="00C5265C">
      <w:pPr>
        <w:pStyle w:val="ListBullet"/>
        <w:numPr>
          <w:ilvl w:val="0"/>
          <w:numId w:val="0"/>
        </w:numPr>
        <w:ind w:left="432" w:hanging="432"/>
        <w:rPr>
          <w:b/>
          <w:u w:val="single"/>
        </w:rPr>
      </w:pPr>
      <w:r>
        <w:rPr>
          <w:b/>
          <w:u w:val="single"/>
        </w:rPr>
        <w:t>Documentation</w:t>
      </w:r>
    </w:p>
    <w:p w14:paraId="4F075852" w14:textId="67D42571" w:rsidR="00C5265C" w:rsidRDefault="00C5265C" w:rsidP="00C5265C">
      <w:pPr>
        <w:pStyle w:val="ListBullet"/>
        <w:numPr>
          <w:ilvl w:val="0"/>
          <w:numId w:val="0"/>
        </w:numPr>
        <w:ind w:left="432" w:hanging="432"/>
        <w:rPr>
          <w:b/>
          <w:u w:val="single"/>
        </w:rPr>
      </w:pPr>
    </w:p>
    <w:p w14:paraId="50AD5E9B" w14:textId="19FC0289" w:rsidR="00C5265C" w:rsidRDefault="00C5265C" w:rsidP="0042445A">
      <w:pPr>
        <w:pStyle w:val="ListBullet"/>
        <w:numPr>
          <w:ilvl w:val="0"/>
          <w:numId w:val="34"/>
        </w:numPr>
      </w:pPr>
      <w:r>
        <w:t xml:space="preserve">Requirements </w:t>
      </w:r>
    </w:p>
    <w:p w14:paraId="73FA0B0C" w14:textId="51D7901A" w:rsidR="00C5265C" w:rsidRDefault="00C5265C" w:rsidP="0042445A">
      <w:pPr>
        <w:pStyle w:val="ListBullet"/>
        <w:numPr>
          <w:ilvl w:val="1"/>
          <w:numId w:val="34"/>
        </w:numPr>
      </w:pPr>
      <w:r>
        <w:t xml:space="preserve">Users </w:t>
      </w:r>
    </w:p>
    <w:p w14:paraId="55C0205E" w14:textId="5DC23DE6" w:rsidR="00C5265C" w:rsidRDefault="00C5265C" w:rsidP="0042445A">
      <w:pPr>
        <w:pStyle w:val="ListBullet"/>
        <w:numPr>
          <w:ilvl w:val="2"/>
          <w:numId w:val="34"/>
        </w:numPr>
      </w:pPr>
      <w:r>
        <w:t xml:space="preserve">Who are the users of the system? </w:t>
      </w:r>
    </w:p>
    <w:p w14:paraId="7FCD8960" w14:textId="4FD3E24A" w:rsidR="00C5265C" w:rsidRDefault="00C5265C" w:rsidP="0042445A">
      <w:pPr>
        <w:pStyle w:val="ListBullet"/>
        <w:numPr>
          <w:ilvl w:val="2"/>
          <w:numId w:val="34"/>
        </w:numPr>
      </w:pPr>
      <w:r>
        <w:t xml:space="preserve">What are they like? </w:t>
      </w:r>
    </w:p>
    <w:p w14:paraId="0E9D0CAC" w14:textId="4C58D974" w:rsidR="00C5265C" w:rsidRDefault="00C5265C" w:rsidP="0042445A">
      <w:pPr>
        <w:pStyle w:val="ListBullet"/>
        <w:numPr>
          <w:ilvl w:val="2"/>
          <w:numId w:val="34"/>
        </w:numPr>
      </w:pPr>
      <w:r>
        <w:t xml:space="preserve">What tasks will they perform? </w:t>
      </w:r>
    </w:p>
    <w:p w14:paraId="079B1302" w14:textId="455AE6EB" w:rsidR="00C5265C" w:rsidRDefault="00C5265C" w:rsidP="0042445A">
      <w:pPr>
        <w:pStyle w:val="ListBullet"/>
        <w:numPr>
          <w:ilvl w:val="1"/>
          <w:numId w:val="34"/>
        </w:numPr>
      </w:pPr>
      <w:r>
        <w:t xml:space="preserve">Requirements </w:t>
      </w:r>
    </w:p>
    <w:p w14:paraId="4B59B04B" w14:textId="336EE26B" w:rsidR="00C5265C" w:rsidRDefault="00C5265C" w:rsidP="0042445A">
      <w:pPr>
        <w:pStyle w:val="ListBullet"/>
        <w:numPr>
          <w:ilvl w:val="2"/>
          <w:numId w:val="34"/>
        </w:numPr>
      </w:pPr>
      <w:r>
        <w:t xml:space="preserve">Functional – what features must be present? </w:t>
      </w:r>
    </w:p>
    <w:p w14:paraId="3FF0F4FE" w14:textId="5079F699" w:rsidR="00C5265C" w:rsidRDefault="00C5265C" w:rsidP="0042445A">
      <w:pPr>
        <w:pStyle w:val="ListBullet"/>
        <w:numPr>
          <w:ilvl w:val="2"/>
          <w:numId w:val="34"/>
        </w:numPr>
      </w:pPr>
      <w:r>
        <w:t xml:space="preserve">Information – what information is needed to carry out the functions? And what outputs are required by the stakeholders? </w:t>
      </w:r>
    </w:p>
    <w:p w14:paraId="71F633F4" w14:textId="1EA475F1" w:rsidR="00C5265C" w:rsidRDefault="00C5265C" w:rsidP="0042445A">
      <w:pPr>
        <w:pStyle w:val="ListBullet"/>
        <w:numPr>
          <w:ilvl w:val="1"/>
          <w:numId w:val="34"/>
        </w:numPr>
      </w:pPr>
      <w:r>
        <w:t xml:space="preserve">Input/output mediums – desktop, mobile, special, environments? </w:t>
      </w:r>
    </w:p>
    <w:p w14:paraId="0E38E463" w14:textId="00AD7829" w:rsidR="00C5265C" w:rsidRPr="00C5265C" w:rsidRDefault="00C5265C" w:rsidP="0042445A">
      <w:pPr>
        <w:pStyle w:val="ListBullet"/>
        <w:numPr>
          <w:ilvl w:val="1"/>
          <w:numId w:val="34"/>
        </w:numPr>
      </w:pPr>
      <w:r>
        <w:t xml:space="preserve">Constraints – physical, financial, time, data storage, networking </w:t>
      </w:r>
    </w:p>
    <w:p w14:paraId="2C78E788" w14:textId="77777777" w:rsidR="00C22804" w:rsidRPr="00C22804" w:rsidRDefault="00C22804" w:rsidP="00C22804">
      <w:pPr>
        <w:pStyle w:val="ListBullet"/>
        <w:numPr>
          <w:ilvl w:val="0"/>
          <w:numId w:val="0"/>
        </w:numPr>
        <w:ind w:left="432" w:hanging="432"/>
      </w:pPr>
    </w:p>
    <w:p w14:paraId="49AABB56" w14:textId="77777777" w:rsidR="002A479D" w:rsidRDefault="002A479D" w:rsidP="002A479D">
      <w:pPr>
        <w:pStyle w:val="Heading1"/>
        <w:rPr>
          <w:lang w:val="en-GB"/>
        </w:rPr>
      </w:pPr>
    </w:p>
    <w:p w14:paraId="19D7618C" w14:textId="216097A6" w:rsidR="002A479D" w:rsidRPr="00B120F5" w:rsidRDefault="002A479D" w:rsidP="002A479D">
      <w:pPr>
        <w:pStyle w:val="Heading1"/>
        <w:rPr>
          <w:lang w:val="en-GB"/>
        </w:rPr>
      </w:pPr>
      <w:bookmarkStart w:id="0" w:name="_Hlk515904211"/>
      <w:r>
        <w:rPr>
          <w:lang w:val="en-GB"/>
        </w:rPr>
        <w:t xml:space="preserve">Lecture 7: Modelling and Documenting Requirements  </w:t>
      </w:r>
    </w:p>
    <w:p w14:paraId="76C5F3A6" w14:textId="77777777" w:rsidR="002A479D" w:rsidRDefault="002A479D" w:rsidP="002A479D">
      <w:pPr>
        <w:pStyle w:val="ListBullet"/>
        <w:numPr>
          <w:ilvl w:val="0"/>
          <w:numId w:val="0"/>
        </w:numPr>
        <w:ind w:left="432" w:hanging="432"/>
        <w:rPr>
          <w:b/>
          <w:u w:val="single"/>
        </w:rPr>
      </w:pPr>
      <w:r w:rsidRPr="00353F52">
        <w:rPr>
          <w:b/>
          <w:u w:val="single"/>
        </w:rPr>
        <w:t xml:space="preserve">Learning objectives </w:t>
      </w:r>
    </w:p>
    <w:bookmarkEnd w:id="0"/>
    <w:p w14:paraId="54DDA36A" w14:textId="2D81347C" w:rsidR="00C22804" w:rsidRDefault="00C22804" w:rsidP="00C22804">
      <w:pPr>
        <w:pStyle w:val="ListBullet"/>
        <w:numPr>
          <w:ilvl w:val="0"/>
          <w:numId w:val="0"/>
        </w:numPr>
        <w:ind w:left="432" w:hanging="432"/>
      </w:pPr>
    </w:p>
    <w:p w14:paraId="50C74912" w14:textId="5AD55274" w:rsidR="002A479D" w:rsidRPr="004876C1" w:rsidRDefault="002A479D" w:rsidP="0042445A">
      <w:pPr>
        <w:pStyle w:val="ListBullet"/>
        <w:numPr>
          <w:ilvl w:val="0"/>
          <w:numId w:val="34"/>
        </w:numPr>
        <w:rPr>
          <w:color w:val="FF0000"/>
        </w:rPr>
      </w:pPr>
      <w:r w:rsidRPr="004876C1">
        <w:rPr>
          <w:color w:val="FF0000"/>
        </w:rPr>
        <w:t xml:space="preserve">To learn structured methodologies for describing: </w:t>
      </w:r>
    </w:p>
    <w:p w14:paraId="44C90CE0" w14:textId="48859A73" w:rsidR="002A479D" w:rsidRPr="004876C1" w:rsidRDefault="002A479D" w:rsidP="0042445A">
      <w:pPr>
        <w:pStyle w:val="ListBullet"/>
        <w:numPr>
          <w:ilvl w:val="1"/>
          <w:numId w:val="34"/>
        </w:numPr>
        <w:rPr>
          <w:color w:val="FF0000"/>
        </w:rPr>
      </w:pPr>
      <w:r w:rsidRPr="004876C1">
        <w:rPr>
          <w:color w:val="FF0000"/>
        </w:rPr>
        <w:t xml:space="preserve">Stakeholders of a system </w:t>
      </w:r>
    </w:p>
    <w:p w14:paraId="4883057B" w14:textId="01EDCF9F" w:rsidR="002A479D" w:rsidRPr="004876C1" w:rsidRDefault="002A479D" w:rsidP="0042445A">
      <w:pPr>
        <w:pStyle w:val="ListBullet"/>
        <w:numPr>
          <w:ilvl w:val="1"/>
          <w:numId w:val="34"/>
        </w:numPr>
        <w:rPr>
          <w:color w:val="FF0000"/>
        </w:rPr>
      </w:pPr>
      <w:r w:rsidRPr="004876C1">
        <w:rPr>
          <w:color w:val="FF0000"/>
        </w:rPr>
        <w:t xml:space="preserve">Tasks </w:t>
      </w:r>
    </w:p>
    <w:p w14:paraId="1B42AEA0" w14:textId="42D69656" w:rsidR="002A479D" w:rsidRPr="004876C1" w:rsidRDefault="002A479D" w:rsidP="0042445A">
      <w:pPr>
        <w:pStyle w:val="ListBullet"/>
        <w:numPr>
          <w:ilvl w:val="1"/>
          <w:numId w:val="34"/>
        </w:numPr>
        <w:rPr>
          <w:color w:val="FF0000"/>
        </w:rPr>
      </w:pPr>
      <w:r w:rsidRPr="004876C1">
        <w:rPr>
          <w:color w:val="FF0000"/>
        </w:rPr>
        <w:t xml:space="preserve">Pathways between states </w:t>
      </w:r>
    </w:p>
    <w:p w14:paraId="3D524319" w14:textId="523B9AA7" w:rsidR="002A479D" w:rsidRPr="004876C1" w:rsidRDefault="002A479D" w:rsidP="0042445A">
      <w:pPr>
        <w:pStyle w:val="ListBullet"/>
        <w:numPr>
          <w:ilvl w:val="1"/>
          <w:numId w:val="34"/>
        </w:numPr>
        <w:rPr>
          <w:color w:val="FF0000"/>
        </w:rPr>
      </w:pPr>
      <w:r w:rsidRPr="004876C1">
        <w:rPr>
          <w:color w:val="FF0000"/>
        </w:rPr>
        <w:t xml:space="preserve">Major uses </w:t>
      </w:r>
    </w:p>
    <w:p w14:paraId="53A8E098" w14:textId="10BCFE97" w:rsidR="002A479D" w:rsidRDefault="002A479D" w:rsidP="002A479D">
      <w:pPr>
        <w:pStyle w:val="ListBullet"/>
        <w:numPr>
          <w:ilvl w:val="0"/>
          <w:numId w:val="0"/>
        </w:numPr>
        <w:ind w:left="432" w:hanging="432"/>
      </w:pPr>
    </w:p>
    <w:p w14:paraId="3D7F9264" w14:textId="621FCE42" w:rsidR="002A479D" w:rsidRDefault="002A479D" w:rsidP="002A479D">
      <w:pPr>
        <w:pStyle w:val="ListBullet"/>
        <w:numPr>
          <w:ilvl w:val="0"/>
          <w:numId w:val="0"/>
        </w:numPr>
        <w:ind w:left="432" w:hanging="432"/>
      </w:pPr>
    </w:p>
    <w:p w14:paraId="7938A233" w14:textId="0C174E90" w:rsidR="002A479D" w:rsidRDefault="002A479D" w:rsidP="002A479D">
      <w:pPr>
        <w:pStyle w:val="ListBullet"/>
        <w:numPr>
          <w:ilvl w:val="0"/>
          <w:numId w:val="0"/>
        </w:numPr>
        <w:ind w:left="432" w:hanging="432"/>
        <w:rPr>
          <w:b/>
          <w:u w:val="single"/>
        </w:rPr>
      </w:pPr>
      <w:r>
        <w:rPr>
          <w:b/>
          <w:u w:val="single"/>
        </w:rPr>
        <w:t>Primary stakeholders</w:t>
      </w:r>
    </w:p>
    <w:p w14:paraId="752D9013" w14:textId="6FFD17B8" w:rsidR="002A479D" w:rsidRDefault="002A479D" w:rsidP="002A479D">
      <w:pPr>
        <w:pStyle w:val="ListBullet"/>
        <w:numPr>
          <w:ilvl w:val="0"/>
          <w:numId w:val="0"/>
        </w:numPr>
        <w:ind w:left="432" w:hanging="432"/>
        <w:rPr>
          <w:b/>
          <w:u w:val="single"/>
        </w:rPr>
      </w:pPr>
    </w:p>
    <w:p w14:paraId="5B83E08F" w14:textId="2648A136" w:rsidR="002A479D" w:rsidRDefault="002A479D" w:rsidP="0042445A">
      <w:pPr>
        <w:pStyle w:val="ListBullet"/>
        <w:numPr>
          <w:ilvl w:val="0"/>
          <w:numId w:val="34"/>
        </w:numPr>
      </w:pPr>
      <w:r>
        <w:t xml:space="preserve">Used to define the target user </w:t>
      </w:r>
    </w:p>
    <w:p w14:paraId="4B5D6E3B" w14:textId="3ACF9FB3" w:rsidR="002A479D" w:rsidRDefault="002A479D" w:rsidP="0042445A">
      <w:pPr>
        <w:pStyle w:val="ListBullet"/>
        <w:numPr>
          <w:ilvl w:val="0"/>
          <w:numId w:val="34"/>
        </w:numPr>
      </w:pPr>
      <w:r>
        <w:t>Cognitive</w:t>
      </w:r>
    </w:p>
    <w:p w14:paraId="4A2E75A3" w14:textId="2A84CB3D" w:rsidR="002A479D" w:rsidRDefault="002A479D" w:rsidP="0042445A">
      <w:pPr>
        <w:pStyle w:val="ListBullet"/>
        <w:numPr>
          <w:ilvl w:val="1"/>
          <w:numId w:val="34"/>
        </w:numPr>
      </w:pPr>
      <w:r>
        <w:t xml:space="preserve">Education level </w:t>
      </w:r>
    </w:p>
    <w:p w14:paraId="4375B8F4" w14:textId="53AFCC66" w:rsidR="002A479D" w:rsidRDefault="002A479D" w:rsidP="0042445A">
      <w:pPr>
        <w:pStyle w:val="ListBullet"/>
        <w:numPr>
          <w:ilvl w:val="1"/>
          <w:numId w:val="34"/>
        </w:numPr>
      </w:pPr>
      <w:r>
        <w:t xml:space="preserve">Computer literacy </w:t>
      </w:r>
    </w:p>
    <w:p w14:paraId="37EDD286" w14:textId="1B4E8CD4" w:rsidR="002A479D" w:rsidRDefault="002A479D" w:rsidP="0042445A">
      <w:pPr>
        <w:pStyle w:val="ListBullet"/>
        <w:numPr>
          <w:ilvl w:val="1"/>
          <w:numId w:val="34"/>
        </w:numPr>
      </w:pPr>
      <w:r>
        <w:t xml:space="preserve">Typing ability etc. </w:t>
      </w:r>
    </w:p>
    <w:p w14:paraId="2F7D5072" w14:textId="218CC416" w:rsidR="002A479D" w:rsidRDefault="002A479D" w:rsidP="0042445A">
      <w:pPr>
        <w:pStyle w:val="ListBullet"/>
        <w:numPr>
          <w:ilvl w:val="0"/>
          <w:numId w:val="34"/>
        </w:numPr>
      </w:pPr>
      <w:r>
        <w:t xml:space="preserve">Physical ability </w:t>
      </w:r>
    </w:p>
    <w:p w14:paraId="23D21E54" w14:textId="68CD3D5F" w:rsidR="002A479D" w:rsidRDefault="002A479D" w:rsidP="0042445A">
      <w:pPr>
        <w:pStyle w:val="ListBullet"/>
        <w:numPr>
          <w:ilvl w:val="1"/>
          <w:numId w:val="34"/>
        </w:numPr>
      </w:pPr>
      <w:r>
        <w:t>Visual acuity, colour vision</w:t>
      </w:r>
    </w:p>
    <w:p w14:paraId="24B8498B" w14:textId="4D5DD3D9" w:rsidR="002A479D" w:rsidRDefault="002A479D" w:rsidP="0042445A">
      <w:pPr>
        <w:pStyle w:val="ListBullet"/>
        <w:numPr>
          <w:ilvl w:val="1"/>
          <w:numId w:val="34"/>
        </w:numPr>
      </w:pPr>
      <w:r>
        <w:t xml:space="preserve">Motor ability </w:t>
      </w:r>
    </w:p>
    <w:p w14:paraId="43047F8B" w14:textId="398A895E" w:rsidR="002A479D" w:rsidRDefault="002A479D" w:rsidP="0042445A">
      <w:pPr>
        <w:pStyle w:val="ListBullet"/>
        <w:numPr>
          <w:ilvl w:val="0"/>
          <w:numId w:val="34"/>
        </w:numPr>
      </w:pPr>
      <w:r>
        <w:t xml:space="preserve">Individual profile </w:t>
      </w:r>
    </w:p>
    <w:p w14:paraId="644855A2" w14:textId="2E71FEA6" w:rsidR="002A479D" w:rsidRDefault="002A479D" w:rsidP="0042445A">
      <w:pPr>
        <w:pStyle w:val="ListBullet"/>
        <w:numPr>
          <w:ilvl w:val="1"/>
          <w:numId w:val="34"/>
        </w:numPr>
      </w:pPr>
      <w:r>
        <w:t xml:space="preserve">Age, gender, occupation, interests, country, language </w:t>
      </w:r>
    </w:p>
    <w:p w14:paraId="6642E6E4" w14:textId="558AB099" w:rsidR="002A479D" w:rsidRDefault="002A479D" w:rsidP="0042445A">
      <w:pPr>
        <w:pStyle w:val="ListBullet"/>
        <w:numPr>
          <w:ilvl w:val="1"/>
          <w:numId w:val="34"/>
        </w:numPr>
      </w:pPr>
      <w:r>
        <w:t xml:space="preserve">These profile elements move us toward personas </w:t>
      </w:r>
    </w:p>
    <w:p w14:paraId="44A5CB94" w14:textId="277FB91F" w:rsidR="002A479D" w:rsidRDefault="002A479D" w:rsidP="002A479D">
      <w:pPr>
        <w:pStyle w:val="ListBullet"/>
        <w:numPr>
          <w:ilvl w:val="0"/>
          <w:numId w:val="0"/>
        </w:numPr>
        <w:ind w:left="432" w:hanging="432"/>
      </w:pPr>
    </w:p>
    <w:p w14:paraId="12EDD022" w14:textId="660372DE" w:rsidR="002A479D" w:rsidRDefault="002A479D" w:rsidP="002A479D">
      <w:pPr>
        <w:pStyle w:val="ListBullet"/>
        <w:numPr>
          <w:ilvl w:val="0"/>
          <w:numId w:val="0"/>
        </w:numPr>
        <w:ind w:left="432" w:hanging="432"/>
        <w:rPr>
          <w:b/>
          <w:u w:val="single"/>
        </w:rPr>
      </w:pPr>
      <w:r>
        <w:rPr>
          <w:b/>
          <w:u w:val="single"/>
        </w:rPr>
        <w:t xml:space="preserve">Task Analysis </w:t>
      </w:r>
    </w:p>
    <w:p w14:paraId="2D5AA962" w14:textId="0A20DC50" w:rsidR="002A479D" w:rsidRDefault="002A479D" w:rsidP="002A479D">
      <w:pPr>
        <w:pStyle w:val="ListBullet"/>
        <w:numPr>
          <w:ilvl w:val="0"/>
          <w:numId w:val="0"/>
        </w:numPr>
        <w:ind w:left="432" w:hanging="432"/>
        <w:rPr>
          <w:b/>
          <w:u w:val="single"/>
        </w:rPr>
      </w:pPr>
    </w:p>
    <w:p w14:paraId="29B09605" w14:textId="008E4D37" w:rsidR="002A479D" w:rsidRDefault="002A479D" w:rsidP="0042445A">
      <w:pPr>
        <w:pStyle w:val="ListBullet"/>
        <w:numPr>
          <w:ilvl w:val="0"/>
          <w:numId w:val="35"/>
        </w:numPr>
      </w:pPr>
      <w:r>
        <w:t xml:space="preserve">Task analysis is a way of documenting how people perform tasks </w:t>
      </w:r>
    </w:p>
    <w:p w14:paraId="6E34F565" w14:textId="5EE3F6E2" w:rsidR="002A479D" w:rsidRDefault="002A479D" w:rsidP="0042445A">
      <w:pPr>
        <w:pStyle w:val="ListBullet"/>
        <w:numPr>
          <w:ilvl w:val="1"/>
          <w:numId w:val="35"/>
        </w:numPr>
      </w:pPr>
      <w:r>
        <w:t xml:space="preserve">It includes all aspects of the work flow </w:t>
      </w:r>
    </w:p>
    <w:p w14:paraId="6A832FB7" w14:textId="5C5A5AF7" w:rsidR="002A479D" w:rsidRDefault="002A479D" w:rsidP="0042445A">
      <w:pPr>
        <w:pStyle w:val="ListBullet"/>
        <w:numPr>
          <w:ilvl w:val="0"/>
          <w:numId w:val="35"/>
        </w:numPr>
      </w:pPr>
      <w:r>
        <w:t xml:space="preserve">It is used to: </w:t>
      </w:r>
    </w:p>
    <w:p w14:paraId="116097F7" w14:textId="71073E8F" w:rsidR="002A479D" w:rsidRDefault="002A479D" w:rsidP="0042445A">
      <w:pPr>
        <w:pStyle w:val="ListBullet"/>
        <w:numPr>
          <w:ilvl w:val="1"/>
          <w:numId w:val="35"/>
        </w:numPr>
      </w:pPr>
      <w:r>
        <w:t xml:space="preserve">Explore the requirements of the proposed system and structure the results of the data collection phase </w:t>
      </w:r>
    </w:p>
    <w:p w14:paraId="3DF7DB20" w14:textId="089ED483" w:rsidR="002A479D" w:rsidRDefault="002A479D" w:rsidP="0042445A">
      <w:pPr>
        <w:pStyle w:val="ListBullet"/>
        <w:numPr>
          <w:ilvl w:val="0"/>
          <w:numId w:val="35"/>
        </w:numPr>
      </w:pPr>
      <w:r>
        <w:t xml:space="preserve">Two types: </w:t>
      </w:r>
    </w:p>
    <w:p w14:paraId="504B6A13" w14:textId="0881C095" w:rsidR="002A479D" w:rsidRDefault="002A479D" w:rsidP="0042445A">
      <w:pPr>
        <w:pStyle w:val="ListBullet"/>
        <w:numPr>
          <w:ilvl w:val="1"/>
          <w:numId w:val="35"/>
        </w:numPr>
      </w:pPr>
      <w:r>
        <w:t xml:space="preserve">Hierarchical task analysis(HTA) </w:t>
      </w:r>
    </w:p>
    <w:p w14:paraId="18316588" w14:textId="6E70CDD5" w:rsidR="002A479D" w:rsidRDefault="002A479D" w:rsidP="0042445A">
      <w:pPr>
        <w:pStyle w:val="ListBullet"/>
        <w:numPr>
          <w:ilvl w:val="2"/>
          <w:numId w:val="35"/>
        </w:numPr>
      </w:pPr>
      <w:r>
        <w:t xml:space="preserve">HTA provides a top-down, structured approach to documenting processes </w:t>
      </w:r>
    </w:p>
    <w:p w14:paraId="789560AF" w14:textId="287102CB" w:rsidR="002A479D" w:rsidRDefault="002A479D" w:rsidP="0042445A">
      <w:pPr>
        <w:pStyle w:val="ListBullet"/>
        <w:numPr>
          <w:ilvl w:val="3"/>
          <w:numId w:val="35"/>
        </w:numPr>
      </w:pPr>
      <w:r>
        <w:t xml:space="preserve">Goal - being analyzed </w:t>
      </w:r>
    </w:p>
    <w:p w14:paraId="44DF2677" w14:textId="0973858E" w:rsidR="002A479D" w:rsidRDefault="002A479D" w:rsidP="0042445A">
      <w:pPr>
        <w:pStyle w:val="ListBullet"/>
        <w:numPr>
          <w:ilvl w:val="3"/>
          <w:numId w:val="35"/>
        </w:numPr>
      </w:pPr>
      <w:r>
        <w:t xml:space="preserve">Plans – the order and conditions for proceeding with the sub-tasks </w:t>
      </w:r>
    </w:p>
    <w:p w14:paraId="2FD75342" w14:textId="5E2F9C02" w:rsidR="002A479D" w:rsidRDefault="002A479D" w:rsidP="0042445A">
      <w:pPr>
        <w:pStyle w:val="ListBullet"/>
        <w:numPr>
          <w:ilvl w:val="3"/>
          <w:numId w:val="35"/>
        </w:numPr>
      </w:pPr>
      <w:r>
        <w:t xml:space="preserve">Information – all the information needed to undertake the task </w:t>
      </w:r>
    </w:p>
    <w:p w14:paraId="6380E4D9" w14:textId="118A9C63" w:rsidR="002A479D" w:rsidRDefault="002A479D" w:rsidP="0042445A">
      <w:pPr>
        <w:pStyle w:val="ListBullet"/>
        <w:numPr>
          <w:ilvl w:val="3"/>
          <w:numId w:val="35"/>
        </w:numPr>
      </w:pPr>
      <w:r>
        <w:t xml:space="preserve">Objects – all the physical objects involved </w:t>
      </w:r>
    </w:p>
    <w:p w14:paraId="0D9E4554" w14:textId="1848A4C4" w:rsidR="002A479D" w:rsidRDefault="002A479D" w:rsidP="0042445A">
      <w:pPr>
        <w:pStyle w:val="ListBullet"/>
        <w:numPr>
          <w:ilvl w:val="3"/>
          <w:numId w:val="35"/>
        </w:numPr>
      </w:pPr>
      <w:r>
        <w:t xml:space="preserve">Methods – the various ways of doing the sub-tasks </w:t>
      </w:r>
    </w:p>
    <w:p w14:paraId="69450C4B" w14:textId="0BD2B412" w:rsidR="002A479D" w:rsidRDefault="002A479D" w:rsidP="0042445A">
      <w:pPr>
        <w:pStyle w:val="ListBullet"/>
        <w:numPr>
          <w:ilvl w:val="1"/>
          <w:numId w:val="35"/>
        </w:numPr>
      </w:pPr>
      <w:r>
        <w:t xml:space="preserve">State transition network (STN) </w:t>
      </w:r>
    </w:p>
    <w:p w14:paraId="2D52DAA6" w14:textId="0CC14B42" w:rsidR="002A479D" w:rsidRDefault="002A479D" w:rsidP="0042445A">
      <w:pPr>
        <w:pStyle w:val="ListBullet"/>
        <w:numPr>
          <w:ilvl w:val="2"/>
          <w:numId w:val="35"/>
        </w:numPr>
      </w:pPr>
      <w:r>
        <w:t xml:space="preserve">Provides a description what actions/events are available at what point and what state the system will be in after each action. </w:t>
      </w:r>
    </w:p>
    <w:p w14:paraId="021D5116" w14:textId="0B525804" w:rsidR="002A479D" w:rsidRPr="0063391F" w:rsidRDefault="002A479D" w:rsidP="002A479D">
      <w:pPr>
        <w:pStyle w:val="ListBullet"/>
        <w:numPr>
          <w:ilvl w:val="0"/>
          <w:numId w:val="0"/>
        </w:numPr>
        <w:ind w:left="432" w:hanging="432"/>
        <w:rPr>
          <w:b/>
          <w:u w:val="single"/>
        </w:rPr>
      </w:pPr>
    </w:p>
    <w:p w14:paraId="0CF8C3AD" w14:textId="77777777" w:rsidR="0063391F" w:rsidRPr="0063391F" w:rsidRDefault="0063391F" w:rsidP="0063391F">
      <w:pPr>
        <w:pStyle w:val="ListBullet"/>
        <w:numPr>
          <w:ilvl w:val="0"/>
          <w:numId w:val="0"/>
        </w:numPr>
        <w:ind w:left="432" w:hanging="432"/>
        <w:rPr>
          <w:b/>
          <w:u w:val="single"/>
        </w:rPr>
      </w:pPr>
      <w:r w:rsidRPr="0063391F">
        <w:rPr>
          <w:b/>
          <w:u w:val="single"/>
        </w:rPr>
        <w:t xml:space="preserve">State transition network (STN) </w:t>
      </w:r>
    </w:p>
    <w:p w14:paraId="69ED9142" w14:textId="3E778AE1" w:rsidR="002A479D" w:rsidRDefault="002A479D" w:rsidP="002A479D">
      <w:pPr>
        <w:pStyle w:val="ListBullet"/>
        <w:numPr>
          <w:ilvl w:val="0"/>
          <w:numId w:val="0"/>
        </w:numPr>
        <w:ind w:left="432" w:hanging="432"/>
      </w:pPr>
    </w:p>
    <w:p w14:paraId="0B17BB13" w14:textId="15F95448" w:rsidR="0063391F" w:rsidRDefault="0063391F" w:rsidP="0042445A">
      <w:pPr>
        <w:pStyle w:val="ListBullet"/>
        <w:numPr>
          <w:ilvl w:val="0"/>
          <w:numId w:val="36"/>
        </w:numPr>
      </w:pPr>
      <w:r>
        <w:t xml:space="preserve">Circles – states </w:t>
      </w:r>
    </w:p>
    <w:p w14:paraId="192307B4" w14:textId="30EFC348" w:rsidR="0063391F" w:rsidRDefault="0063391F" w:rsidP="0042445A">
      <w:pPr>
        <w:pStyle w:val="ListBullet"/>
        <w:numPr>
          <w:ilvl w:val="0"/>
          <w:numId w:val="36"/>
        </w:numPr>
      </w:pPr>
      <w:r>
        <w:lastRenderedPageBreak/>
        <w:t xml:space="preserve">Arcs – actions/events </w:t>
      </w:r>
    </w:p>
    <w:p w14:paraId="79238003" w14:textId="7B7AF1E7" w:rsidR="0063391F" w:rsidRDefault="003A4777" w:rsidP="0042445A">
      <w:pPr>
        <w:pStyle w:val="ListBullet"/>
        <w:numPr>
          <w:ilvl w:val="0"/>
          <w:numId w:val="36"/>
        </w:numPr>
      </w:pPr>
      <w:r>
        <w:t xml:space="preserve">Arc labels a bit cramped because: </w:t>
      </w:r>
    </w:p>
    <w:p w14:paraId="369F34C9" w14:textId="221224B0" w:rsidR="003A4777" w:rsidRDefault="003A4777" w:rsidP="0042445A">
      <w:pPr>
        <w:pStyle w:val="ListBullet"/>
        <w:numPr>
          <w:ilvl w:val="1"/>
          <w:numId w:val="36"/>
        </w:numPr>
      </w:pPr>
      <w:r>
        <w:t xml:space="preserve">Notation is “state heavy” </w:t>
      </w:r>
    </w:p>
    <w:p w14:paraId="2D163E7E" w14:textId="284DC3EE" w:rsidR="003A4777" w:rsidRDefault="003A4777" w:rsidP="0042445A">
      <w:pPr>
        <w:pStyle w:val="ListBullet"/>
        <w:numPr>
          <w:ilvl w:val="1"/>
          <w:numId w:val="36"/>
        </w:numPr>
      </w:pPr>
      <w:r>
        <w:t xml:space="preserve">The events require most detail </w:t>
      </w:r>
    </w:p>
    <w:p w14:paraId="4A625A8D" w14:textId="08A3DAE6" w:rsidR="003A4777" w:rsidRDefault="003A4777" w:rsidP="0042445A">
      <w:pPr>
        <w:pStyle w:val="ListBullet"/>
        <w:numPr>
          <w:ilvl w:val="0"/>
          <w:numId w:val="36"/>
        </w:numPr>
      </w:pPr>
      <w:r>
        <w:t xml:space="preserve">Labels in circles a bit uninformative: </w:t>
      </w:r>
    </w:p>
    <w:p w14:paraId="11116919" w14:textId="12BF3430" w:rsidR="003A4777" w:rsidRDefault="003A4777" w:rsidP="0042445A">
      <w:pPr>
        <w:pStyle w:val="ListBullet"/>
        <w:numPr>
          <w:ilvl w:val="1"/>
          <w:numId w:val="36"/>
        </w:numPr>
      </w:pPr>
      <w:r>
        <w:t xml:space="preserve">Sometimes states are hard to name </w:t>
      </w:r>
    </w:p>
    <w:p w14:paraId="4C41DC9E" w14:textId="14FE5F12" w:rsidR="003A4777" w:rsidRDefault="003A4777" w:rsidP="0042445A">
      <w:pPr>
        <w:pStyle w:val="ListBullet"/>
        <w:numPr>
          <w:ilvl w:val="1"/>
          <w:numId w:val="36"/>
        </w:numPr>
      </w:pPr>
      <w:r>
        <w:t xml:space="preserve">But easier to visualize </w:t>
      </w:r>
    </w:p>
    <w:p w14:paraId="7D91F7C6" w14:textId="63DB56A5" w:rsidR="003A4777" w:rsidRDefault="003A4777" w:rsidP="003A4777">
      <w:pPr>
        <w:pStyle w:val="ListBullet"/>
        <w:numPr>
          <w:ilvl w:val="0"/>
          <w:numId w:val="0"/>
        </w:numPr>
        <w:ind w:left="432" w:hanging="432"/>
      </w:pPr>
    </w:p>
    <w:p w14:paraId="634B2A38" w14:textId="301CFBC7" w:rsidR="003A4777" w:rsidRPr="00B120F5" w:rsidRDefault="003A4777" w:rsidP="003A4777">
      <w:pPr>
        <w:pStyle w:val="Heading1"/>
        <w:rPr>
          <w:lang w:val="en-GB"/>
        </w:rPr>
      </w:pPr>
      <w:r>
        <w:rPr>
          <w:lang w:val="en-GB"/>
        </w:rPr>
        <w:t xml:space="preserve">Lecture 8: Personas and Scenarios  </w:t>
      </w:r>
    </w:p>
    <w:p w14:paraId="559F9337" w14:textId="77777777" w:rsidR="003A4777" w:rsidRDefault="003A4777" w:rsidP="003A4777">
      <w:pPr>
        <w:pStyle w:val="ListBullet"/>
        <w:numPr>
          <w:ilvl w:val="0"/>
          <w:numId w:val="0"/>
        </w:numPr>
        <w:ind w:left="432" w:hanging="432"/>
        <w:rPr>
          <w:b/>
          <w:u w:val="single"/>
        </w:rPr>
      </w:pPr>
      <w:r w:rsidRPr="00353F52">
        <w:rPr>
          <w:b/>
          <w:u w:val="single"/>
        </w:rPr>
        <w:t xml:space="preserve">Learning objectives </w:t>
      </w:r>
    </w:p>
    <w:p w14:paraId="7097F18C" w14:textId="62F3D43D" w:rsidR="003A4777" w:rsidRDefault="003A4777" w:rsidP="003A4777">
      <w:pPr>
        <w:pStyle w:val="ListBullet"/>
        <w:numPr>
          <w:ilvl w:val="0"/>
          <w:numId w:val="0"/>
        </w:numPr>
        <w:ind w:left="432" w:hanging="432"/>
      </w:pPr>
    </w:p>
    <w:p w14:paraId="3F2204EC" w14:textId="3113E72E" w:rsidR="003A4777" w:rsidRPr="002A14C5" w:rsidRDefault="003A4777" w:rsidP="0042445A">
      <w:pPr>
        <w:pStyle w:val="ListBullet"/>
        <w:numPr>
          <w:ilvl w:val="0"/>
          <w:numId w:val="37"/>
        </w:numPr>
        <w:rPr>
          <w:color w:val="FF0000"/>
        </w:rPr>
      </w:pPr>
      <w:r w:rsidRPr="002A14C5">
        <w:rPr>
          <w:color w:val="FF0000"/>
        </w:rPr>
        <w:t xml:space="preserve">To appreciate the role of conceptual design prior to physical design </w:t>
      </w:r>
    </w:p>
    <w:p w14:paraId="50FCF429" w14:textId="4F32CD18" w:rsidR="003A4777" w:rsidRPr="002A14C5" w:rsidRDefault="003A4777" w:rsidP="0042445A">
      <w:pPr>
        <w:pStyle w:val="ListBullet"/>
        <w:numPr>
          <w:ilvl w:val="0"/>
          <w:numId w:val="37"/>
        </w:numPr>
        <w:rPr>
          <w:color w:val="FF0000"/>
        </w:rPr>
      </w:pPr>
      <w:r w:rsidRPr="002A14C5">
        <w:rPr>
          <w:color w:val="FF0000"/>
        </w:rPr>
        <w:t xml:space="preserve">To equipped with a set of methods for conceptually design, particularly </w:t>
      </w:r>
    </w:p>
    <w:p w14:paraId="6AF3033C" w14:textId="7D1019E5" w:rsidR="003A4777" w:rsidRPr="002A14C5" w:rsidRDefault="003A4777" w:rsidP="0042445A">
      <w:pPr>
        <w:pStyle w:val="ListBullet"/>
        <w:numPr>
          <w:ilvl w:val="1"/>
          <w:numId w:val="37"/>
        </w:numPr>
        <w:rPr>
          <w:color w:val="FF0000"/>
        </w:rPr>
      </w:pPr>
      <w:r w:rsidRPr="002A14C5">
        <w:rPr>
          <w:color w:val="FF0000"/>
        </w:rPr>
        <w:t xml:space="preserve">Persons and scenarios </w:t>
      </w:r>
    </w:p>
    <w:p w14:paraId="637B5C24" w14:textId="0902CFA5" w:rsidR="003A4777" w:rsidRPr="002A14C5" w:rsidRDefault="003A4777" w:rsidP="0042445A">
      <w:pPr>
        <w:pStyle w:val="ListBullet"/>
        <w:numPr>
          <w:ilvl w:val="1"/>
          <w:numId w:val="37"/>
        </w:numPr>
        <w:rPr>
          <w:color w:val="FF0000"/>
        </w:rPr>
      </w:pPr>
      <w:r w:rsidRPr="002A14C5">
        <w:rPr>
          <w:color w:val="FF0000"/>
        </w:rPr>
        <w:t xml:space="preserve">Brainstorming, card sort and mind mapping </w:t>
      </w:r>
    </w:p>
    <w:p w14:paraId="4BE4AD01" w14:textId="55A66BF6" w:rsidR="003A4777" w:rsidRPr="002A14C5" w:rsidRDefault="003A4777" w:rsidP="0042445A">
      <w:pPr>
        <w:pStyle w:val="ListBullet"/>
        <w:numPr>
          <w:ilvl w:val="1"/>
          <w:numId w:val="37"/>
        </w:numPr>
        <w:rPr>
          <w:color w:val="FF0000"/>
        </w:rPr>
      </w:pPr>
      <w:r w:rsidRPr="002A14C5">
        <w:rPr>
          <w:color w:val="FF0000"/>
        </w:rPr>
        <w:t xml:space="preserve">Process diagrams </w:t>
      </w:r>
    </w:p>
    <w:p w14:paraId="6C88B2D4" w14:textId="53414F86" w:rsidR="003A4777" w:rsidRDefault="003A4777" w:rsidP="003A4777">
      <w:pPr>
        <w:pStyle w:val="ListBullet"/>
        <w:numPr>
          <w:ilvl w:val="0"/>
          <w:numId w:val="0"/>
        </w:numPr>
        <w:ind w:left="432" w:hanging="432"/>
      </w:pPr>
    </w:p>
    <w:p w14:paraId="0B949FB9" w14:textId="5FC04017" w:rsidR="003A4777" w:rsidRDefault="003A4777" w:rsidP="003A4777">
      <w:pPr>
        <w:pStyle w:val="ListBullet"/>
        <w:numPr>
          <w:ilvl w:val="0"/>
          <w:numId w:val="0"/>
        </w:numPr>
        <w:ind w:left="432" w:hanging="432"/>
      </w:pPr>
    </w:p>
    <w:p w14:paraId="2D10DA77" w14:textId="6652CFE7" w:rsidR="003A4777" w:rsidRDefault="003A4777" w:rsidP="003A4777">
      <w:pPr>
        <w:pStyle w:val="ListBullet"/>
        <w:numPr>
          <w:ilvl w:val="0"/>
          <w:numId w:val="0"/>
        </w:numPr>
        <w:ind w:left="432" w:hanging="432"/>
        <w:rPr>
          <w:b/>
          <w:u w:val="single"/>
        </w:rPr>
      </w:pPr>
      <w:r>
        <w:rPr>
          <w:b/>
          <w:u w:val="single"/>
        </w:rPr>
        <w:t xml:space="preserve">Conceptual Design </w:t>
      </w:r>
    </w:p>
    <w:p w14:paraId="7A56D87D" w14:textId="6E7CBF85" w:rsidR="003A4777" w:rsidRDefault="003A4777" w:rsidP="0042445A">
      <w:pPr>
        <w:pStyle w:val="ListBullet"/>
        <w:numPr>
          <w:ilvl w:val="0"/>
          <w:numId w:val="38"/>
        </w:numPr>
      </w:pPr>
      <w:r>
        <w:t xml:space="preserve">Conceptual design involves </w:t>
      </w:r>
    </w:p>
    <w:p w14:paraId="42CC4ADA" w14:textId="06E0D376" w:rsidR="003A4777" w:rsidRDefault="003A4777" w:rsidP="0042445A">
      <w:pPr>
        <w:pStyle w:val="ListBullet"/>
        <w:numPr>
          <w:ilvl w:val="1"/>
          <w:numId w:val="38"/>
        </w:numPr>
      </w:pPr>
      <w:r>
        <w:t xml:space="preserve">Structuring the information space </w:t>
      </w:r>
    </w:p>
    <w:p w14:paraId="7A1CFC4D" w14:textId="05F282A3" w:rsidR="003A4777" w:rsidRDefault="003A4777" w:rsidP="0042445A">
      <w:pPr>
        <w:pStyle w:val="ListBullet"/>
        <w:numPr>
          <w:ilvl w:val="1"/>
          <w:numId w:val="38"/>
        </w:numPr>
      </w:pPr>
      <w:r>
        <w:t xml:space="preserve">Creating alternative solutions </w:t>
      </w:r>
    </w:p>
    <w:p w14:paraId="438A4A0E" w14:textId="78869864" w:rsidR="003A4777" w:rsidRDefault="003A4777" w:rsidP="0042445A">
      <w:pPr>
        <w:pStyle w:val="ListBullet"/>
        <w:numPr>
          <w:ilvl w:val="0"/>
          <w:numId w:val="38"/>
        </w:numPr>
      </w:pPr>
      <w:r>
        <w:t>Determining which design concept to pursue</w:t>
      </w:r>
    </w:p>
    <w:p w14:paraId="5E9120F9" w14:textId="07658749" w:rsidR="000E32EA" w:rsidRDefault="000E32EA" w:rsidP="0042445A">
      <w:pPr>
        <w:pStyle w:val="ListBullet"/>
        <w:numPr>
          <w:ilvl w:val="0"/>
          <w:numId w:val="38"/>
        </w:numPr>
      </w:pPr>
      <w:r>
        <w:lastRenderedPageBreak/>
        <w:t xml:space="preserve">The tools involved in conceptual design: </w:t>
      </w:r>
    </w:p>
    <w:p w14:paraId="5D03B091" w14:textId="487D0417" w:rsidR="000E32EA" w:rsidRDefault="000E32EA" w:rsidP="0042445A">
      <w:pPr>
        <w:pStyle w:val="ListBullet"/>
        <w:numPr>
          <w:ilvl w:val="1"/>
          <w:numId w:val="38"/>
        </w:numPr>
      </w:pPr>
      <w:r>
        <w:t>Personas</w:t>
      </w:r>
    </w:p>
    <w:p w14:paraId="7F12B51A" w14:textId="3BD4C693" w:rsidR="000E32EA" w:rsidRDefault="000E32EA" w:rsidP="0042445A">
      <w:pPr>
        <w:pStyle w:val="ListBullet"/>
        <w:numPr>
          <w:ilvl w:val="1"/>
          <w:numId w:val="38"/>
        </w:numPr>
      </w:pPr>
      <w:r>
        <w:t xml:space="preserve">Scenarios </w:t>
      </w:r>
    </w:p>
    <w:p w14:paraId="6CD2BCCE" w14:textId="2AA34E6A" w:rsidR="000E32EA" w:rsidRDefault="000E32EA" w:rsidP="0042445A">
      <w:pPr>
        <w:pStyle w:val="ListBullet"/>
        <w:numPr>
          <w:ilvl w:val="1"/>
          <w:numId w:val="38"/>
        </w:numPr>
      </w:pPr>
      <w:r>
        <w:t>Brainstorming</w:t>
      </w:r>
    </w:p>
    <w:p w14:paraId="5603F845" w14:textId="5EB6A68C" w:rsidR="000E32EA" w:rsidRDefault="000E32EA" w:rsidP="0042445A">
      <w:pPr>
        <w:pStyle w:val="ListBullet"/>
        <w:numPr>
          <w:ilvl w:val="1"/>
          <w:numId w:val="38"/>
        </w:numPr>
      </w:pPr>
      <w:r>
        <w:t xml:space="preserve">Card sort </w:t>
      </w:r>
    </w:p>
    <w:p w14:paraId="2020397B" w14:textId="1E90BDF2" w:rsidR="000E32EA" w:rsidRDefault="000E32EA" w:rsidP="0042445A">
      <w:pPr>
        <w:pStyle w:val="ListBullet"/>
        <w:numPr>
          <w:ilvl w:val="1"/>
          <w:numId w:val="38"/>
        </w:numPr>
      </w:pPr>
      <w:r>
        <w:t xml:space="preserve">Mind maps </w:t>
      </w:r>
    </w:p>
    <w:p w14:paraId="31D3A290" w14:textId="13BCFDB7" w:rsidR="000E32EA" w:rsidRDefault="000E32EA" w:rsidP="0042445A">
      <w:pPr>
        <w:pStyle w:val="ListBullet"/>
        <w:numPr>
          <w:ilvl w:val="1"/>
          <w:numId w:val="38"/>
        </w:numPr>
      </w:pPr>
      <w:r>
        <w:t xml:space="preserve">Process diagrams </w:t>
      </w:r>
    </w:p>
    <w:p w14:paraId="545E0822" w14:textId="366AD219" w:rsidR="000E32EA" w:rsidRDefault="000E32EA" w:rsidP="000E32EA">
      <w:pPr>
        <w:pStyle w:val="ListBullet"/>
        <w:numPr>
          <w:ilvl w:val="0"/>
          <w:numId w:val="0"/>
        </w:numPr>
        <w:ind w:left="432" w:hanging="432"/>
      </w:pPr>
    </w:p>
    <w:p w14:paraId="1EEAF0A9" w14:textId="1164233A" w:rsidR="000E32EA" w:rsidRDefault="000E32EA" w:rsidP="000E32EA">
      <w:pPr>
        <w:pStyle w:val="ListBullet"/>
        <w:numPr>
          <w:ilvl w:val="0"/>
          <w:numId w:val="0"/>
        </w:numPr>
        <w:ind w:left="432" w:hanging="432"/>
        <w:rPr>
          <w:b/>
          <w:u w:val="single"/>
        </w:rPr>
      </w:pPr>
      <w:r>
        <w:rPr>
          <w:b/>
          <w:u w:val="single"/>
        </w:rPr>
        <w:t xml:space="preserve">Personas </w:t>
      </w:r>
    </w:p>
    <w:p w14:paraId="49A826EF" w14:textId="52EA87DF" w:rsidR="000E32EA" w:rsidRDefault="000E32EA" w:rsidP="000E32EA">
      <w:pPr>
        <w:pStyle w:val="ListBullet"/>
        <w:numPr>
          <w:ilvl w:val="0"/>
          <w:numId w:val="0"/>
        </w:numPr>
        <w:ind w:left="432" w:hanging="432"/>
        <w:rPr>
          <w:b/>
          <w:u w:val="single"/>
        </w:rPr>
      </w:pPr>
    </w:p>
    <w:p w14:paraId="0A6B692E" w14:textId="55DC3DB9" w:rsidR="000E32EA" w:rsidRDefault="000E32EA" w:rsidP="0042445A">
      <w:pPr>
        <w:pStyle w:val="ListBullet"/>
        <w:numPr>
          <w:ilvl w:val="0"/>
          <w:numId w:val="39"/>
        </w:numPr>
      </w:pPr>
      <w:r>
        <w:t xml:space="preserve">Personas are archetypes of actual users, defined by the user’s goals and attributes. </w:t>
      </w:r>
    </w:p>
    <w:p w14:paraId="7D38B945" w14:textId="763B4FA8" w:rsidR="000E32EA" w:rsidRDefault="000E32EA" w:rsidP="0042445A">
      <w:pPr>
        <w:pStyle w:val="ListBullet"/>
        <w:numPr>
          <w:ilvl w:val="0"/>
          <w:numId w:val="39"/>
        </w:numPr>
      </w:pPr>
      <w:r>
        <w:t xml:space="preserve">Should </w:t>
      </w:r>
      <w:proofErr w:type="gramStart"/>
      <w:r>
        <w:t>be a reflection of</w:t>
      </w:r>
      <w:proofErr w:type="gramEnd"/>
      <w:r>
        <w:t xml:space="preserve"> information derived from the data collection activities </w:t>
      </w:r>
    </w:p>
    <w:p w14:paraId="5C6BE6D3" w14:textId="487EBE29" w:rsidR="000E32EA" w:rsidRDefault="000E32EA" w:rsidP="0042445A">
      <w:pPr>
        <w:pStyle w:val="ListBullet"/>
        <w:numPr>
          <w:ilvl w:val="0"/>
          <w:numId w:val="39"/>
        </w:numPr>
      </w:pPr>
      <w:r>
        <w:t xml:space="preserve">Direct one-to-one relation with an observed user behaviour or statement. </w:t>
      </w:r>
    </w:p>
    <w:p w14:paraId="4151F4A0" w14:textId="3DB0FC97" w:rsidR="000E32EA" w:rsidRDefault="000E32EA" w:rsidP="0042445A">
      <w:pPr>
        <w:pStyle w:val="ListBullet"/>
        <w:numPr>
          <w:ilvl w:val="0"/>
          <w:numId w:val="39"/>
        </w:numPr>
      </w:pPr>
      <w:r>
        <w:t xml:space="preserve">Identify them as if they were a real person </w:t>
      </w:r>
    </w:p>
    <w:p w14:paraId="3B0AE971" w14:textId="36346584" w:rsidR="000E32EA" w:rsidRDefault="000E32EA" w:rsidP="0042445A">
      <w:pPr>
        <w:pStyle w:val="ListBullet"/>
        <w:numPr>
          <w:ilvl w:val="0"/>
          <w:numId w:val="39"/>
        </w:numPr>
      </w:pPr>
      <w:r>
        <w:t>Can be a synthesis of characteristics observed over multiple users</w:t>
      </w:r>
    </w:p>
    <w:p w14:paraId="58570901" w14:textId="1E015D1B" w:rsidR="00C802DA" w:rsidRDefault="00C802DA" w:rsidP="00C802DA">
      <w:pPr>
        <w:pStyle w:val="ListBullet"/>
        <w:numPr>
          <w:ilvl w:val="0"/>
          <w:numId w:val="0"/>
        </w:numPr>
        <w:ind w:left="432" w:hanging="432"/>
      </w:pPr>
    </w:p>
    <w:p w14:paraId="0820954E" w14:textId="4A46BD32" w:rsidR="00C802DA" w:rsidRDefault="00C802DA" w:rsidP="00C802DA">
      <w:pPr>
        <w:pStyle w:val="ListBullet"/>
        <w:numPr>
          <w:ilvl w:val="0"/>
          <w:numId w:val="0"/>
        </w:numPr>
        <w:rPr>
          <w:b/>
          <w:u w:val="single"/>
        </w:rPr>
      </w:pPr>
      <w:r>
        <w:rPr>
          <w:b/>
          <w:u w:val="single"/>
        </w:rPr>
        <w:t xml:space="preserve">Conceptual Design – Personas </w:t>
      </w:r>
    </w:p>
    <w:p w14:paraId="16D4F40B" w14:textId="02A30B6A" w:rsidR="00C802DA" w:rsidRDefault="00C802DA" w:rsidP="00C802DA">
      <w:pPr>
        <w:pStyle w:val="ListBullet"/>
        <w:numPr>
          <w:ilvl w:val="0"/>
          <w:numId w:val="0"/>
        </w:numPr>
        <w:rPr>
          <w:b/>
          <w:u w:val="single"/>
        </w:rPr>
      </w:pPr>
    </w:p>
    <w:p w14:paraId="167C9DF7" w14:textId="77777777" w:rsidR="00C802DA" w:rsidRDefault="00C802DA" w:rsidP="00C802DA">
      <w:pPr>
        <w:pStyle w:val="ListBullet"/>
        <w:numPr>
          <w:ilvl w:val="0"/>
          <w:numId w:val="0"/>
        </w:numPr>
      </w:pPr>
      <w:r>
        <w:t>Advantages of personas:</w:t>
      </w:r>
    </w:p>
    <w:p w14:paraId="43F98493" w14:textId="433E6695" w:rsidR="00C802DA" w:rsidRDefault="00C802DA" w:rsidP="0042445A">
      <w:pPr>
        <w:pStyle w:val="ListBullet"/>
        <w:numPr>
          <w:ilvl w:val="0"/>
          <w:numId w:val="40"/>
        </w:numPr>
      </w:pPr>
      <w:r>
        <w:t xml:space="preserve">They are quick and easy to create </w:t>
      </w:r>
    </w:p>
    <w:p w14:paraId="4BF22BEF" w14:textId="2C64F4F0" w:rsidR="00C802DA" w:rsidRDefault="00C802DA" w:rsidP="0042445A">
      <w:pPr>
        <w:pStyle w:val="ListBullet"/>
        <w:numPr>
          <w:ilvl w:val="0"/>
          <w:numId w:val="40"/>
        </w:numPr>
      </w:pPr>
      <w:r>
        <w:t xml:space="preserve">They provide a consistent model for all team members </w:t>
      </w:r>
    </w:p>
    <w:p w14:paraId="3815607F" w14:textId="6ED083C4" w:rsidR="00C802DA" w:rsidRDefault="00FF3564" w:rsidP="0042445A">
      <w:pPr>
        <w:pStyle w:val="ListBullet"/>
        <w:numPr>
          <w:ilvl w:val="0"/>
          <w:numId w:val="40"/>
        </w:numPr>
      </w:pPr>
      <w:r>
        <w:t xml:space="preserve">They are easy to use with other design methods </w:t>
      </w:r>
    </w:p>
    <w:p w14:paraId="505BE732" w14:textId="06130184" w:rsidR="00FF3564" w:rsidRDefault="00FF3564" w:rsidP="0042445A">
      <w:pPr>
        <w:pStyle w:val="ListBullet"/>
        <w:numPr>
          <w:ilvl w:val="0"/>
          <w:numId w:val="40"/>
        </w:numPr>
      </w:pPr>
      <w:r>
        <w:t xml:space="preserve">They make the user “real” in the mind of the designer </w:t>
      </w:r>
    </w:p>
    <w:p w14:paraId="222DCAF2" w14:textId="08C49EBC" w:rsidR="00FF3564" w:rsidRDefault="00FF3564" w:rsidP="00FF3564">
      <w:pPr>
        <w:pStyle w:val="ListBullet"/>
        <w:numPr>
          <w:ilvl w:val="0"/>
          <w:numId w:val="0"/>
        </w:numPr>
        <w:ind w:left="432" w:hanging="432"/>
      </w:pPr>
      <w:r>
        <w:lastRenderedPageBreak/>
        <w:t xml:space="preserve">Disadvantages of personas </w:t>
      </w:r>
    </w:p>
    <w:p w14:paraId="7A0A494B" w14:textId="22C94021" w:rsidR="00FF3564" w:rsidRDefault="00FF3564" w:rsidP="0042445A">
      <w:pPr>
        <w:pStyle w:val="ListBullet"/>
        <w:numPr>
          <w:ilvl w:val="0"/>
          <w:numId w:val="41"/>
        </w:numPr>
      </w:pPr>
      <w:r>
        <w:t xml:space="preserve">They can be difficult to create if the target audience is international </w:t>
      </w:r>
    </w:p>
    <w:p w14:paraId="1DADE46B" w14:textId="0008B489" w:rsidR="00FF3564" w:rsidRDefault="00FF3564" w:rsidP="0042445A">
      <w:pPr>
        <w:pStyle w:val="ListBullet"/>
        <w:numPr>
          <w:ilvl w:val="0"/>
          <w:numId w:val="41"/>
        </w:numPr>
      </w:pPr>
      <w:r>
        <w:t xml:space="preserve">Having too many personas will make the work difficult </w:t>
      </w:r>
    </w:p>
    <w:p w14:paraId="690289F7" w14:textId="2550A1D9" w:rsidR="00FF3564" w:rsidRDefault="00FF3564" w:rsidP="0042445A">
      <w:pPr>
        <w:pStyle w:val="ListBullet"/>
        <w:numPr>
          <w:ilvl w:val="0"/>
          <w:numId w:val="41"/>
        </w:numPr>
      </w:pPr>
      <w:r>
        <w:t xml:space="preserve">There is a risk of incorporating unsupported designer assumptions </w:t>
      </w:r>
    </w:p>
    <w:p w14:paraId="215DD561" w14:textId="27CFB205" w:rsidR="00FF3564" w:rsidRDefault="00FF3564" w:rsidP="00FF3564">
      <w:pPr>
        <w:pStyle w:val="ListBullet"/>
        <w:numPr>
          <w:ilvl w:val="0"/>
          <w:numId w:val="0"/>
        </w:numPr>
        <w:ind w:left="432" w:hanging="432"/>
      </w:pPr>
    </w:p>
    <w:p w14:paraId="5DEE46EF" w14:textId="02D040BE" w:rsidR="00FF3564" w:rsidRDefault="00FF3564" w:rsidP="00FF3564">
      <w:pPr>
        <w:pStyle w:val="ListBullet"/>
        <w:numPr>
          <w:ilvl w:val="0"/>
          <w:numId w:val="0"/>
        </w:numPr>
        <w:rPr>
          <w:b/>
          <w:u w:val="single"/>
        </w:rPr>
      </w:pPr>
      <w:r>
        <w:rPr>
          <w:b/>
          <w:u w:val="single"/>
        </w:rPr>
        <w:t xml:space="preserve">Scenarios </w:t>
      </w:r>
    </w:p>
    <w:p w14:paraId="60102F1F" w14:textId="0A505F8A" w:rsidR="00FF3564" w:rsidRDefault="00FF3564" w:rsidP="00FF3564">
      <w:pPr>
        <w:pStyle w:val="ListBullet"/>
        <w:numPr>
          <w:ilvl w:val="0"/>
          <w:numId w:val="0"/>
        </w:numPr>
        <w:ind w:left="432" w:hanging="432"/>
      </w:pPr>
    </w:p>
    <w:p w14:paraId="486DF28C" w14:textId="0068DE4D" w:rsidR="00FF3564" w:rsidRDefault="00FF3564" w:rsidP="0042445A">
      <w:pPr>
        <w:pStyle w:val="ListBullet"/>
        <w:numPr>
          <w:ilvl w:val="0"/>
          <w:numId w:val="42"/>
        </w:numPr>
      </w:pPr>
      <w:r>
        <w:t xml:space="preserve">Scenarios </w:t>
      </w:r>
    </w:p>
    <w:p w14:paraId="5224DD61" w14:textId="7AE89104" w:rsidR="00FF3564" w:rsidRDefault="00FF3564" w:rsidP="0042445A">
      <w:pPr>
        <w:pStyle w:val="ListBullet"/>
        <w:numPr>
          <w:ilvl w:val="1"/>
          <w:numId w:val="42"/>
        </w:numPr>
      </w:pPr>
      <w:r>
        <w:t xml:space="preserve">A description in plain English of a typical task </w:t>
      </w:r>
    </w:p>
    <w:p w14:paraId="4710484E" w14:textId="2386A795" w:rsidR="00FF3564" w:rsidRDefault="00FF3564" w:rsidP="0042445A">
      <w:pPr>
        <w:pStyle w:val="ListBullet"/>
        <w:numPr>
          <w:ilvl w:val="1"/>
          <w:numId w:val="42"/>
        </w:numPr>
      </w:pPr>
      <w:r>
        <w:t>It describes</w:t>
      </w:r>
    </w:p>
    <w:p w14:paraId="7FD7D5D1" w14:textId="04792E28" w:rsidR="00FF3564" w:rsidRDefault="00FF3564" w:rsidP="0042445A">
      <w:pPr>
        <w:pStyle w:val="ListBullet"/>
        <w:numPr>
          <w:ilvl w:val="2"/>
          <w:numId w:val="42"/>
        </w:numPr>
      </w:pPr>
      <w:r>
        <w:t xml:space="preserve">The basic goal </w:t>
      </w:r>
    </w:p>
    <w:p w14:paraId="37EC66F6" w14:textId="306B11C4" w:rsidR="00FF3564" w:rsidRDefault="00FF3564" w:rsidP="0042445A">
      <w:pPr>
        <w:pStyle w:val="ListBullet"/>
        <w:numPr>
          <w:ilvl w:val="2"/>
          <w:numId w:val="42"/>
        </w:numPr>
      </w:pPr>
      <w:r>
        <w:t xml:space="preserve">The conditions that exist at the beginning of the task </w:t>
      </w:r>
    </w:p>
    <w:p w14:paraId="169547ED" w14:textId="7E6DF783" w:rsidR="00FF3564" w:rsidRDefault="00FF3564" w:rsidP="0042445A">
      <w:pPr>
        <w:pStyle w:val="ListBullet"/>
        <w:numPr>
          <w:ilvl w:val="2"/>
          <w:numId w:val="42"/>
        </w:numPr>
      </w:pPr>
      <w:r>
        <w:t xml:space="preserve">The activities in which the persona will engage </w:t>
      </w:r>
    </w:p>
    <w:p w14:paraId="5BBD4F87" w14:textId="3D974090" w:rsidR="00FF3564" w:rsidRDefault="00FF3564" w:rsidP="0042445A">
      <w:pPr>
        <w:pStyle w:val="ListBullet"/>
        <w:numPr>
          <w:ilvl w:val="2"/>
          <w:numId w:val="42"/>
        </w:numPr>
      </w:pPr>
      <w:r>
        <w:t xml:space="preserve">The outcomes of those activities </w:t>
      </w:r>
    </w:p>
    <w:p w14:paraId="6E9497AC" w14:textId="0BBF3622" w:rsidR="00FF3564" w:rsidRDefault="00FF3564" w:rsidP="0042445A">
      <w:pPr>
        <w:pStyle w:val="ListBullet"/>
        <w:numPr>
          <w:ilvl w:val="1"/>
          <w:numId w:val="42"/>
        </w:numPr>
      </w:pPr>
      <w:r>
        <w:t xml:space="preserve">Paired with a persona </w:t>
      </w:r>
    </w:p>
    <w:p w14:paraId="6DD4EF9E" w14:textId="15BDC87F" w:rsidR="00FF3564" w:rsidRDefault="00FF3564" w:rsidP="0042445A">
      <w:pPr>
        <w:pStyle w:val="ListBullet"/>
        <w:numPr>
          <w:ilvl w:val="2"/>
          <w:numId w:val="42"/>
        </w:numPr>
      </w:pPr>
      <w:r>
        <w:t xml:space="preserve">We pair with a PACT structure </w:t>
      </w:r>
    </w:p>
    <w:p w14:paraId="2CC17BF7" w14:textId="523B9E75" w:rsidR="00FF3564" w:rsidRDefault="00FF3564" w:rsidP="0042445A">
      <w:pPr>
        <w:pStyle w:val="ListBullet"/>
        <w:numPr>
          <w:ilvl w:val="3"/>
          <w:numId w:val="42"/>
        </w:numPr>
      </w:pPr>
      <w:r>
        <w:t xml:space="preserve">People </w:t>
      </w:r>
    </w:p>
    <w:p w14:paraId="543AC6D8" w14:textId="2570D41C" w:rsidR="00FF3564" w:rsidRDefault="00FF3564" w:rsidP="0042445A">
      <w:pPr>
        <w:pStyle w:val="ListBullet"/>
        <w:numPr>
          <w:ilvl w:val="3"/>
          <w:numId w:val="42"/>
        </w:numPr>
      </w:pPr>
      <w:r>
        <w:t xml:space="preserve">Activities </w:t>
      </w:r>
    </w:p>
    <w:p w14:paraId="7485EFB7" w14:textId="64C2A3EC" w:rsidR="00FF3564" w:rsidRDefault="00FF3564" w:rsidP="0042445A">
      <w:pPr>
        <w:pStyle w:val="ListBullet"/>
        <w:numPr>
          <w:ilvl w:val="3"/>
          <w:numId w:val="42"/>
        </w:numPr>
      </w:pPr>
      <w:r>
        <w:t xml:space="preserve">Context </w:t>
      </w:r>
    </w:p>
    <w:p w14:paraId="41912987" w14:textId="022D7B4B" w:rsidR="00FF3564" w:rsidRDefault="00FF3564" w:rsidP="0042445A">
      <w:pPr>
        <w:pStyle w:val="ListBullet"/>
        <w:numPr>
          <w:ilvl w:val="3"/>
          <w:numId w:val="42"/>
        </w:numPr>
      </w:pPr>
      <w:r>
        <w:t xml:space="preserve">Technology </w:t>
      </w:r>
    </w:p>
    <w:p w14:paraId="25DF8B0B" w14:textId="4ED14CEE" w:rsidR="00FF3564" w:rsidRDefault="00FF3564" w:rsidP="0042445A">
      <w:pPr>
        <w:pStyle w:val="ListBullet"/>
        <w:numPr>
          <w:ilvl w:val="0"/>
          <w:numId w:val="42"/>
        </w:numPr>
      </w:pPr>
      <w:r>
        <w:t xml:space="preserve">Scenario should be situated with one or more personas </w:t>
      </w:r>
    </w:p>
    <w:p w14:paraId="4E8120C0" w14:textId="25CB5AC5" w:rsidR="00FF3564" w:rsidRDefault="00FF3564" w:rsidP="0042445A">
      <w:pPr>
        <w:pStyle w:val="ListBullet"/>
        <w:numPr>
          <w:ilvl w:val="0"/>
          <w:numId w:val="42"/>
        </w:numPr>
      </w:pPr>
      <w:r>
        <w:t xml:space="preserve">Main difference between a use-case and a scenario is that the scenario uses a person’s name while the use-case is abstracted to the role </w:t>
      </w:r>
    </w:p>
    <w:p w14:paraId="056600C6" w14:textId="3538712A" w:rsidR="00FF3564" w:rsidRDefault="00FF3564" w:rsidP="00FF3564">
      <w:pPr>
        <w:pStyle w:val="ListBullet"/>
        <w:numPr>
          <w:ilvl w:val="0"/>
          <w:numId w:val="0"/>
        </w:numPr>
        <w:ind w:left="432" w:hanging="432"/>
      </w:pPr>
    </w:p>
    <w:p w14:paraId="0F16BE03" w14:textId="77777777" w:rsidR="00FF3564" w:rsidRDefault="00FF3564" w:rsidP="00FF3564">
      <w:pPr>
        <w:pStyle w:val="ListBullet"/>
        <w:numPr>
          <w:ilvl w:val="0"/>
          <w:numId w:val="0"/>
        </w:numPr>
        <w:rPr>
          <w:b/>
          <w:u w:val="single"/>
        </w:rPr>
      </w:pPr>
    </w:p>
    <w:p w14:paraId="0B4F459F" w14:textId="729395EA" w:rsidR="00FF3564" w:rsidRDefault="00FF3564" w:rsidP="00FF3564">
      <w:pPr>
        <w:pStyle w:val="ListBullet"/>
        <w:numPr>
          <w:ilvl w:val="0"/>
          <w:numId w:val="0"/>
        </w:numPr>
        <w:rPr>
          <w:b/>
          <w:u w:val="single"/>
        </w:rPr>
      </w:pPr>
      <w:r>
        <w:rPr>
          <w:b/>
          <w:u w:val="single"/>
        </w:rPr>
        <w:lastRenderedPageBreak/>
        <w:t xml:space="preserve">Brainstorming </w:t>
      </w:r>
      <w:r w:rsidR="00CC249D">
        <w:rPr>
          <w:b/>
          <w:u w:val="single"/>
        </w:rPr>
        <w:t xml:space="preserve">/ Mind maps </w:t>
      </w:r>
    </w:p>
    <w:p w14:paraId="1E366988" w14:textId="287B3BFB" w:rsidR="00FF3564" w:rsidRDefault="00FF3564" w:rsidP="00FF3564">
      <w:pPr>
        <w:pStyle w:val="ListBullet"/>
        <w:numPr>
          <w:ilvl w:val="0"/>
          <w:numId w:val="0"/>
        </w:numPr>
        <w:rPr>
          <w:b/>
          <w:u w:val="single"/>
        </w:rPr>
      </w:pPr>
    </w:p>
    <w:p w14:paraId="1AB8E128" w14:textId="4124A437" w:rsidR="00FF3564" w:rsidRDefault="00FF3564" w:rsidP="0042445A">
      <w:pPr>
        <w:pStyle w:val="ListBullet"/>
        <w:numPr>
          <w:ilvl w:val="0"/>
          <w:numId w:val="43"/>
        </w:numPr>
      </w:pPr>
      <w:r>
        <w:t xml:space="preserve">Team activity </w:t>
      </w:r>
    </w:p>
    <w:p w14:paraId="35BC9D0F" w14:textId="138252DD" w:rsidR="00FF3564" w:rsidRDefault="00FF3564" w:rsidP="0042445A">
      <w:pPr>
        <w:pStyle w:val="ListBullet"/>
        <w:numPr>
          <w:ilvl w:val="0"/>
          <w:numId w:val="43"/>
        </w:numPr>
      </w:pPr>
      <w:r>
        <w:t xml:space="preserve">Can work in parallel by breaking into subgroups </w:t>
      </w:r>
    </w:p>
    <w:p w14:paraId="34792D5D" w14:textId="77777777" w:rsidR="00CC249D" w:rsidRPr="00CC249D" w:rsidRDefault="00FF3564" w:rsidP="0042445A">
      <w:pPr>
        <w:pStyle w:val="ListBullet"/>
        <w:numPr>
          <w:ilvl w:val="0"/>
          <w:numId w:val="43"/>
        </w:numPr>
      </w:pPr>
      <w:r>
        <w:t xml:space="preserve">Brainstorming sessions generate a lot of material that must then be </w:t>
      </w:r>
      <w:r w:rsidRPr="00FF3564">
        <w:rPr>
          <w:b/>
        </w:rPr>
        <w:t>filtered and organized.</w:t>
      </w:r>
    </w:p>
    <w:p w14:paraId="09B1AF65" w14:textId="13F78F51" w:rsidR="00FF3564" w:rsidRDefault="00CC249D" w:rsidP="0042445A">
      <w:pPr>
        <w:pStyle w:val="ListBullet"/>
        <w:numPr>
          <w:ilvl w:val="0"/>
          <w:numId w:val="43"/>
        </w:numPr>
      </w:pPr>
      <w:r>
        <w:t xml:space="preserve">Mind maps are </w:t>
      </w:r>
      <w:proofErr w:type="gramStart"/>
      <w:r>
        <w:t>similar to</w:t>
      </w:r>
      <w:proofErr w:type="gramEnd"/>
      <w:r>
        <w:t xml:space="preserve"> brainstorming – semi structured </w:t>
      </w:r>
      <w:r w:rsidR="00FF3564">
        <w:t xml:space="preserve"> </w:t>
      </w:r>
    </w:p>
    <w:p w14:paraId="1B41DFB6" w14:textId="4963EF1F" w:rsidR="009A032A" w:rsidRDefault="009A032A" w:rsidP="0042445A">
      <w:pPr>
        <w:pStyle w:val="ListBullet"/>
        <w:numPr>
          <w:ilvl w:val="1"/>
          <w:numId w:val="43"/>
        </w:numPr>
      </w:pPr>
      <w:r>
        <w:t xml:space="preserve">Allow easy way to explore problem space </w:t>
      </w:r>
    </w:p>
    <w:p w14:paraId="19D95A6C" w14:textId="085F21E4" w:rsidR="009A032A" w:rsidRDefault="009A032A" w:rsidP="0042445A">
      <w:pPr>
        <w:pStyle w:val="ListBullet"/>
        <w:numPr>
          <w:ilvl w:val="1"/>
          <w:numId w:val="43"/>
        </w:numPr>
      </w:pPr>
      <w:r>
        <w:t xml:space="preserve">Provide a way to create clusters of related elements </w:t>
      </w:r>
    </w:p>
    <w:p w14:paraId="44A3DF80" w14:textId="2BBCB46C" w:rsidR="009A032A" w:rsidRDefault="009A032A" w:rsidP="0042445A">
      <w:pPr>
        <w:pStyle w:val="ListBullet"/>
        <w:numPr>
          <w:ilvl w:val="1"/>
          <w:numId w:val="43"/>
        </w:numPr>
      </w:pPr>
      <w:r>
        <w:t xml:space="preserve">Graphical view </w:t>
      </w:r>
    </w:p>
    <w:p w14:paraId="0162557A" w14:textId="00560057" w:rsidR="009A032A" w:rsidRDefault="009A032A" w:rsidP="0042445A">
      <w:pPr>
        <w:pStyle w:val="ListBullet"/>
        <w:numPr>
          <w:ilvl w:val="1"/>
          <w:numId w:val="43"/>
        </w:numPr>
      </w:pPr>
      <w:r>
        <w:t xml:space="preserve">Require knowledge of problem space </w:t>
      </w:r>
    </w:p>
    <w:p w14:paraId="7E57A83F" w14:textId="698F12AA" w:rsidR="009A032A" w:rsidRDefault="009A032A" w:rsidP="0042445A">
      <w:pPr>
        <w:pStyle w:val="ListBullet"/>
        <w:numPr>
          <w:ilvl w:val="1"/>
          <w:numId w:val="43"/>
        </w:numPr>
      </w:pPr>
      <w:r>
        <w:t xml:space="preserve">Can lead beyond the problem space </w:t>
      </w:r>
    </w:p>
    <w:p w14:paraId="30CBF3A1" w14:textId="0B36304F" w:rsidR="009A032A" w:rsidRDefault="009A032A" w:rsidP="0042445A">
      <w:pPr>
        <w:pStyle w:val="ListBullet"/>
        <w:numPr>
          <w:ilvl w:val="1"/>
          <w:numId w:val="43"/>
        </w:numPr>
      </w:pPr>
      <w:r>
        <w:t xml:space="preserve">No formal semantics for defining symbol meaning. </w:t>
      </w:r>
    </w:p>
    <w:p w14:paraId="514D8E99" w14:textId="5F2F892E" w:rsidR="00FF3564" w:rsidRDefault="00FF3564" w:rsidP="00FF3564">
      <w:pPr>
        <w:pStyle w:val="ListBullet"/>
        <w:numPr>
          <w:ilvl w:val="0"/>
          <w:numId w:val="0"/>
        </w:numPr>
        <w:ind w:left="432" w:hanging="432"/>
      </w:pPr>
    </w:p>
    <w:p w14:paraId="32026BF8" w14:textId="33E6016A" w:rsidR="00FF3564" w:rsidRDefault="00FF3564" w:rsidP="00FF3564">
      <w:pPr>
        <w:pStyle w:val="ListBullet"/>
        <w:numPr>
          <w:ilvl w:val="0"/>
          <w:numId w:val="0"/>
        </w:numPr>
        <w:rPr>
          <w:b/>
          <w:u w:val="single"/>
        </w:rPr>
      </w:pPr>
      <w:r>
        <w:rPr>
          <w:b/>
          <w:u w:val="single"/>
        </w:rPr>
        <w:t xml:space="preserve">Conceptual Design – Card sort </w:t>
      </w:r>
    </w:p>
    <w:p w14:paraId="21F4E76E" w14:textId="19D11827" w:rsidR="00FF3564" w:rsidRDefault="00FF3564" w:rsidP="00FF3564">
      <w:pPr>
        <w:pStyle w:val="ListBullet"/>
        <w:numPr>
          <w:ilvl w:val="0"/>
          <w:numId w:val="0"/>
        </w:numPr>
        <w:rPr>
          <w:b/>
          <w:u w:val="single"/>
        </w:rPr>
      </w:pPr>
    </w:p>
    <w:p w14:paraId="05983F14" w14:textId="7DB37DF7" w:rsidR="00FF3564" w:rsidRDefault="00FF3564" w:rsidP="0042445A">
      <w:pPr>
        <w:pStyle w:val="ListBullet"/>
        <w:numPr>
          <w:ilvl w:val="0"/>
          <w:numId w:val="44"/>
        </w:numPr>
      </w:pPr>
      <w:r>
        <w:t xml:space="preserve">Card sorting can be used to discover user-centered groupings </w:t>
      </w:r>
    </w:p>
    <w:p w14:paraId="69F460F1" w14:textId="42D3F0C1" w:rsidR="00FF3564" w:rsidRDefault="00FF3564" w:rsidP="0042445A">
      <w:pPr>
        <w:pStyle w:val="ListBullet"/>
        <w:numPr>
          <w:ilvl w:val="0"/>
          <w:numId w:val="44"/>
        </w:numPr>
      </w:pPr>
      <w:r>
        <w:t xml:space="preserve">Organize the information collected in the discovery phase </w:t>
      </w:r>
    </w:p>
    <w:p w14:paraId="57C80742" w14:textId="6BE5A665" w:rsidR="00FF3564" w:rsidRDefault="00FF3564" w:rsidP="0042445A">
      <w:pPr>
        <w:pStyle w:val="ListBullet"/>
        <w:numPr>
          <w:ilvl w:val="0"/>
          <w:numId w:val="44"/>
        </w:numPr>
      </w:pPr>
      <w:r>
        <w:t xml:space="preserve">Used to define groupings for menu, controls and web page </w:t>
      </w:r>
    </w:p>
    <w:p w14:paraId="642D5E16" w14:textId="484A8B8E" w:rsidR="00FF3564" w:rsidRDefault="00FF3564" w:rsidP="0042445A">
      <w:pPr>
        <w:pStyle w:val="ListBullet"/>
        <w:numPr>
          <w:ilvl w:val="0"/>
          <w:numId w:val="44"/>
        </w:numPr>
      </w:pPr>
      <w:r>
        <w:t xml:space="preserve">Generate labels for menus, buttons and navigation </w:t>
      </w:r>
    </w:p>
    <w:p w14:paraId="6ED8A4D8" w14:textId="75A44A6C" w:rsidR="00FF3564" w:rsidRDefault="00FF3564" w:rsidP="0042445A">
      <w:pPr>
        <w:pStyle w:val="ListBullet"/>
        <w:numPr>
          <w:ilvl w:val="0"/>
          <w:numId w:val="44"/>
        </w:numPr>
      </w:pPr>
      <w:r>
        <w:t>Advantages</w:t>
      </w:r>
    </w:p>
    <w:p w14:paraId="3AC80812" w14:textId="42BD2669" w:rsidR="00FF3564" w:rsidRDefault="00FF3564" w:rsidP="0042445A">
      <w:pPr>
        <w:pStyle w:val="ListBullet"/>
        <w:numPr>
          <w:ilvl w:val="1"/>
          <w:numId w:val="44"/>
        </w:numPr>
      </w:pPr>
      <w:r>
        <w:t xml:space="preserve">Easy to perform </w:t>
      </w:r>
    </w:p>
    <w:p w14:paraId="6D775033" w14:textId="7F781FA9" w:rsidR="00FF3564" w:rsidRDefault="00FF3564" w:rsidP="0042445A">
      <w:pPr>
        <w:pStyle w:val="ListBullet"/>
        <w:numPr>
          <w:ilvl w:val="1"/>
          <w:numId w:val="44"/>
        </w:numPr>
      </w:pPr>
      <w:r>
        <w:t xml:space="preserve">Can be done before any preliminary designs have been made </w:t>
      </w:r>
    </w:p>
    <w:p w14:paraId="3E639147" w14:textId="713BA319" w:rsidR="00FF3564" w:rsidRDefault="00FF3564" w:rsidP="0042445A">
      <w:pPr>
        <w:pStyle w:val="ListBullet"/>
        <w:numPr>
          <w:ilvl w:val="1"/>
          <w:numId w:val="44"/>
        </w:numPr>
      </w:pPr>
      <w:r>
        <w:t xml:space="preserve">Let you know how people organize information </w:t>
      </w:r>
    </w:p>
    <w:p w14:paraId="17ECEDE5" w14:textId="7CC9E7A7" w:rsidR="00FF3564" w:rsidRDefault="00FF3564" w:rsidP="0042445A">
      <w:pPr>
        <w:pStyle w:val="ListBullet"/>
        <w:numPr>
          <w:ilvl w:val="0"/>
          <w:numId w:val="44"/>
        </w:numPr>
      </w:pPr>
      <w:r>
        <w:t xml:space="preserve">Disadvantages </w:t>
      </w:r>
    </w:p>
    <w:p w14:paraId="68C8FE75" w14:textId="06957FBA" w:rsidR="00FF3564" w:rsidRDefault="00FF3564" w:rsidP="0042445A">
      <w:pPr>
        <w:pStyle w:val="ListBullet"/>
        <w:numPr>
          <w:ilvl w:val="1"/>
          <w:numId w:val="44"/>
        </w:numPr>
      </w:pPr>
      <w:r>
        <w:t xml:space="preserve">They suggest solutions that imply structures </w:t>
      </w:r>
    </w:p>
    <w:p w14:paraId="0B6F859D" w14:textId="1B2B08A2" w:rsidR="00FF3564" w:rsidRPr="00FF3564" w:rsidRDefault="00FF3564" w:rsidP="0042445A">
      <w:pPr>
        <w:pStyle w:val="ListBullet"/>
        <w:numPr>
          <w:ilvl w:val="1"/>
          <w:numId w:val="44"/>
        </w:numPr>
      </w:pPr>
      <w:r>
        <w:lastRenderedPageBreak/>
        <w:t xml:space="preserve">Become difficult to navigate/interpret with more categories </w:t>
      </w:r>
    </w:p>
    <w:p w14:paraId="50DC6458" w14:textId="77777777" w:rsidR="00FF3564" w:rsidRPr="00FF3564" w:rsidRDefault="00FF3564" w:rsidP="00FF3564">
      <w:pPr>
        <w:pStyle w:val="ListBullet"/>
        <w:numPr>
          <w:ilvl w:val="0"/>
          <w:numId w:val="0"/>
        </w:numPr>
        <w:ind w:left="432" w:hanging="432"/>
      </w:pPr>
    </w:p>
    <w:p w14:paraId="44778381" w14:textId="4C3CE3C2" w:rsidR="009A032A" w:rsidRPr="00B120F5" w:rsidRDefault="009A032A" w:rsidP="009A032A">
      <w:pPr>
        <w:pStyle w:val="Heading1"/>
        <w:rPr>
          <w:lang w:val="en-GB"/>
        </w:rPr>
      </w:pPr>
      <w:r>
        <w:rPr>
          <w:lang w:val="en-GB"/>
        </w:rPr>
        <w:t xml:space="preserve">Lecture 9: Design principles   </w:t>
      </w:r>
    </w:p>
    <w:p w14:paraId="37FCB239" w14:textId="56FA742C" w:rsidR="009A032A" w:rsidRDefault="009A032A" w:rsidP="009A032A">
      <w:pPr>
        <w:pStyle w:val="ListBullet"/>
        <w:numPr>
          <w:ilvl w:val="0"/>
          <w:numId w:val="0"/>
        </w:numPr>
        <w:ind w:left="432" w:hanging="432"/>
        <w:rPr>
          <w:b/>
          <w:u w:val="single"/>
        </w:rPr>
      </w:pPr>
      <w:r w:rsidRPr="00353F52">
        <w:rPr>
          <w:b/>
          <w:u w:val="single"/>
        </w:rPr>
        <w:t xml:space="preserve">Learning objectives </w:t>
      </w:r>
    </w:p>
    <w:p w14:paraId="6147AEFF" w14:textId="161165E0" w:rsidR="009A032A" w:rsidRPr="002471C2" w:rsidRDefault="009A032A" w:rsidP="009A032A">
      <w:pPr>
        <w:pStyle w:val="ListBullet"/>
        <w:numPr>
          <w:ilvl w:val="0"/>
          <w:numId w:val="0"/>
        </w:numPr>
        <w:ind w:left="432" w:hanging="432"/>
        <w:rPr>
          <w:b/>
          <w:color w:val="FF0000"/>
          <w:u w:val="single"/>
        </w:rPr>
      </w:pPr>
    </w:p>
    <w:p w14:paraId="347DF1CE" w14:textId="1E565E02" w:rsidR="009A032A" w:rsidRPr="002471C2" w:rsidRDefault="009A032A" w:rsidP="0042445A">
      <w:pPr>
        <w:pStyle w:val="ListBullet"/>
        <w:numPr>
          <w:ilvl w:val="0"/>
          <w:numId w:val="45"/>
        </w:numPr>
        <w:rPr>
          <w:color w:val="FF0000"/>
        </w:rPr>
      </w:pPr>
      <w:r w:rsidRPr="002471C2">
        <w:rPr>
          <w:color w:val="FF0000"/>
        </w:rPr>
        <w:t xml:space="preserve">To be able to apply design principles in the context of user interface design tasks </w:t>
      </w:r>
    </w:p>
    <w:p w14:paraId="658C71AE" w14:textId="395A382B" w:rsidR="009A032A" w:rsidRPr="002471C2" w:rsidRDefault="009A032A" w:rsidP="0042445A">
      <w:pPr>
        <w:pStyle w:val="ListBullet"/>
        <w:numPr>
          <w:ilvl w:val="0"/>
          <w:numId w:val="45"/>
        </w:numPr>
        <w:rPr>
          <w:color w:val="FF0000"/>
        </w:rPr>
      </w:pPr>
      <w:r w:rsidRPr="002471C2">
        <w:rPr>
          <w:color w:val="FF0000"/>
        </w:rPr>
        <w:t xml:space="preserve">To be able to characterize key design principles for efficacy (ability to produce a desired result) </w:t>
      </w:r>
    </w:p>
    <w:p w14:paraId="72614153" w14:textId="3F37674A" w:rsidR="009A032A" w:rsidRPr="002471C2" w:rsidRDefault="009A032A" w:rsidP="0042445A">
      <w:pPr>
        <w:pStyle w:val="ListBullet"/>
        <w:numPr>
          <w:ilvl w:val="0"/>
          <w:numId w:val="45"/>
        </w:numPr>
        <w:rPr>
          <w:color w:val="FF0000"/>
        </w:rPr>
      </w:pPr>
      <w:r w:rsidRPr="002471C2">
        <w:rPr>
          <w:color w:val="FF0000"/>
        </w:rPr>
        <w:t xml:space="preserve">To be able to conceptualize design principles in terms of an interaction framework </w:t>
      </w:r>
    </w:p>
    <w:p w14:paraId="7B2E98AF" w14:textId="77777777" w:rsidR="00FF3564" w:rsidRDefault="00FF3564" w:rsidP="00FF3564">
      <w:pPr>
        <w:pStyle w:val="ListBullet"/>
        <w:numPr>
          <w:ilvl w:val="0"/>
          <w:numId w:val="0"/>
        </w:numPr>
        <w:rPr>
          <w:b/>
          <w:u w:val="single"/>
        </w:rPr>
      </w:pPr>
    </w:p>
    <w:p w14:paraId="63BD919A" w14:textId="56A7249D" w:rsidR="000038D3" w:rsidRDefault="000038D3" w:rsidP="000038D3">
      <w:pPr>
        <w:pStyle w:val="ListBullet"/>
        <w:numPr>
          <w:ilvl w:val="0"/>
          <w:numId w:val="0"/>
        </w:numPr>
        <w:ind w:left="432" w:hanging="432"/>
        <w:rPr>
          <w:b/>
          <w:u w:val="single"/>
        </w:rPr>
      </w:pPr>
      <w:r>
        <w:rPr>
          <w:b/>
          <w:u w:val="single"/>
        </w:rPr>
        <w:t xml:space="preserve">Principles of Interaction Design </w:t>
      </w:r>
    </w:p>
    <w:p w14:paraId="653473AC" w14:textId="2846891E" w:rsidR="000038D3" w:rsidRDefault="000038D3" w:rsidP="000038D3">
      <w:pPr>
        <w:pStyle w:val="ListBullet"/>
        <w:numPr>
          <w:ilvl w:val="0"/>
          <w:numId w:val="0"/>
        </w:numPr>
        <w:ind w:left="432" w:hanging="432"/>
        <w:rPr>
          <w:b/>
          <w:u w:val="single"/>
        </w:rPr>
      </w:pPr>
    </w:p>
    <w:p w14:paraId="35071280" w14:textId="4D42846E" w:rsidR="000038D3" w:rsidRDefault="000038D3" w:rsidP="0042445A">
      <w:pPr>
        <w:pStyle w:val="ListBullet"/>
        <w:numPr>
          <w:ilvl w:val="0"/>
          <w:numId w:val="46"/>
        </w:numPr>
      </w:pPr>
      <w:r>
        <w:t xml:space="preserve">Clear, minimal, to-the-point and insanely successful </w:t>
      </w:r>
    </w:p>
    <w:p w14:paraId="0BDF44DC" w14:textId="7734AA9B" w:rsidR="000038D3" w:rsidRDefault="000038D3" w:rsidP="0042445A">
      <w:pPr>
        <w:pStyle w:val="ListBullet"/>
        <w:numPr>
          <w:ilvl w:val="0"/>
          <w:numId w:val="46"/>
        </w:numPr>
      </w:pPr>
      <w:r>
        <w:t xml:space="preserve">Design principles can be used to guide design decisions </w:t>
      </w:r>
    </w:p>
    <w:p w14:paraId="3A81E941" w14:textId="06671A4E" w:rsidR="000038D3" w:rsidRDefault="000038D3" w:rsidP="0042445A">
      <w:pPr>
        <w:pStyle w:val="ListBullet"/>
        <w:numPr>
          <w:ilvl w:val="1"/>
          <w:numId w:val="46"/>
        </w:numPr>
      </w:pPr>
      <w:r>
        <w:t xml:space="preserve">Do not prescribe specific outcomes; they function within the context of a </w:t>
      </w:r>
      <w:proofErr w:type="gramStart"/>
      <w:r>
        <w:t>particular design</w:t>
      </w:r>
      <w:proofErr w:type="gramEnd"/>
      <w:r>
        <w:t xml:space="preserve"> project </w:t>
      </w:r>
    </w:p>
    <w:p w14:paraId="3C68C34E" w14:textId="016C80EF" w:rsidR="000038D3" w:rsidRDefault="000038D3" w:rsidP="0042445A">
      <w:pPr>
        <w:pStyle w:val="ListBullet"/>
        <w:numPr>
          <w:ilvl w:val="1"/>
          <w:numId w:val="46"/>
        </w:numPr>
      </w:pPr>
      <w:r>
        <w:t xml:space="preserve">Guide interaction designers to help them make decisions that are based on established criteria </w:t>
      </w:r>
    </w:p>
    <w:p w14:paraId="3A9AF5D7" w14:textId="65D6089B" w:rsidR="0073533D" w:rsidRDefault="0073533D" w:rsidP="0073533D">
      <w:pPr>
        <w:pStyle w:val="ListBullet"/>
        <w:numPr>
          <w:ilvl w:val="0"/>
          <w:numId w:val="0"/>
        </w:numPr>
        <w:ind w:left="432" w:hanging="432"/>
      </w:pPr>
    </w:p>
    <w:p w14:paraId="10BC0C7E" w14:textId="77777777" w:rsidR="0073533D" w:rsidRDefault="0073533D" w:rsidP="0073533D">
      <w:pPr>
        <w:pStyle w:val="ListBullet"/>
        <w:numPr>
          <w:ilvl w:val="0"/>
          <w:numId w:val="0"/>
        </w:numPr>
        <w:ind w:left="432" w:hanging="432"/>
        <w:rPr>
          <w:b/>
          <w:u w:val="single"/>
        </w:rPr>
      </w:pPr>
    </w:p>
    <w:p w14:paraId="111262BA" w14:textId="77777777" w:rsidR="0073533D" w:rsidRDefault="0073533D" w:rsidP="0073533D">
      <w:pPr>
        <w:pStyle w:val="ListBullet"/>
        <w:numPr>
          <w:ilvl w:val="0"/>
          <w:numId w:val="0"/>
        </w:numPr>
        <w:ind w:left="432" w:hanging="432"/>
        <w:rPr>
          <w:b/>
          <w:u w:val="single"/>
        </w:rPr>
      </w:pPr>
    </w:p>
    <w:p w14:paraId="19FBEDC7" w14:textId="77777777" w:rsidR="0073533D" w:rsidRDefault="0073533D" w:rsidP="0073533D">
      <w:pPr>
        <w:pStyle w:val="ListBullet"/>
        <w:numPr>
          <w:ilvl w:val="0"/>
          <w:numId w:val="0"/>
        </w:numPr>
        <w:ind w:left="432" w:hanging="432"/>
        <w:rPr>
          <w:b/>
          <w:u w:val="single"/>
        </w:rPr>
      </w:pPr>
    </w:p>
    <w:p w14:paraId="05456D85" w14:textId="77777777" w:rsidR="0073533D" w:rsidRDefault="0073533D" w:rsidP="0073533D">
      <w:pPr>
        <w:pStyle w:val="ListBullet"/>
        <w:numPr>
          <w:ilvl w:val="0"/>
          <w:numId w:val="0"/>
        </w:numPr>
        <w:ind w:left="432" w:hanging="432"/>
        <w:rPr>
          <w:b/>
          <w:u w:val="single"/>
        </w:rPr>
      </w:pPr>
    </w:p>
    <w:p w14:paraId="2890B79E" w14:textId="70DDBA6A" w:rsidR="0073533D" w:rsidRDefault="0073533D" w:rsidP="0073533D">
      <w:pPr>
        <w:pStyle w:val="ListBullet"/>
        <w:numPr>
          <w:ilvl w:val="0"/>
          <w:numId w:val="0"/>
        </w:numPr>
        <w:ind w:left="432" w:hanging="432"/>
        <w:rPr>
          <w:b/>
          <w:u w:val="single"/>
        </w:rPr>
      </w:pPr>
      <w:r>
        <w:rPr>
          <w:b/>
          <w:u w:val="single"/>
        </w:rPr>
        <w:lastRenderedPageBreak/>
        <w:t xml:space="preserve">Framework for design principles </w:t>
      </w:r>
    </w:p>
    <w:p w14:paraId="290964FA" w14:textId="53874847" w:rsidR="0073533D" w:rsidRDefault="0073533D" w:rsidP="0073533D">
      <w:pPr>
        <w:pStyle w:val="ListBullet"/>
        <w:numPr>
          <w:ilvl w:val="0"/>
          <w:numId w:val="0"/>
        </w:numPr>
        <w:ind w:left="432" w:hanging="432"/>
        <w:rPr>
          <w:b/>
          <w:u w:val="single"/>
        </w:rPr>
      </w:pPr>
    </w:p>
    <w:p w14:paraId="07ECB825" w14:textId="277511C8" w:rsidR="0073533D" w:rsidRDefault="0073533D" w:rsidP="0042445A">
      <w:pPr>
        <w:pStyle w:val="ListBullet"/>
        <w:numPr>
          <w:ilvl w:val="0"/>
          <w:numId w:val="47"/>
        </w:numPr>
      </w:pPr>
      <w:r>
        <w:t xml:space="preserve">Compressibility barrier – if the presentation is comprehensible, then the user can get past the comprehensibility barrier. The user needs to understand how they access the functionality. </w:t>
      </w:r>
    </w:p>
    <w:p w14:paraId="5137E4E5" w14:textId="747DDBD9" w:rsidR="0073533D" w:rsidRDefault="0073533D" w:rsidP="0042445A">
      <w:pPr>
        <w:pStyle w:val="ListBullet"/>
        <w:numPr>
          <w:ilvl w:val="0"/>
          <w:numId w:val="47"/>
        </w:numPr>
      </w:pPr>
      <w:r>
        <w:t>Learnability – if the interface is comprehensible it will be learnable; there is a direct relationship</w:t>
      </w:r>
      <w:r w:rsidR="00CF7F81">
        <w:t xml:space="preserve">. Learnability and comprehensibility are recursive: we start with comprehensibility which affects learnability, which will in turn increase comprehensibility. </w:t>
      </w:r>
      <w:r>
        <w:t xml:space="preserve"> </w:t>
      </w:r>
    </w:p>
    <w:p w14:paraId="4D95DB6B" w14:textId="4B957C4D" w:rsidR="0073533D" w:rsidRDefault="0073533D" w:rsidP="0042445A">
      <w:pPr>
        <w:pStyle w:val="ListBullet"/>
        <w:numPr>
          <w:ilvl w:val="0"/>
          <w:numId w:val="47"/>
        </w:numPr>
      </w:pPr>
      <w:r>
        <w:t xml:space="preserve">Usability – if the user can complete tasks then the interface is usable </w:t>
      </w:r>
    </w:p>
    <w:p w14:paraId="40CE7030" w14:textId="3C8984D9" w:rsidR="0073533D" w:rsidRDefault="0073533D" w:rsidP="0042445A">
      <w:pPr>
        <w:pStyle w:val="ListBullet"/>
        <w:numPr>
          <w:ilvl w:val="0"/>
          <w:numId w:val="47"/>
        </w:numPr>
      </w:pPr>
      <w:r>
        <w:t xml:space="preserve">Usefulness – if the user can complete the tasks efficiently and enjoyably then the interface is useful. </w:t>
      </w:r>
    </w:p>
    <w:p w14:paraId="02BA5CDE" w14:textId="662E8146" w:rsidR="00CF7F81" w:rsidRDefault="00CF7F81" w:rsidP="00CF7F81">
      <w:pPr>
        <w:pStyle w:val="ListBullet"/>
        <w:numPr>
          <w:ilvl w:val="0"/>
          <w:numId w:val="0"/>
        </w:numPr>
        <w:ind w:left="432" w:hanging="432"/>
      </w:pPr>
    </w:p>
    <w:p w14:paraId="433DB0FD" w14:textId="1D84133D" w:rsidR="00EA7C60" w:rsidRDefault="00EA7C60" w:rsidP="00EA7C60">
      <w:pPr>
        <w:pStyle w:val="ListBullet"/>
        <w:numPr>
          <w:ilvl w:val="0"/>
          <w:numId w:val="0"/>
        </w:numPr>
        <w:ind w:left="432" w:hanging="432"/>
        <w:rPr>
          <w:b/>
          <w:u w:val="single"/>
        </w:rPr>
      </w:pPr>
      <w:r>
        <w:rPr>
          <w:b/>
          <w:u w:val="single"/>
        </w:rPr>
        <w:t xml:space="preserve">Efficacy </w:t>
      </w:r>
    </w:p>
    <w:p w14:paraId="6EE2C2C2" w14:textId="0C566C2A" w:rsidR="00EA7C60" w:rsidRDefault="00EA7C60" w:rsidP="00EA7C60">
      <w:pPr>
        <w:pStyle w:val="ListBullet"/>
        <w:numPr>
          <w:ilvl w:val="0"/>
          <w:numId w:val="0"/>
        </w:numPr>
        <w:ind w:left="432" w:hanging="432"/>
        <w:rPr>
          <w:b/>
          <w:u w:val="single"/>
        </w:rPr>
      </w:pPr>
    </w:p>
    <w:p w14:paraId="6A803915" w14:textId="1A930428" w:rsidR="00EA7C60" w:rsidRDefault="00EA7C60" w:rsidP="00EA7C60">
      <w:pPr>
        <w:pStyle w:val="ListBullet"/>
        <w:numPr>
          <w:ilvl w:val="0"/>
          <w:numId w:val="0"/>
        </w:numPr>
        <w:ind w:left="432" w:hanging="432"/>
      </w:pPr>
      <w:r>
        <w:t xml:space="preserve">Efficacy is effectiveness + efficiency </w:t>
      </w:r>
    </w:p>
    <w:p w14:paraId="6EF03B50" w14:textId="6F55A27D" w:rsidR="00EA7C60" w:rsidRDefault="00EA7C60" w:rsidP="0042445A">
      <w:pPr>
        <w:pStyle w:val="ListBullet"/>
        <w:numPr>
          <w:ilvl w:val="0"/>
          <w:numId w:val="48"/>
        </w:numPr>
      </w:pPr>
      <w:r>
        <w:t xml:space="preserve">Effectiveness </w:t>
      </w:r>
    </w:p>
    <w:p w14:paraId="43477E76" w14:textId="4243D6C1" w:rsidR="00EA7C60" w:rsidRDefault="00EA7C60" w:rsidP="0042445A">
      <w:pPr>
        <w:pStyle w:val="ListBullet"/>
        <w:numPr>
          <w:ilvl w:val="1"/>
          <w:numId w:val="48"/>
        </w:numPr>
      </w:pPr>
      <w:r>
        <w:t>Goal stipulates that a design must fulfill the user’s needs b</w:t>
      </w:r>
      <w:r w:rsidR="007A3510">
        <w:t>y</w:t>
      </w:r>
      <w:r>
        <w:t xml:space="preserve"> providing the required functionality </w:t>
      </w:r>
    </w:p>
    <w:p w14:paraId="28B27980" w14:textId="64AA538A" w:rsidR="00616E42" w:rsidRDefault="00616E42" w:rsidP="0042445A">
      <w:pPr>
        <w:pStyle w:val="ListBullet"/>
        <w:numPr>
          <w:ilvl w:val="1"/>
          <w:numId w:val="48"/>
        </w:numPr>
      </w:pPr>
      <w:r>
        <w:t xml:space="preserve">Can the user complete the task? </w:t>
      </w:r>
    </w:p>
    <w:p w14:paraId="7553C1DA" w14:textId="68F1237E" w:rsidR="00616E42" w:rsidRDefault="00616E42" w:rsidP="0042445A">
      <w:pPr>
        <w:pStyle w:val="ListBullet"/>
        <w:numPr>
          <w:ilvl w:val="2"/>
          <w:numId w:val="48"/>
        </w:numPr>
      </w:pPr>
      <w:r>
        <w:t xml:space="preserve">Utility – The principle of utility relates to what the user can do with the system </w:t>
      </w:r>
    </w:p>
    <w:p w14:paraId="2E1A0A44" w14:textId="3E475C47" w:rsidR="00616E42" w:rsidRDefault="00616E42" w:rsidP="0042445A">
      <w:pPr>
        <w:pStyle w:val="ListBullet"/>
        <w:numPr>
          <w:ilvl w:val="2"/>
          <w:numId w:val="48"/>
        </w:numPr>
      </w:pPr>
      <w:r>
        <w:t xml:space="preserve">Safety – If a design has a high degree of safety, it will prove more useful than a design that involves a high degree of risk. </w:t>
      </w:r>
    </w:p>
    <w:p w14:paraId="4CD1BF90" w14:textId="6E4DCFF0" w:rsidR="00616E42" w:rsidRDefault="00616E42" w:rsidP="0042445A">
      <w:pPr>
        <w:pStyle w:val="ListBullet"/>
        <w:numPr>
          <w:ilvl w:val="2"/>
          <w:numId w:val="48"/>
        </w:numPr>
      </w:pPr>
      <w:r>
        <w:t xml:space="preserve">Flexibility – A tool that is flexible can be used in multiple environments and may address diverse needs </w:t>
      </w:r>
    </w:p>
    <w:p w14:paraId="0918EE44" w14:textId="05EB8580" w:rsidR="00616E42" w:rsidRDefault="00616E42" w:rsidP="0042445A">
      <w:pPr>
        <w:pStyle w:val="ListBullet"/>
        <w:numPr>
          <w:ilvl w:val="2"/>
          <w:numId w:val="48"/>
        </w:numPr>
      </w:pPr>
      <w:r>
        <w:t xml:space="preserve">Stability – A stable system is a robust system </w:t>
      </w:r>
    </w:p>
    <w:p w14:paraId="376D221E" w14:textId="2B10D06F" w:rsidR="00616E42" w:rsidRDefault="00616E42" w:rsidP="0042445A">
      <w:pPr>
        <w:pStyle w:val="ListBullet"/>
        <w:numPr>
          <w:ilvl w:val="3"/>
          <w:numId w:val="48"/>
        </w:numPr>
      </w:pPr>
      <w:r>
        <w:lastRenderedPageBreak/>
        <w:t xml:space="preserve">A system that functions consistently well will be more useful </w:t>
      </w:r>
    </w:p>
    <w:p w14:paraId="06DD633C" w14:textId="455ED6CE" w:rsidR="00EA7C60" w:rsidRDefault="00EA7C60" w:rsidP="0042445A">
      <w:pPr>
        <w:pStyle w:val="ListBullet"/>
        <w:numPr>
          <w:ilvl w:val="0"/>
          <w:numId w:val="48"/>
        </w:numPr>
      </w:pPr>
      <w:r>
        <w:t xml:space="preserve">Efficiency </w:t>
      </w:r>
    </w:p>
    <w:p w14:paraId="626363F1" w14:textId="3F18EDE5" w:rsidR="00EA7C60" w:rsidRDefault="00EA7C60" w:rsidP="0042445A">
      <w:pPr>
        <w:pStyle w:val="ListBullet"/>
        <w:numPr>
          <w:ilvl w:val="1"/>
          <w:numId w:val="48"/>
        </w:numPr>
      </w:pPr>
      <w:r>
        <w:t xml:space="preserve">Goal stipulates that a design should enable a user to accomplish tasks in the easiest and quickest way possible without having to do overly complex or extraneous procedures. </w:t>
      </w:r>
    </w:p>
    <w:p w14:paraId="7D515273" w14:textId="77777777" w:rsidR="00366E2A" w:rsidRDefault="00366E2A" w:rsidP="00366E2A">
      <w:pPr>
        <w:pStyle w:val="ListBullet"/>
        <w:numPr>
          <w:ilvl w:val="0"/>
          <w:numId w:val="0"/>
        </w:numPr>
        <w:ind w:left="432" w:hanging="432"/>
      </w:pPr>
    </w:p>
    <w:p w14:paraId="3A6B2D2E" w14:textId="0B0942B8" w:rsidR="00616E42" w:rsidRPr="00366E2A" w:rsidRDefault="00616E42" w:rsidP="00366E2A">
      <w:pPr>
        <w:pStyle w:val="ListBullet"/>
        <w:numPr>
          <w:ilvl w:val="0"/>
          <w:numId w:val="0"/>
        </w:numPr>
        <w:ind w:left="432" w:hanging="432"/>
        <w:rPr>
          <w:b/>
          <w:u w:val="single"/>
        </w:rPr>
      </w:pPr>
      <w:r w:rsidRPr="00366E2A">
        <w:rPr>
          <w:b/>
          <w:u w:val="single"/>
        </w:rPr>
        <w:t>Describes usability</w:t>
      </w:r>
    </w:p>
    <w:p w14:paraId="6D9DEA68" w14:textId="2AD7223C" w:rsidR="00616E42" w:rsidRDefault="00616E42" w:rsidP="0042445A">
      <w:pPr>
        <w:pStyle w:val="ListBullet"/>
        <w:numPr>
          <w:ilvl w:val="2"/>
          <w:numId w:val="48"/>
        </w:numPr>
      </w:pPr>
      <w:r>
        <w:t>Simplicity</w:t>
      </w:r>
      <w:r w:rsidR="00C57FB9">
        <w:t xml:space="preserve"> – 80/20 rule, 80%</w:t>
      </w:r>
      <w:r w:rsidR="00950629">
        <w:t xml:space="preserve"> of an applications usage involves 20% functionality </w:t>
      </w:r>
    </w:p>
    <w:p w14:paraId="6D514F4D" w14:textId="4D45E6C2" w:rsidR="004172E8" w:rsidRDefault="004172E8" w:rsidP="0042445A">
      <w:pPr>
        <w:pStyle w:val="ListBullet"/>
        <w:numPr>
          <w:ilvl w:val="3"/>
          <w:numId w:val="48"/>
        </w:numPr>
      </w:pPr>
      <w:r>
        <w:t xml:space="preserve">Show the user only the basics unless they ask for more. </w:t>
      </w:r>
    </w:p>
    <w:p w14:paraId="0DB28077" w14:textId="54BCD29C" w:rsidR="00923655" w:rsidRDefault="00923655" w:rsidP="0042445A">
      <w:pPr>
        <w:pStyle w:val="ListBullet"/>
        <w:numPr>
          <w:ilvl w:val="3"/>
          <w:numId w:val="48"/>
        </w:numPr>
      </w:pPr>
      <w:r>
        <w:t xml:space="preserve">Constraints – limiting the actions that can be performed </w:t>
      </w:r>
    </w:p>
    <w:p w14:paraId="6AE87AEB" w14:textId="78251D4F" w:rsidR="00923655" w:rsidRDefault="00923655" w:rsidP="0042445A">
      <w:pPr>
        <w:pStyle w:val="ListBullet"/>
        <w:numPr>
          <w:ilvl w:val="3"/>
          <w:numId w:val="48"/>
        </w:numPr>
      </w:pPr>
      <w:r>
        <w:t xml:space="preserve">Conventions – exploit learned behaviour to influence user actions </w:t>
      </w:r>
    </w:p>
    <w:p w14:paraId="42E26093" w14:textId="7D14B28E" w:rsidR="00923655" w:rsidRDefault="00923655" w:rsidP="0042445A">
      <w:pPr>
        <w:pStyle w:val="ListBullet"/>
        <w:numPr>
          <w:ilvl w:val="3"/>
          <w:numId w:val="48"/>
        </w:numPr>
      </w:pPr>
      <w:r>
        <w:t xml:space="preserve">Symbols – can influence the way in which we interact with an interface by defining meaning and constraining our possible interpretations of interface elements. </w:t>
      </w:r>
    </w:p>
    <w:p w14:paraId="45EAF36B" w14:textId="761E1226" w:rsidR="00616E42" w:rsidRDefault="00616E42" w:rsidP="0042445A">
      <w:pPr>
        <w:pStyle w:val="ListBullet"/>
        <w:numPr>
          <w:ilvl w:val="2"/>
          <w:numId w:val="48"/>
        </w:numPr>
      </w:pPr>
      <w:r>
        <w:t xml:space="preserve">Memorability </w:t>
      </w:r>
      <w:r w:rsidR="0034695B">
        <w:t xml:space="preserve">– interfaces that have high memorability will be easier to learn and use </w:t>
      </w:r>
    </w:p>
    <w:p w14:paraId="7AAB35EF" w14:textId="6262C5AF" w:rsidR="0034695B" w:rsidRDefault="0034695B" w:rsidP="0042445A">
      <w:pPr>
        <w:pStyle w:val="ListBullet"/>
        <w:numPr>
          <w:ilvl w:val="3"/>
          <w:numId w:val="48"/>
        </w:numPr>
      </w:pPr>
      <w:r>
        <w:t xml:space="preserve">Many different parameters affect memorability </w:t>
      </w:r>
    </w:p>
    <w:p w14:paraId="6E63498A" w14:textId="1E652333" w:rsidR="0034695B" w:rsidRDefault="0034695B" w:rsidP="0042445A">
      <w:pPr>
        <w:pStyle w:val="ListBullet"/>
        <w:numPr>
          <w:ilvl w:val="4"/>
          <w:numId w:val="48"/>
        </w:numPr>
      </w:pPr>
      <w:r>
        <w:t xml:space="preserve">Location </w:t>
      </w:r>
    </w:p>
    <w:p w14:paraId="290419DF" w14:textId="4132F480" w:rsidR="0034695B" w:rsidRDefault="0034695B" w:rsidP="0042445A">
      <w:pPr>
        <w:pStyle w:val="ListBullet"/>
        <w:numPr>
          <w:ilvl w:val="4"/>
          <w:numId w:val="48"/>
        </w:numPr>
      </w:pPr>
      <w:r>
        <w:t xml:space="preserve">Logical grouping </w:t>
      </w:r>
    </w:p>
    <w:p w14:paraId="5ADA9EC7" w14:textId="60692CEC" w:rsidR="0034695B" w:rsidRDefault="0034695B" w:rsidP="0042445A">
      <w:pPr>
        <w:pStyle w:val="ListBullet"/>
        <w:numPr>
          <w:ilvl w:val="4"/>
          <w:numId w:val="48"/>
        </w:numPr>
      </w:pPr>
      <w:r>
        <w:t xml:space="preserve">Conventions </w:t>
      </w:r>
    </w:p>
    <w:p w14:paraId="3DED32D4" w14:textId="5E65B5DA" w:rsidR="0034695B" w:rsidRDefault="0034695B" w:rsidP="0042445A">
      <w:pPr>
        <w:pStyle w:val="ListBullet"/>
        <w:numPr>
          <w:ilvl w:val="4"/>
          <w:numId w:val="48"/>
        </w:numPr>
      </w:pPr>
      <w:r>
        <w:t xml:space="preserve">Redundancy </w:t>
      </w:r>
    </w:p>
    <w:p w14:paraId="7EFE53E4" w14:textId="23217128" w:rsidR="0034695B" w:rsidRDefault="0034695B" w:rsidP="0042445A">
      <w:pPr>
        <w:pStyle w:val="ListBullet"/>
        <w:numPr>
          <w:ilvl w:val="3"/>
          <w:numId w:val="48"/>
        </w:numPr>
      </w:pPr>
      <w:r>
        <w:t xml:space="preserve">And simplicity helps memorability, too </w:t>
      </w:r>
    </w:p>
    <w:p w14:paraId="3B7BC2EF" w14:textId="56E2004E" w:rsidR="00616E42" w:rsidRDefault="00616E42" w:rsidP="0042445A">
      <w:pPr>
        <w:pStyle w:val="ListBullet"/>
        <w:numPr>
          <w:ilvl w:val="2"/>
          <w:numId w:val="48"/>
        </w:numPr>
      </w:pPr>
      <w:r>
        <w:lastRenderedPageBreak/>
        <w:t xml:space="preserve">Predictability </w:t>
      </w:r>
      <w:r w:rsidR="0034695B">
        <w:t xml:space="preserve">– predictability involves a person’s expectations and his ability to determine the results of his actions ahead of time. </w:t>
      </w:r>
    </w:p>
    <w:p w14:paraId="37329D0F" w14:textId="042ACC48" w:rsidR="0034695B" w:rsidRDefault="0034695B" w:rsidP="0042445A">
      <w:pPr>
        <w:pStyle w:val="ListBullet"/>
        <w:numPr>
          <w:ilvl w:val="3"/>
          <w:numId w:val="48"/>
        </w:numPr>
      </w:pPr>
      <w:r>
        <w:t xml:space="preserve">Consistency reinforces our </w:t>
      </w:r>
      <w:r w:rsidR="00D120E8">
        <w:t>associations</w:t>
      </w:r>
      <w:r>
        <w:t xml:space="preserve"> and therefore increase our ability to remember and predict outcomes and processes. </w:t>
      </w:r>
    </w:p>
    <w:p w14:paraId="78EB92F6" w14:textId="090304FF" w:rsidR="000217AA" w:rsidRDefault="000217AA" w:rsidP="0042445A">
      <w:pPr>
        <w:pStyle w:val="ListBullet"/>
        <w:numPr>
          <w:ilvl w:val="3"/>
          <w:numId w:val="48"/>
        </w:numPr>
      </w:pPr>
      <w:r>
        <w:t xml:space="preserve">Generalizability: Use knowledge gathered from previous experience and apply it to similar situations </w:t>
      </w:r>
    </w:p>
    <w:p w14:paraId="53E36FCB" w14:textId="4865DC0F" w:rsidR="000217AA" w:rsidRDefault="000217AA" w:rsidP="0042445A">
      <w:pPr>
        <w:pStyle w:val="ListBullet"/>
        <w:numPr>
          <w:ilvl w:val="3"/>
          <w:numId w:val="48"/>
        </w:numPr>
      </w:pPr>
      <w:r>
        <w:t xml:space="preserve">Conventions: use intuition </w:t>
      </w:r>
    </w:p>
    <w:p w14:paraId="06B80B70" w14:textId="686885B3" w:rsidR="000217AA" w:rsidRDefault="000217AA" w:rsidP="0042445A">
      <w:pPr>
        <w:pStyle w:val="ListBullet"/>
        <w:numPr>
          <w:ilvl w:val="3"/>
          <w:numId w:val="48"/>
        </w:numPr>
      </w:pPr>
      <w:r>
        <w:t xml:space="preserve">Familiarity: </w:t>
      </w:r>
      <w:r w:rsidR="003377C7">
        <w:t xml:space="preserve">Familiar options/names help users locate object and functions more easily. </w:t>
      </w:r>
    </w:p>
    <w:p w14:paraId="46123E86" w14:textId="34E13DF0" w:rsidR="003377C7" w:rsidRDefault="003377C7" w:rsidP="0042445A">
      <w:pPr>
        <w:pStyle w:val="ListBullet"/>
        <w:numPr>
          <w:ilvl w:val="3"/>
          <w:numId w:val="48"/>
        </w:numPr>
      </w:pPr>
      <w:r>
        <w:t>Location: not all areas on the screen are created equal</w:t>
      </w:r>
      <w:r w:rsidR="00C4660A">
        <w:t xml:space="preserve">. Top-left is most prime real estate; bottom and right for closure </w:t>
      </w:r>
    </w:p>
    <w:p w14:paraId="4011E44C" w14:textId="2E9341A6" w:rsidR="005A4AFE" w:rsidRDefault="005A4AFE" w:rsidP="0042445A">
      <w:pPr>
        <w:pStyle w:val="ListBullet"/>
        <w:numPr>
          <w:ilvl w:val="3"/>
          <w:numId w:val="48"/>
        </w:numPr>
      </w:pPr>
      <w:r>
        <w:t xml:space="preserve">Modes: modes create instability in mental models because they change the way objects function. </w:t>
      </w:r>
    </w:p>
    <w:p w14:paraId="5EA640B2" w14:textId="3E8808E2" w:rsidR="00616E42" w:rsidRDefault="00616E42" w:rsidP="0042445A">
      <w:pPr>
        <w:pStyle w:val="ListBullet"/>
        <w:numPr>
          <w:ilvl w:val="2"/>
          <w:numId w:val="48"/>
        </w:numPr>
      </w:pPr>
      <w:r>
        <w:t xml:space="preserve">Visibility </w:t>
      </w:r>
      <w:r w:rsidR="00DC23A1">
        <w:t xml:space="preserve">– the principle of visibility involves making the user aware of the system’s components and processes, including all possible functionality and feedback from user actions. </w:t>
      </w:r>
    </w:p>
    <w:p w14:paraId="03C9A903" w14:textId="0AD1E86F" w:rsidR="00DC23A1" w:rsidRDefault="00DC23A1" w:rsidP="0042445A">
      <w:pPr>
        <w:pStyle w:val="ListBullet"/>
        <w:numPr>
          <w:ilvl w:val="3"/>
          <w:numId w:val="48"/>
        </w:numPr>
      </w:pPr>
      <w:r>
        <w:t xml:space="preserve">Overload(bad): visual overload can be caused by not following simplicity principles </w:t>
      </w:r>
    </w:p>
    <w:p w14:paraId="31CEB10F" w14:textId="774A015E" w:rsidR="00DC23A1" w:rsidRDefault="00DC23A1" w:rsidP="0042445A">
      <w:pPr>
        <w:pStyle w:val="ListBullet"/>
        <w:numPr>
          <w:ilvl w:val="3"/>
          <w:numId w:val="48"/>
        </w:numPr>
      </w:pPr>
      <w:r>
        <w:t xml:space="preserve">Feedback(good): Direct manipulation interfaces provide immediate visual feedback about user actions. It is the task of the interaction designer to decide what form that feedback takes. </w:t>
      </w:r>
    </w:p>
    <w:p w14:paraId="6D235EAB" w14:textId="7F5ABC0A" w:rsidR="00C177D2" w:rsidRDefault="00C177D2" w:rsidP="0042445A">
      <w:pPr>
        <w:pStyle w:val="ListBullet"/>
        <w:numPr>
          <w:ilvl w:val="3"/>
          <w:numId w:val="48"/>
        </w:numPr>
      </w:pPr>
      <w:r>
        <w:t xml:space="preserve">Recognition/Recall: The principle of visibility is </w:t>
      </w:r>
      <w:proofErr w:type="gramStart"/>
      <w:r>
        <w:t>based on the fact that</w:t>
      </w:r>
      <w:proofErr w:type="gramEnd"/>
      <w:r>
        <w:t xml:space="preserve"> we are better at recognition than we are at recall </w:t>
      </w:r>
    </w:p>
    <w:p w14:paraId="56ECC611" w14:textId="083C3CFB" w:rsidR="00C177D2" w:rsidRDefault="00C177D2" w:rsidP="0042445A">
      <w:pPr>
        <w:pStyle w:val="ListBullet"/>
        <w:numPr>
          <w:ilvl w:val="3"/>
          <w:numId w:val="48"/>
        </w:numPr>
      </w:pPr>
      <w:r>
        <w:lastRenderedPageBreak/>
        <w:t xml:space="preserve">Orientation: People need to be able to orient themselves, especially in complex information spaces </w:t>
      </w:r>
    </w:p>
    <w:p w14:paraId="09FC2282" w14:textId="28C486FB" w:rsidR="00366E2A" w:rsidRDefault="00366E2A" w:rsidP="00366E2A">
      <w:pPr>
        <w:pStyle w:val="ListBullet"/>
        <w:numPr>
          <w:ilvl w:val="0"/>
          <w:numId w:val="0"/>
        </w:numPr>
        <w:ind w:left="432" w:hanging="432"/>
      </w:pPr>
    </w:p>
    <w:p w14:paraId="03A61B31" w14:textId="53F84536" w:rsidR="00D85124" w:rsidRDefault="00D85124" w:rsidP="00D85124">
      <w:pPr>
        <w:pStyle w:val="ListBullet"/>
        <w:numPr>
          <w:ilvl w:val="0"/>
          <w:numId w:val="0"/>
        </w:numPr>
        <w:ind w:left="432" w:hanging="432"/>
        <w:rPr>
          <w:b/>
          <w:u w:val="single"/>
        </w:rPr>
      </w:pPr>
      <w:r>
        <w:rPr>
          <w:b/>
          <w:u w:val="single"/>
        </w:rPr>
        <w:t xml:space="preserve">Affordance and Metaphors </w:t>
      </w:r>
    </w:p>
    <w:p w14:paraId="76841A48" w14:textId="44F12B0D" w:rsidR="00D85124" w:rsidRDefault="00D85124" w:rsidP="00D85124">
      <w:pPr>
        <w:pStyle w:val="ListBullet"/>
        <w:numPr>
          <w:ilvl w:val="0"/>
          <w:numId w:val="0"/>
        </w:numPr>
        <w:ind w:left="432" w:hanging="432"/>
        <w:rPr>
          <w:b/>
          <w:u w:val="single"/>
        </w:rPr>
      </w:pPr>
    </w:p>
    <w:p w14:paraId="68C0C3C7" w14:textId="77777777" w:rsidR="00D85124" w:rsidRDefault="00D85124" w:rsidP="0042445A">
      <w:pPr>
        <w:pStyle w:val="ListBullet"/>
        <w:numPr>
          <w:ilvl w:val="0"/>
          <w:numId w:val="49"/>
        </w:numPr>
      </w:pPr>
      <w:r>
        <w:t xml:space="preserve">Affordance is the concept that </w:t>
      </w:r>
      <w:proofErr w:type="gramStart"/>
      <w:r>
        <w:t>particular items</w:t>
      </w:r>
      <w:proofErr w:type="gramEnd"/>
      <w:r>
        <w:t xml:space="preserve"> suggest how they should be used</w:t>
      </w:r>
    </w:p>
    <w:p w14:paraId="730D64F7" w14:textId="24A18D03" w:rsidR="00D85124" w:rsidRDefault="00D85124" w:rsidP="0042445A">
      <w:pPr>
        <w:pStyle w:val="ListBullet"/>
        <w:numPr>
          <w:ilvl w:val="1"/>
          <w:numId w:val="49"/>
        </w:numPr>
      </w:pPr>
      <w:r>
        <w:t>Affordance confusion is when certain aspects of an object do not work in a way in which we assume they should</w:t>
      </w:r>
    </w:p>
    <w:p w14:paraId="6FF6C21E" w14:textId="1C0CF808" w:rsidR="00D85124" w:rsidRDefault="00D85124" w:rsidP="0042445A">
      <w:pPr>
        <w:pStyle w:val="ListBullet"/>
        <w:numPr>
          <w:ilvl w:val="0"/>
          <w:numId w:val="49"/>
        </w:numPr>
      </w:pPr>
      <w:r>
        <w:t xml:space="preserve">Metaphor is when we take a physical world concept and use it on computers </w:t>
      </w:r>
    </w:p>
    <w:p w14:paraId="38940D71" w14:textId="1AD30D76" w:rsidR="00D83C25" w:rsidRDefault="00D83C25" w:rsidP="0042445A">
      <w:pPr>
        <w:pStyle w:val="ListBullet"/>
        <w:numPr>
          <w:ilvl w:val="1"/>
          <w:numId w:val="49"/>
        </w:numPr>
      </w:pPr>
      <w:r>
        <w:t xml:space="preserve">Most icons are metaphors </w:t>
      </w:r>
    </w:p>
    <w:p w14:paraId="2DB8156D" w14:textId="0A1ABADC" w:rsidR="00831A06" w:rsidRDefault="00831A06" w:rsidP="00831A06">
      <w:pPr>
        <w:pStyle w:val="ListBullet"/>
        <w:numPr>
          <w:ilvl w:val="0"/>
          <w:numId w:val="0"/>
        </w:numPr>
        <w:ind w:left="432" w:hanging="432"/>
      </w:pPr>
    </w:p>
    <w:p w14:paraId="351DC44D" w14:textId="1A877B5D" w:rsidR="00831A06" w:rsidRPr="00B120F5" w:rsidRDefault="00831A06" w:rsidP="00831A06">
      <w:pPr>
        <w:pStyle w:val="Heading1"/>
        <w:rPr>
          <w:lang w:val="en-GB"/>
        </w:rPr>
      </w:pPr>
      <w:r>
        <w:rPr>
          <w:lang w:val="en-GB"/>
        </w:rPr>
        <w:t xml:space="preserve">Lecture 10: Physical Design   </w:t>
      </w:r>
    </w:p>
    <w:p w14:paraId="52009364" w14:textId="77777777" w:rsidR="00831A06" w:rsidRDefault="00831A06" w:rsidP="00831A06">
      <w:pPr>
        <w:pStyle w:val="ListBullet"/>
        <w:numPr>
          <w:ilvl w:val="0"/>
          <w:numId w:val="0"/>
        </w:numPr>
        <w:ind w:left="432" w:hanging="432"/>
        <w:rPr>
          <w:b/>
          <w:u w:val="single"/>
        </w:rPr>
      </w:pPr>
      <w:r w:rsidRPr="00353F52">
        <w:rPr>
          <w:b/>
          <w:u w:val="single"/>
        </w:rPr>
        <w:t xml:space="preserve">Learning objectives </w:t>
      </w:r>
    </w:p>
    <w:p w14:paraId="3E7F4F9B" w14:textId="5A9459FA" w:rsidR="00831A06" w:rsidRDefault="00831A06" w:rsidP="00831A06">
      <w:pPr>
        <w:pStyle w:val="ListBullet"/>
        <w:numPr>
          <w:ilvl w:val="0"/>
          <w:numId w:val="0"/>
        </w:numPr>
        <w:ind w:left="432" w:hanging="432"/>
      </w:pPr>
    </w:p>
    <w:p w14:paraId="084CB8B2" w14:textId="2345D8D4" w:rsidR="00831A06" w:rsidRPr="00577783" w:rsidRDefault="00EA6259" w:rsidP="0042445A">
      <w:pPr>
        <w:pStyle w:val="ListBullet"/>
        <w:numPr>
          <w:ilvl w:val="0"/>
          <w:numId w:val="50"/>
        </w:numPr>
        <w:rPr>
          <w:color w:val="FF0000"/>
        </w:rPr>
      </w:pPr>
      <w:r w:rsidRPr="00577783">
        <w:rPr>
          <w:color w:val="FF0000"/>
        </w:rPr>
        <w:t xml:space="preserve">To appreciate the value of prototyping to the design process </w:t>
      </w:r>
    </w:p>
    <w:p w14:paraId="499C06AB" w14:textId="2CA10171" w:rsidR="00EA6259" w:rsidRPr="00577783" w:rsidRDefault="00EA6259" w:rsidP="0042445A">
      <w:pPr>
        <w:pStyle w:val="ListBullet"/>
        <w:numPr>
          <w:ilvl w:val="0"/>
          <w:numId w:val="50"/>
        </w:numPr>
        <w:rPr>
          <w:color w:val="FF0000"/>
        </w:rPr>
      </w:pPr>
      <w:r w:rsidRPr="00577783">
        <w:rPr>
          <w:color w:val="FF0000"/>
        </w:rPr>
        <w:t xml:space="preserve">To be aware of the different types and options in prototyping and </w:t>
      </w:r>
      <w:proofErr w:type="gramStart"/>
      <w:r w:rsidRPr="00577783">
        <w:rPr>
          <w:color w:val="FF0000"/>
        </w:rPr>
        <w:t>be able to</w:t>
      </w:r>
      <w:proofErr w:type="gramEnd"/>
      <w:r w:rsidRPr="00577783">
        <w:rPr>
          <w:color w:val="FF0000"/>
        </w:rPr>
        <w:t xml:space="preserve"> choose the most appropriate ones for specific design problems </w:t>
      </w:r>
    </w:p>
    <w:p w14:paraId="37C11781" w14:textId="72A6281E" w:rsidR="00EA6259" w:rsidRPr="00577783" w:rsidRDefault="00EA6259" w:rsidP="0042445A">
      <w:pPr>
        <w:pStyle w:val="ListBullet"/>
        <w:numPr>
          <w:ilvl w:val="0"/>
          <w:numId w:val="50"/>
        </w:numPr>
        <w:rPr>
          <w:color w:val="FF0000"/>
        </w:rPr>
      </w:pPr>
      <w:r w:rsidRPr="00577783">
        <w:rPr>
          <w:color w:val="FF0000"/>
        </w:rPr>
        <w:t xml:space="preserve">To be able to develop useful prototypes for eliciting user feedback </w:t>
      </w:r>
    </w:p>
    <w:p w14:paraId="6B5DF8CA" w14:textId="60D7B8BB" w:rsidR="00961024" w:rsidRDefault="00961024" w:rsidP="00961024">
      <w:pPr>
        <w:pStyle w:val="ListBullet"/>
        <w:numPr>
          <w:ilvl w:val="0"/>
          <w:numId w:val="0"/>
        </w:numPr>
        <w:ind w:left="432" w:hanging="432"/>
      </w:pPr>
    </w:p>
    <w:p w14:paraId="4ED6D272" w14:textId="22544A90" w:rsidR="007E7BF9" w:rsidRDefault="007E7BF9" w:rsidP="00961024">
      <w:pPr>
        <w:pStyle w:val="ListBullet"/>
        <w:numPr>
          <w:ilvl w:val="0"/>
          <w:numId w:val="0"/>
        </w:numPr>
        <w:ind w:left="432" w:hanging="432"/>
      </w:pPr>
    </w:p>
    <w:p w14:paraId="7075482D" w14:textId="5E5ED0F8" w:rsidR="007E7BF9" w:rsidRDefault="007E7BF9" w:rsidP="00961024">
      <w:pPr>
        <w:pStyle w:val="ListBullet"/>
        <w:numPr>
          <w:ilvl w:val="0"/>
          <w:numId w:val="0"/>
        </w:numPr>
        <w:ind w:left="432" w:hanging="432"/>
      </w:pPr>
    </w:p>
    <w:p w14:paraId="01C81BBF" w14:textId="649F905B" w:rsidR="007E7BF9" w:rsidRDefault="007E7BF9" w:rsidP="007E7BF9">
      <w:pPr>
        <w:pStyle w:val="ListBullet"/>
        <w:numPr>
          <w:ilvl w:val="0"/>
          <w:numId w:val="0"/>
        </w:numPr>
        <w:ind w:left="432" w:hanging="432"/>
        <w:rPr>
          <w:b/>
          <w:u w:val="single"/>
        </w:rPr>
      </w:pPr>
      <w:r>
        <w:rPr>
          <w:b/>
          <w:u w:val="single"/>
        </w:rPr>
        <w:lastRenderedPageBreak/>
        <w:t xml:space="preserve">Physical Design – Low-fidelity prototypes </w:t>
      </w:r>
    </w:p>
    <w:p w14:paraId="5871D42A" w14:textId="21E538AF" w:rsidR="007E7BF9" w:rsidRDefault="007E7BF9" w:rsidP="007E7BF9">
      <w:pPr>
        <w:pStyle w:val="ListBullet"/>
        <w:numPr>
          <w:ilvl w:val="0"/>
          <w:numId w:val="0"/>
        </w:numPr>
        <w:ind w:left="432" w:hanging="432"/>
        <w:rPr>
          <w:b/>
          <w:u w:val="single"/>
        </w:rPr>
      </w:pPr>
    </w:p>
    <w:p w14:paraId="71BC5ADA" w14:textId="21E1A41A" w:rsidR="007E7BF9" w:rsidRDefault="007E7BF9" w:rsidP="0042445A">
      <w:pPr>
        <w:pStyle w:val="ListBullet"/>
        <w:numPr>
          <w:ilvl w:val="0"/>
          <w:numId w:val="51"/>
        </w:numPr>
      </w:pPr>
      <w:r>
        <w:t xml:space="preserve">The physical design involves: </w:t>
      </w:r>
    </w:p>
    <w:p w14:paraId="68614199" w14:textId="160C62C2" w:rsidR="007E7BF9" w:rsidRDefault="007E7BF9" w:rsidP="0042445A">
      <w:pPr>
        <w:pStyle w:val="ListBullet"/>
        <w:numPr>
          <w:ilvl w:val="1"/>
          <w:numId w:val="51"/>
        </w:numPr>
      </w:pPr>
      <w:r>
        <w:t xml:space="preserve">What is will look like </w:t>
      </w:r>
    </w:p>
    <w:p w14:paraId="74356A1A" w14:textId="451C1462" w:rsidR="007E7BF9" w:rsidRDefault="007E7BF9" w:rsidP="0042445A">
      <w:pPr>
        <w:pStyle w:val="ListBullet"/>
        <w:numPr>
          <w:ilvl w:val="1"/>
          <w:numId w:val="51"/>
        </w:numPr>
      </w:pPr>
      <w:r>
        <w:t xml:space="preserve">What components it will require </w:t>
      </w:r>
    </w:p>
    <w:p w14:paraId="6146C007" w14:textId="5443D285" w:rsidR="007E7BF9" w:rsidRDefault="007E7BF9" w:rsidP="0042445A">
      <w:pPr>
        <w:pStyle w:val="ListBullet"/>
        <w:numPr>
          <w:ilvl w:val="1"/>
          <w:numId w:val="51"/>
        </w:numPr>
      </w:pPr>
      <w:r>
        <w:t xml:space="preserve">How the user interface will be laid out </w:t>
      </w:r>
    </w:p>
    <w:p w14:paraId="48F00FE8" w14:textId="2683CAF0" w:rsidR="007E7BF9" w:rsidRDefault="007E7BF9" w:rsidP="0042445A">
      <w:pPr>
        <w:pStyle w:val="ListBullet"/>
        <w:numPr>
          <w:ilvl w:val="0"/>
          <w:numId w:val="51"/>
        </w:numPr>
      </w:pPr>
      <w:r>
        <w:t xml:space="preserve">Want constant feedback in the early stages – receiving feedback will help cut costs in the future and be less expensive. </w:t>
      </w:r>
    </w:p>
    <w:p w14:paraId="290D2B63" w14:textId="79463267" w:rsidR="007E7BF9" w:rsidRDefault="007E7BF9" w:rsidP="007E7BF9">
      <w:pPr>
        <w:pStyle w:val="ListBullet"/>
        <w:numPr>
          <w:ilvl w:val="0"/>
          <w:numId w:val="0"/>
        </w:numPr>
        <w:ind w:left="432" w:hanging="432"/>
      </w:pPr>
    </w:p>
    <w:p w14:paraId="773D7460" w14:textId="77777777" w:rsidR="007E7BF9" w:rsidRDefault="007E7BF9" w:rsidP="007E7BF9">
      <w:pPr>
        <w:pStyle w:val="ListBullet"/>
        <w:numPr>
          <w:ilvl w:val="0"/>
          <w:numId w:val="0"/>
        </w:numPr>
        <w:ind w:left="432" w:hanging="432"/>
        <w:rPr>
          <w:b/>
          <w:u w:val="single"/>
        </w:rPr>
      </w:pPr>
      <w:r>
        <w:rPr>
          <w:b/>
          <w:u w:val="single"/>
        </w:rPr>
        <w:t xml:space="preserve">Physical Design – Low-fidelity prototypes </w:t>
      </w:r>
    </w:p>
    <w:p w14:paraId="0BA67732" w14:textId="77777777" w:rsidR="007E7BF9" w:rsidRDefault="007E7BF9" w:rsidP="007E7BF9">
      <w:pPr>
        <w:pStyle w:val="ListBullet"/>
        <w:numPr>
          <w:ilvl w:val="0"/>
          <w:numId w:val="0"/>
        </w:numPr>
        <w:ind w:left="432" w:hanging="432"/>
        <w:rPr>
          <w:b/>
          <w:u w:val="single"/>
        </w:rPr>
      </w:pPr>
    </w:p>
    <w:p w14:paraId="0C37776F" w14:textId="408D7526" w:rsidR="007E7BF9" w:rsidRDefault="007E7BF9" w:rsidP="0042445A">
      <w:pPr>
        <w:pStyle w:val="ListBullet"/>
        <w:numPr>
          <w:ilvl w:val="0"/>
          <w:numId w:val="51"/>
        </w:numPr>
      </w:pPr>
      <w:r>
        <w:t xml:space="preserve">Nielsen distinguishes between two types of prototypes </w:t>
      </w:r>
    </w:p>
    <w:p w14:paraId="0DD3FB6A" w14:textId="2261C349" w:rsidR="007E7BF9" w:rsidRPr="0067562D" w:rsidRDefault="007E7BF9" w:rsidP="0042445A">
      <w:pPr>
        <w:pStyle w:val="ListBullet"/>
        <w:numPr>
          <w:ilvl w:val="1"/>
          <w:numId w:val="51"/>
        </w:numPr>
        <w:rPr>
          <w:highlight w:val="yellow"/>
        </w:rPr>
      </w:pPr>
      <w:r w:rsidRPr="0067562D">
        <w:rPr>
          <w:highlight w:val="yellow"/>
        </w:rPr>
        <w:t xml:space="preserve">Horizontal </w:t>
      </w:r>
    </w:p>
    <w:p w14:paraId="1B8D8257" w14:textId="4B21F52A" w:rsidR="007E7BF9" w:rsidRDefault="007E7BF9" w:rsidP="0042445A">
      <w:pPr>
        <w:pStyle w:val="ListBullet"/>
        <w:numPr>
          <w:ilvl w:val="2"/>
          <w:numId w:val="51"/>
        </w:numPr>
      </w:pPr>
      <w:r>
        <w:t xml:space="preserve">Full breadth of functions in the design, but probably at the cost of detail </w:t>
      </w:r>
    </w:p>
    <w:p w14:paraId="70C726B2" w14:textId="0FA839BD" w:rsidR="007E7BF9" w:rsidRPr="0067562D" w:rsidRDefault="007E7BF9" w:rsidP="0042445A">
      <w:pPr>
        <w:pStyle w:val="ListBullet"/>
        <w:numPr>
          <w:ilvl w:val="1"/>
          <w:numId w:val="51"/>
        </w:numPr>
        <w:rPr>
          <w:highlight w:val="yellow"/>
        </w:rPr>
      </w:pPr>
      <w:r w:rsidRPr="0067562D">
        <w:rPr>
          <w:highlight w:val="yellow"/>
        </w:rPr>
        <w:t xml:space="preserve">Vertical </w:t>
      </w:r>
    </w:p>
    <w:p w14:paraId="43BBC387" w14:textId="0B5EEBDF" w:rsidR="007E7BF9" w:rsidRDefault="007E7BF9" w:rsidP="0042445A">
      <w:pPr>
        <w:pStyle w:val="ListBullet"/>
        <w:numPr>
          <w:ilvl w:val="2"/>
          <w:numId w:val="51"/>
        </w:numPr>
      </w:pPr>
      <w:r>
        <w:t xml:space="preserve">Drill down on one area of the design </w:t>
      </w:r>
    </w:p>
    <w:p w14:paraId="4F1DD225" w14:textId="651FD6AC" w:rsidR="007E7BF9" w:rsidRDefault="007E7BF9" w:rsidP="0042445A">
      <w:pPr>
        <w:pStyle w:val="ListBullet"/>
        <w:numPr>
          <w:ilvl w:val="2"/>
          <w:numId w:val="51"/>
        </w:numPr>
      </w:pPr>
      <w:r>
        <w:t xml:space="preserve">This is key if one area is particularly novel and is critical to the success of the design. </w:t>
      </w:r>
    </w:p>
    <w:p w14:paraId="117B60E0" w14:textId="3B297C99" w:rsidR="007E7BF9" w:rsidRDefault="007E7BF9" w:rsidP="0042445A">
      <w:pPr>
        <w:pStyle w:val="ListBullet"/>
        <w:numPr>
          <w:ilvl w:val="0"/>
          <w:numId w:val="51"/>
        </w:numPr>
      </w:pPr>
      <w:r>
        <w:t xml:space="preserve">The three main criteria for low-fidelity prototypes: </w:t>
      </w:r>
    </w:p>
    <w:p w14:paraId="419DBFB7" w14:textId="5C3A47B5" w:rsidR="007E7BF9" w:rsidRDefault="007E7BF9" w:rsidP="0042445A">
      <w:pPr>
        <w:pStyle w:val="ListBullet"/>
        <w:numPr>
          <w:ilvl w:val="1"/>
          <w:numId w:val="51"/>
        </w:numPr>
      </w:pPr>
      <w:r w:rsidRPr="0067562D">
        <w:rPr>
          <w:highlight w:val="yellow"/>
        </w:rPr>
        <w:t>Easy</w:t>
      </w:r>
      <w:r>
        <w:t xml:space="preserve"> and </w:t>
      </w:r>
      <w:r w:rsidRPr="0067562D">
        <w:rPr>
          <w:highlight w:val="yellow"/>
        </w:rPr>
        <w:t>inexpensive</w:t>
      </w:r>
      <w:r>
        <w:t xml:space="preserve"> to make </w:t>
      </w:r>
    </w:p>
    <w:p w14:paraId="42DDD933" w14:textId="3158DDCF" w:rsidR="007E7BF9" w:rsidRDefault="007E7BF9" w:rsidP="0042445A">
      <w:pPr>
        <w:pStyle w:val="ListBullet"/>
        <w:numPr>
          <w:ilvl w:val="1"/>
          <w:numId w:val="51"/>
        </w:numPr>
      </w:pPr>
      <w:r w:rsidRPr="0067562D">
        <w:rPr>
          <w:highlight w:val="yellow"/>
        </w:rPr>
        <w:t>Flexible</w:t>
      </w:r>
      <w:r>
        <w:t xml:space="preserve"> enough to be </w:t>
      </w:r>
      <w:r w:rsidRPr="0067562D">
        <w:rPr>
          <w:highlight w:val="yellow"/>
        </w:rPr>
        <w:t>constantly changed</w:t>
      </w:r>
      <w:r>
        <w:t xml:space="preserve"> and rearranged </w:t>
      </w:r>
    </w:p>
    <w:p w14:paraId="394227D0" w14:textId="7FB293CD" w:rsidR="007E7BF9" w:rsidRDefault="007E7BF9" w:rsidP="0042445A">
      <w:pPr>
        <w:pStyle w:val="ListBullet"/>
        <w:numPr>
          <w:ilvl w:val="1"/>
          <w:numId w:val="51"/>
        </w:numPr>
      </w:pPr>
      <w:r>
        <w:t xml:space="preserve">Complete enough to </w:t>
      </w:r>
      <w:r w:rsidRPr="0067562D">
        <w:rPr>
          <w:highlight w:val="yellow"/>
        </w:rPr>
        <w:t>yield useful feedback</w:t>
      </w:r>
      <w:r>
        <w:t xml:space="preserve"> about specific design questions. </w:t>
      </w:r>
    </w:p>
    <w:p w14:paraId="48F53EB6" w14:textId="77777777" w:rsidR="00F23E66" w:rsidRDefault="00F23E66" w:rsidP="0042445A">
      <w:pPr>
        <w:pStyle w:val="ListBullet"/>
        <w:numPr>
          <w:ilvl w:val="0"/>
          <w:numId w:val="51"/>
        </w:numPr>
      </w:pPr>
      <w:r>
        <w:t xml:space="preserve">More comfortable </w:t>
      </w:r>
      <w:r w:rsidRPr="0067562D">
        <w:rPr>
          <w:highlight w:val="yellow"/>
        </w:rPr>
        <w:t>criticizing paper prototypes</w:t>
      </w:r>
    </w:p>
    <w:p w14:paraId="00DD0A53" w14:textId="21C1F94C" w:rsidR="00F23E66" w:rsidRDefault="00F23E66" w:rsidP="00240DAD">
      <w:pPr>
        <w:pStyle w:val="ListBullet"/>
        <w:numPr>
          <w:ilvl w:val="0"/>
          <w:numId w:val="0"/>
        </w:numPr>
        <w:ind w:left="720"/>
      </w:pPr>
    </w:p>
    <w:p w14:paraId="04CCAF89" w14:textId="3B76D3B7" w:rsidR="00F23E66" w:rsidRDefault="00F23E66" w:rsidP="00F23E66">
      <w:pPr>
        <w:pStyle w:val="ListBullet"/>
        <w:numPr>
          <w:ilvl w:val="0"/>
          <w:numId w:val="0"/>
        </w:numPr>
        <w:ind w:left="432" w:hanging="432"/>
      </w:pPr>
    </w:p>
    <w:p w14:paraId="4A76315B" w14:textId="51A3C3D3" w:rsidR="00F23E66" w:rsidRDefault="00F23E66" w:rsidP="00F23E66">
      <w:pPr>
        <w:pStyle w:val="ListBullet"/>
        <w:numPr>
          <w:ilvl w:val="0"/>
          <w:numId w:val="0"/>
        </w:numPr>
        <w:ind w:left="432" w:hanging="432"/>
        <w:rPr>
          <w:b/>
          <w:u w:val="single"/>
        </w:rPr>
      </w:pPr>
      <w:r>
        <w:rPr>
          <w:b/>
          <w:u w:val="single"/>
        </w:rPr>
        <w:t>Types of prototypes</w:t>
      </w:r>
    </w:p>
    <w:p w14:paraId="335059A2" w14:textId="77777777" w:rsidR="00F23E66" w:rsidRDefault="00F23E66" w:rsidP="00F23E66">
      <w:pPr>
        <w:pStyle w:val="ListBullet"/>
        <w:numPr>
          <w:ilvl w:val="0"/>
          <w:numId w:val="0"/>
        </w:numPr>
        <w:ind w:left="432" w:hanging="432"/>
        <w:rPr>
          <w:b/>
          <w:u w:val="single"/>
        </w:rPr>
      </w:pPr>
    </w:p>
    <w:p w14:paraId="2C8B7312" w14:textId="4E86BCCF" w:rsidR="00F23E66" w:rsidRDefault="00F23E66" w:rsidP="0042445A">
      <w:pPr>
        <w:pStyle w:val="ListBullet"/>
        <w:numPr>
          <w:ilvl w:val="0"/>
          <w:numId w:val="51"/>
        </w:numPr>
      </w:pPr>
      <w:r>
        <w:t>Post-</w:t>
      </w:r>
      <w:r w:rsidR="0067562D">
        <w:t>it’s</w:t>
      </w:r>
      <w:r>
        <w:t xml:space="preserve"> in paper prototypes </w:t>
      </w:r>
    </w:p>
    <w:p w14:paraId="67544F8D" w14:textId="64C125FE" w:rsidR="00F23E66" w:rsidRDefault="00F23E66" w:rsidP="0042445A">
      <w:pPr>
        <w:pStyle w:val="ListBullet"/>
        <w:numPr>
          <w:ilvl w:val="1"/>
          <w:numId w:val="51"/>
        </w:numPr>
      </w:pPr>
      <w:r>
        <w:t xml:space="preserve">Can layer them to show pop-ups or other dialogue progression </w:t>
      </w:r>
    </w:p>
    <w:p w14:paraId="60DB5B1C" w14:textId="42FF772E" w:rsidR="00F23E66" w:rsidRDefault="00F23E66" w:rsidP="0042445A">
      <w:pPr>
        <w:pStyle w:val="ListBullet"/>
        <w:numPr>
          <w:ilvl w:val="1"/>
          <w:numId w:val="51"/>
        </w:numPr>
      </w:pPr>
      <w:r>
        <w:t xml:space="preserve">Can stick them on top to revise a screen </w:t>
      </w:r>
    </w:p>
    <w:p w14:paraId="1C12337F" w14:textId="3D816029" w:rsidR="00F8558E" w:rsidRDefault="00F23E66" w:rsidP="0042445A">
      <w:pPr>
        <w:pStyle w:val="ListBullet"/>
        <w:numPr>
          <w:ilvl w:val="1"/>
          <w:numId w:val="51"/>
        </w:numPr>
      </w:pPr>
      <w:r>
        <w:t xml:space="preserve">Cut into strips for pulldown menus </w:t>
      </w:r>
    </w:p>
    <w:p w14:paraId="2752DB24" w14:textId="7404FAAE" w:rsidR="00F8558E" w:rsidRDefault="00F8558E" w:rsidP="0042445A">
      <w:pPr>
        <w:pStyle w:val="ListBullet"/>
        <w:numPr>
          <w:ilvl w:val="0"/>
          <w:numId w:val="51"/>
        </w:numPr>
      </w:pPr>
      <w:r>
        <w:t xml:space="preserve">Make a device </w:t>
      </w:r>
    </w:p>
    <w:p w14:paraId="7E11EC9A" w14:textId="2D020D4D" w:rsidR="00F8558E" w:rsidRDefault="00F8558E" w:rsidP="0042445A">
      <w:pPr>
        <w:pStyle w:val="ListBullet"/>
        <w:numPr>
          <w:ilvl w:val="1"/>
          <w:numId w:val="51"/>
        </w:numPr>
      </w:pPr>
      <w:r>
        <w:t xml:space="preserve">Use the cornflakes box, a hunk of polystyrene </w:t>
      </w:r>
    </w:p>
    <w:p w14:paraId="42C51DDC" w14:textId="1C896208" w:rsidR="00F8558E" w:rsidRDefault="00F8558E" w:rsidP="0042445A">
      <w:pPr>
        <w:pStyle w:val="ListBullet"/>
        <w:numPr>
          <w:ilvl w:val="1"/>
          <w:numId w:val="51"/>
        </w:numPr>
      </w:pPr>
      <w:r>
        <w:t xml:space="preserve">Paint/draw on the controls </w:t>
      </w:r>
    </w:p>
    <w:p w14:paraId="5D829DD4" w14:textId="2177C9F9" w:rsidR="00F8558E" w:rsidRDefault="00F8558E" w:rsidP="0042445A">
      <w:pPr>
        <w:pStyle w:val="ListBullet"/>
        <w:numPr>
          <w:ilvl w:val="1"/>
          <w:numId w:val="51"/>
        </w:numPr>
      </w:pPr>
      <w:r>
        <w:t xml:space="preserve">Stick on junk </w:t>
      </w:r>
    </w:p>
    <w:p w14:paraId="0B8C25C9" w14:textId="54A30552" w:rsidR="00F8558E" w:rsidRDefault="00F8558E" w:rsidP="0042445A">
      <w:pPr>
        <w:pStyle w:val="ListBullet"/>
        <w:numPr>
          <w:ilvl w:val="1"/>
          <w:numId w:val="51"/>
        </w:numPr>
      </w:pPr>
      <w:r>
        <w:t xml:space="preserve">Use buttons to represent dials </w:t>
      </w:r>
    </w:p>
    <w:p w14:paraId="0D100C3C" w14:textId="40353624" w:rsidR="00F8558E" w:rsidRDefault="00F8558E" w:rsidP="0042445A">
      <w:pPr>
        <w:pStyle w:val="ListBullet"/>
        <w:numPr>
          <w:ilvl w:val="0"/>
          <w:numId w:val="51"/>
        </w:numPr>
      </w:pPr>
      <w:r>
        <w:t xml:space="preserve">Paper prototypes </w:t>
      </w:r>
    </w:p>
    <w:p w14:paraId="546ADFFD" w14:textId="5381CF15" w:rsidR="00F8558E" w:rsidRPr="0067562D" w:rsidRDefault="00F8558E" w:rsidP="0042445A">
      <w:pPr>
        <w:pStyle w:val="ListBullet"/>
        <w:numPr>
          <w:ilvl w:val="1"/>
          <w:numId w:val="51"/>
        </w:numPr>
        <w:rPr>
          <w:highlight w:val="yellow"/>
        </w:rPr>
      </w:pPr>
      <w:r>
        <w:t xml:space="preserve">They can be used as </w:t>
      </w:r>
      <w:r w:rsidRPr="0067562D">
        <w:rPr>
          <w:highlight w:val="yellow"/>
        </w:rPr>
        <w:t xml:space="preserve">early and often </w:t>
      </w:r>
    </w:p>
    <w:p w14:paraId="35F2486C" w14:textId="4B8CFEB0" w:rsidR="00F8558E" w:rsidRDefault="00F8558E" w:rsidP="0042445A">
      <w:pPr>
        <w:pStyle w:val="ListBullet"/>
        <w:numPr>
          <w:ilvl w:val="1"/>
          <w:numId w:val="51"/>
        </w:numPr>
      </w:pPr>
      <w:r>
        <w:t xml:space="preserve">They are </w:t>
      </w:r>
      <w:r w:rsidRPr="0067562D">
        <w:rPr>
          <w:highlight w:val="yellow"/>
        </w:rPr>
        <w:t>inexpensive and easy to create</w:t>
      </w:r>
      <w:r>
        <w:t xml:space="preserve"> </w:t>
      </w:r>
    </w:p>
    <w:p w14:paraId="7B1392BB" w14:textId="31286296" w:rsidR="00F8558E" w:rsidRDefault="00F8558E" w:rsidP="0042445A">
      <w:pPr>
        <w:pStyle w:val="ListBullet"/>
        <w:numPr>
          <w:ilvl w:val="1"/>
          <w:numId w:val="51"/>
        </w:numPr>
      </w:pPr>
      <w:r>
        <w:t xml:space="preserve">They make design </w:t>
      </w:r>
      <w:r w:rsidRPr="0067562D">
        <w:rPr>
          <w:highlight w:val="yellow"/>
        </w:rPr>
        <w:t>ideas visual</w:t>
      </w:r>
      <w:r>
        <w:t xml:space="preserve"> </w:t>
      </w:r>
    </w:p>
    <w:p w14:paraId="755AD17B" w14:textId="0376E202" w:rsidR="00F8558E" w:rsidRDefault="00F8558E" w:rsidP="0042445A">
      <w:pPr>
        <w:pStyle w:val="ListBullet"/>
        <w:numPr>
          <w:ilvl w:val="1"/>
          <w:numId w:val="51"/>
        </w:numPr>
      </w:pPr>
      <w:r>
        <w:t xml:space="preserve">No special knowledge </w:t>
      </w:r>
    </w:p>
    <w:p w14:paraId="02C920BA" w14:textId="42FABB8A" w:rsidR="00F8558E" w:rsidRDefault="00F8558E" w:rsidP="0042445A">
      <w:pPr>
        <w:pStyle w:val="ListBullet"/>
        <w:numPr>
          <w:ilvl w:val="1"/>
          <w:numId w:val="51"/>
        </w:numPr>
      </w:pPr>
      <w:r>
        <w:t xml:space="preserve">They are </w:t>
      </w:r>
      <w:r w:rsidRPr="0067562D">
        <w:rPr>
          <w:highlight w:val="yellow"/>
        </w:rPr>
        <w:t>not interactive</w:t>
      </w:r>
      <w:r>
        <w:t xml:space="preserve"> </w:t>
      </w:r>
    </w:p>
    <w:p w14:paraId="27F984C3" w14:textId="642E5CE6" w:rsidR="00F8558E" w:rsidRDefault="00F8558E" w:rsidP="0042445A">
      <w:pPr>
        <w:pStyle w:val="ListBullet"/>
        <w:numPr>
          <w:ilvl w:val="1"/>
          <w:numId w:val="51"/>
        </w:numPr>
      </w:pPr>
      <w:r>
        <w:t xml:space="preserve">They </w:t>
      </w:r>
      <w:r w:rsidRPr="0067562D">
        <w:rPr>
          <w:highlight w:val="yellow"/>
        </w:rPr>
        <w:t>cannot be used to calculate response timings</w:t>
      </w:r>
      <w:r>
        <w:t xml:space="preserve"> </w:t>
      </w:r>
    </w:p>
    <w:p w14:paraId="61AECE2D" w14:textId="1BA135FB" w:rsidR="00F8558E" w:rsidRPr="0067562D" w:rsidRDefault="00F8558E" w:rsidP="0042445A">
      <w:pPr>
        <w:pStyle w:val="ListBullet"/>
        <w:numPr>
          <w:ilvl w:val="1"/>
          <w:numId w:val="51"/>
        </w:numPr>
        <w:rPr>
          <w:highlight w:val="yellow"/>
        </w:rPr>
      </w:pPr>
      <w:r w:rsidRPr="0067562D">
        <w:rPr>
          <w:highlight w:val="yellow"/>
        </w:rPr>
        <w:t xml:space="preserve">They do not deal with interface issues such as colour or font size. </w:t>
      </w:r>
    </w:p>
    <w:p w14:paraId="12A08E71" w14:textId="135D7000" w:rsidR="00D10619" w:rsidRDefault="00D10619" w:rsidP="0042445A">
      <w:pPr>
        <w:pStyle w:val="ListBullet"/>
        <w:numPr>
          <w:ilvl w:val="0"/>
          <w:numId w:val="51"/>
        </w:numPr>
      </w:pPr>
      <w:r>
        <w:t xml:space="preserve">Electronic prototypes </w:t>
      </w:r>
    </w:p>
    <w:p w14:paraId="029E6906" w14:textId="1B66FE8F" w:rsidR="00D10619" w:rsidRDefault="00D10619" w:rsidP="0042445A">
      <w:pPr>
        <w:pStyle w:val="ListBullet"/>
        <w:numPr>
          <w:ilvl w:val="1"/>
          <w:numId w:val="51"/>
        </w:numPr>
      </w:pPr>
      <w:r>
        <w:t xml:space="preserve">If you still want it quick and easy but want </w:t>
      </w:r>
      <w:r w:rsidRPr="0067562D">
        <w:rPr>
          <w:highlight w:val="yellow"/>
        </w:rPr>
        <w:t>more interactivity than paper</w:t>
      </w:r>
      <w:r>
        <w:t xml:space="preserve"> </w:t>
      </w:r>
    </w:p>
    <w:p w14:paraId="59407223" w14:textId="10EF55D3" w:rsidR="00D10619" w:rsidRDefault="00D10619" w:rsidP="0042445A">
      <w:pPr>
        <w:pStyle w:val="ListBullet"/>
        <w:numPr>
          <w:ilvl w:val="2"/>
          <w:numId w:val="51"/>
        </w:numPr>
      </w:pPr>
      <w:r>
        <w:t xml:space="preserve">Not convinced with paper </w:t>
      </w:r>
    </w:p>
    <w:p w14:paraId="48BC359A" w14:textId="7DE6D73A" w:rsidR="00D10619" w:rsidRPr="00FB10A4" w:rsidRDefault="00D10619" w:rsidP="0042445A">
      <w:pPr>
        <w:pStyle w:val="ListBullet"/>
        <w:numPr>
          <w:ilvl w:val="2"/>
          <w:numId w:val="51"/>
        </w:numPr>
        <w:rPr>
          <w:highlight w:val="yellow"/>
        </w:rPr>
      </w:pPr>
      <w:r w:rsidRPr="00FB10A4">
        <w:rPr>
          <w:highlight w:val="yellow"/>
        </w:rPr>
        <w:t xml:space="preserve">E-mail prototype to the user and do the session remotely </w:t>
      </w:r>
    </w:p>
    <w:p w14:paraId="1BDBBB7E" w14:textId="0811B48F" w:rsidR="00D10619" w:rsidRDefault="00D10619" w:rsidP="0042445A">
      <w:pPr>
        <w:pStyle w:val="ListBullet"/>
        <w:numPr>
          <w:ilvl w:val="1"/>
          <w:numId w:val="51"/>
        </w:numPr>
      </w:pPr>
      <w:r>
        <w:t xml:space="preserve">PowerPoint is good </w:t>
      </w:r>
    </w:p>
    <w:p w14:paraId="1D038BC1" w14:textId="51E14E06" w:rsidR="00D10619" w:rsidRDefault="00D10619" w:rsidP="0042445A">
      <w:pPr>
        <w:pStyle w:val="ListBullet"/>
        <w:numPr>
          <w:ilvl w:val="2"/>
          <w:numId w:val="51"/>
        </w:numPr>
      </w:pPr>
      <w:r>
        <w:lastRenderedPageBreak/>
        <w:t xml:space="preserve">Slideshow is a reasonable metaphor for sequence of screens </w:t>
      </w:r>
    </w:p>
    <w:p w14:paraId="15089786" w14:textId="06334602" w:rsidR="007E7BF9" w:rsidRDefault="00D10619" w:rsidP="0042445A">
      <w:pPr>
        <w:pStyle w:val="ListBullet"/>
        <w:numPr>
          <w:ilvl w:val="2"/>
          <w:numId w:val="51"/>
        </w:numPr>
      </w:pPr>
      <w:r>
        <w:t xml:space="preserve">Can insert actions buttons or hyperlinks to traverse between slides in non-linear fashion to simulate an application </w:t>
      </w:r>
    </w:p>
    <w:p w14:paraId="78115DF1" w14:textId="3B04B3E9" w:rsidR="009A4B7C" w:rsidRDefault="009A4B7C" w:rsidP="0042445A">
      <w:pPr>
        <w:pStyle w:val="ListBullet"/>
        <w:numPr>
          <w:ilvl w:val="0"/>
          <w:numId w:val="51"/>
        </w:numPr>
      </w:pPr>
      <w:r>
        <w:t xml:space="preserve">Storyboards </w:t>
      </w:r>
    </w:p>
    <w:p w14:paraId="3E76C258" w14:textId="1805FEC1" w:rsidR="009A4B7C" w:rsidRDefault="009A4B7C" w:rsidP="0042445A">
      <w:pPr>
        <w:pStyle w:val="ListBullet"/>
        <w:numPr>
          <w:ilvl w:val="1"/>
          <w:numId w:val="51"/>
        </w:numPr>
      </w:pPr>
      <w:r w:rsidRPr="00FB10A4">
        <w:rPr>
          <w:highlight w:val="yellow"/>
        </w:rPr>
        <w:t>Like a comic strip</w:t>
      </w:r>
      <w:r>
        <w:t xml:space="preserve"> of the persona in a scenario </w:t>
      </w:r>
    </w:p>
    <w:p w14:paraId="390B0236" w14:textId="46879662" w:rsidR="009A4B7C" w:rsidRDefault="009A4B7C" w:rsidP="0042445A">
      <w:pPr>
        <w:pStyle w:val="ListBullet"/>
        <w:numPr>
          <w:ilvl w:val="1"/>
          <w:numId w:val="51"/>
        </w:numPr>
      </w:pPr>
      <w:r>
        <w:t xml:space="preserve">Can be earliest stage of physical design </w:t>
      </w:r>
    </w:p>
    <w:p w14:paraId="5AA10903" w14:textId="02F133B9" w:rsidR="009A4B7C" w:rsidRDefault="009A4B7C" w:rsidP="0042445A">
      <w:pPr>
        <w:pStyle w:val="ListBullet"/>
        <w:numPr>
          <w:ilvl w:val="1"/>
          <w:numId w:val="51"/>
        </w:numPr>
      </w:pPr>
      <w:r>
        <w:t>The start of what you might call “</w:t>
      </w:r>
      <w:r w:rsidRPr="00FB10A4">
        <w:rPr>
          <w:highlight w:val="yellow"/>
        </w:rPr>
        <w:t>visioning</w:t>
      </w:r>
      <w:r>
        <w:t xml:space="preserve">” the solution before you start prototyping. </w:t>
      </w:r>
    </w:p>
    <w:p w14:paraId="7A59F301" w14:textId="4906747F" w:rsidR="009A4B7C" w:rsidRDefault="009A4B7C" w:rsidP="0042445A">
      <w:pPr>
        <w:pStyle w:val="ListBullet"/>
        <w:numPr>
          <w:ilvl w:val="0"/>
          <w:numId w:val="51"/>
        </w:numPr>
      </w:pPr>
      <w:r>
        <w:t xml:space="preserve">Whiteboard prototypes </w:t>
      </w:r>
    </w:p>
    <w:p w14:paraId="17B01AA9" w14:textId="2E665FB0" w:rsidR="009A4B7C" w:rsidRDefault="009A4B7C" w:rsidP="0042445A">
      <w:pPr>
        <w:pStyle w:val="ListBullet"/>
        <w:numPr>
          <w:ilvl w:val="1"/>
          <w:numId w:val="51"/>
        </w:numPr>
      </w:pPr>
      <w:r w:rsidRPr="00FB10A4">
        <w:rPr>
          <w:highlight w:val="yellow"/>
        </w:rPr>
        <w:t>Popular for early physical design</w:t>
      </w:r>
      <w:r>
        <w:t xml:space="preserve"> development among team members </w:t>
      </w:r>
    </w:p>
    <w:p w14:paraId="2871C16D" w14:textId="5D763ECA" w:rsidR="009A4B7C" w:rsidRDefault="009A4B7C" w:rsidP="0042445A">
      <w:pPr>
        <w:pStyle w:val="ListBullet"/>
        <w:numPr>
          <w:ilvl w:val="2"/>
          <w:numId w:val="51"/>
        </w:numPr>
      </w:pPr>
      <w:r>
        <w:t xml:space="preserve">More for brainstorming than role-playing </w:t>
      </w:r>
    </w:p>
    <w:p w14:paraId="1C53BD6D" w14:textId="59CF3FC9" w:rsidR="009A4B7C" w:rsidRDefault="009A4B7C" w:rsidP="0042445A">
      <w:pPr>
        <w:pStyle w:val="ListBullet"/>
        <w:numPr>
          <w:ilvl w:val="1"/>
          <w:numId w:val="51"/>
        </w:numPr>
      </w:pPr>
      <w:r>
        <w:t xml:space="preserve">But overall can be used much like a paper prototype just another medium. </w:t>
      </w:r>
    </w:p>
    <w:p w14:paraId="7ECEE2C0" w14:textId="61DDCCB2" w:rsidR="00240DAD" w:rsidRDefault="00240DAD" w:rsidP="00240DAD">
      <w:pPr>
        <w:pStyle w:val="ListBullet"/>
        <w:numPr>
          <w:ilvl w:val="0"/>
          <w:numId w:val="0"/>
        </w:numPr>
        <w:ind w:left="432" w:hanging="432"/>
      </w:pPr>
    </w:p>
    <w:p w14:paraId="36AC2BA3" w14:textId="35346D27" w:rsidR="00AB2FD9" w:rsidRPr="00B120F5" w:rsidRDefault="00AB2FD9" w:rsidP="00AB2FD9">
      <w:pPr>
        <w:pStyle w:val="Heading1"/>
        <w:rPr>
          <w:lang w:val="en-GB"/>
        </w:rPr>
      </w:pPr>
      <w:r>
        <w:rPr>
          <w:lang w:val="en-GB"/>
        </w:rPr>
        <w:t xml:space="preserve">Lecture 11: </w:t>
      </w:r>
      <w:r w:rsidR="00843221">
        <w:rPr>
          <w:lang w:val="en-GB"/>
        </w:rPr>
        <w:t>User interface Aesthetics Patterns and Standards</w:t>
      </w:r>
      <w:r>
        <w:rPr>
          <w:lang w:val="en-GB"/>
        </w:rPr>
        <w:t xml:space="preserve">   </w:t>
      </w:r>
    </w:p>
    <w:p w14:paraId="0612D4E6" w14:textId="77777777" w:rsidR="00AB2FD9" w:rsidRDefault="00AB2FD9" w:rsidP="00AB2FD9">
      <w:pPr>
        <w:pStyle w:val="ListBullet"/>
        <w:numPr>
          <w:ilvl w:val="0"/>
          <w:numId w:val="0"/>
        </w:numPr>
        <w:ind w:left="432" w:hanging="432"/>
        <w:rPr>
          <w:b/>
          <w:u w:val="single"/>
        </w:rPr>
      </w:pPr>
      <w:r w:rsidRPr="00353F52">
        <w:rPr>
          <w:b/>
          <w:u w:val="single"/>
        </w:rPr>
        <w:t xml:space="preserve">Learning objectives </w:t>
      </w:r>
    </w:p>
    <w:p w14:paraId="1502A6B4" w14:textId="77777777" w:rsidR="00240DAD" w:rsidRDefault="00240DAD" w:rsidP="00240DAD">
      <w:pPr>
        <w:pStyle w:val="ListBullet"/>
        <w:numPr>
          <w:ilvl w:val="0"/>
          <w:numId w:val="0"/>
        </w:numPr>
        <w:ind w:left="432" w:hanging="432"/>
      </w:pPr>
    </w:p>
    <w:p w14:paraId="48335BE9" w14:textId="67A9EDFA" w:rsidR="009A4B7C" w:rsidRPr="00FB10A4" w:rsidRDefault="00843221" w:rsidP="0042445A">
      <w:pPr>
        <w:pStyle w:val="ListBullet"/>
        <w:numPr>
          <w:ilvl w:val="0"/>
          <w:numId w:val="52"/>
        </w:numPr>
        <w:rPr>
          <w:color w:val="FF0000"/>
        </w:rPr>
      </w:pPr>
      <w:r w:rsidRPr="00FB10A4">
        <w:rPr>
          <w:color w:val="FF0000"/>
        </w:rPr>
        <w:t xml:space="preserve">What are the principles of aesthetics, and how do they apply to UI designs? </w:t>
      </w:r>
    </w:p>
    <w:p w14:paraId="7D1B7412" w14:textId="09B2BC37" w:rsidR="00843221" w:rsidRPr="00FB10A4" w:rsidRDefault="00843221" w:rsidP="0042445A">
      <w:pPr>
        <w:pStyle w:val="ListBullet"/>
        <w:numPr>
          <w:ilvl w:val="0"/>
          <w:numId w:val="52"/>
        </w:numPr>
        <w:rPr>
          <w:color w:val="FF0000"/>
        </w:rPr>
      </w:pPr>
      <w:r w:rsidRPr="00FB10A4">
        <w:rPr>
          <w:color w:val="FF0000"/>
        </w:rPr>
        <w:t xml:space="preserve">What are user interface patterns? How and why can they help improve my designs? </w:t>
      </w:r>
    </w:p>
    <w:p w14:paraId="28EB4626" w14:textId="59D03645" w:rsidR="00843221" w:rsidRPr="00FB10A4" w:rsidRDefault="00843221" w:rsidP="0042445A">
      <w:pPr>
        <w:pStyle w:val="ListBullet"/>
        <w:numPr>
          <w:ilvl w:val="0"/>
          <w:numId w:val="52"/>
        </w:numPr>
        <w:rPr>
          <w:color w:val="FF0000"/>
        </w:rPr>
      </w:pPr>
      <w:r w:rsidRPr="00FB10A4">
        <w:rPr>
          <w:color w:val="FF0000"/>
        </w:rPr>
        <w:lastRenderedPageBreak/>
        <w:t xml:space="preserve">How do standards and toolkits relate to usability? </w:t>
      </w:r>
    </w:p>
    <w:p w14:paraId="23BEE337" w14:textId="6D1F68E7" w:rsidR="00843221" w:rsidRDefault="00843221" w:rsidP="00843221">
      <w:pPr>
        <w:pStyle w:val="ListBullet"/>
        <w:numPr>
          <w:ilvl w:val="0"/>
          <w:numId w:val="0"/>
        </w:numPr>
        <w:ind w:left="432" w:hanging="432"/>
      </w:pPr>
    </w:p>
    <w:p w14:paraId="69086166" w14:textId="0D9412D1" w:rsidR="00843221" w:rsidRPr="00AA7D71" w:rsidRDefault="00AA7D71" w:rsidP="00843221">
      <w:pPr>
        <w:pStyle w:val="ListBullet"/>
        <w:numPr>
          <w:ilvl w:val="0"/>
          <w:numId w:val="0"/>
        </w:numPr>
        <w:ind w:left="432" w:hanging="432"/>
        <w:rPr>
          <w:b/>
          <w:u w:val="single"/>
        </w:rPr>
      </w:pPr>
      <w:r w:rsidRPr="00AA7D71">
        <w:rPr>
          <w:b/>
          <w:u w:val="single"/>
        </w:rPr>
        <w:t xml:space="preserve">Aesthetics </w:t>
      </w:r>
    </w:p>
    <w:p w14:paraId="105E2161" w14:textId="04A28FEE" w:rsidR="009A4B7C" w:rsidRDefault="009A4B7C" w:rsidP="009A4B7C">
      <w:pPr>
        <w:pStyle w:val="ListBullet"/>
        <w:numPr>
          <w:ilvl w:val="0"/>
          <w:numId w:val="0"/>
        </w:numPr>
        <w:ind w:left="432" w:hanging="432"/>
      </w:pPr>
    </w:p>
    <w:p w14:paraId="6B78532F" w14:textId="6A245D2D" w:rsidR="00AA7D71" w:rsidRDefault="00AA7D71" w:rsidP="0042445A">
      <w:pPr>
        <w:pStyle w:val="ListBullet"/>
        <w:numPr>
          <w:ilvl w:val="0"/>
          <w:numId w:val="53"/>
        </w:numPr>
      </w:pPr>
      <w:r>
        <w:t xml:space="preserve">Visual aesthetics of an interface affects user’s perception of the system. </w:t>
      </w:r>
    </w:p>
    <w:p w14:paraId="1017666F" w14:textId="29B12BD6" w:rsidR="00AA7D71" w:rsidRDefault="00AA7D71" w:rsidP="0042445A">
      <w:pPr>
        <w:pStyle w:val="ListBullet"/>
        <w:numPr>
          <w:ilvl w:val="0"/>
          <w:numId w:val="53"/>
        </w:numPr>
      </w:pPr>
      <w:r>
        <w:t xml:space="preserve">An aesthetically pleasing site is perceived as: </w:t>
      </w:r>
    </w:p>
    <w:p w14:paraId="0CEB76A7" w14:textId="5829BF8F" w:rsidR="00AA7D71" w:rsidRDefault="00AA7D71" w:rsidP="0042445A">
      <w:pPr>
        <w:pStyle w:val="ListBullet"/>
        <w:numPr>
          <w:ilvl w:val="1"/>
          <w:numId w:val="53"/>
        </w:numPr>
      </w:pPr>
      <w:r>
        <w:t xml:space="preserve">More usable </w:t>
      </w:r>
    </w:p>
    <w:p w14:paraId="54A6BE92" w14:textId="0CE962AF" w:rsidR="00AA7D71" w:rsidRDefault="00AA7D71" w:rsidP="0042445A">
      <w:pPr>
        <w:pStyle w:val="ListBullet"/>
        <w:numPr>
          <w:ilvl w:val="1"/>
          <w:numId w:val="53"/>
        </w:numPr>
      </w:pPr>
      <w:r>
        <w:t xml:space="preserve">More trustworthy </w:t>
      </w:r>
    </w:p>
    <w:p w14:paraId="44F96B44" w14:textId="4521C978" w:rsidR="00AA7D71" w:rsidRDefault="00AA7D71" w:rsidP="0042445A">
      <w:pPr>
        <w:pStyle w:val="ListBullet"/>
        <w:numPr>
          <w:ilvl w:val="1"/>
          <w:numId w:val="53"/>
        </w:numPr>
      </w:pPr>
      <w:r>
        <w:t xml:space="preserve">More error tolerant </w:t>
      </w:r>
    </w:p>
    <w:p w14:paraId="3C3AE513" w14:textId="0116ED28" w:rsidR="00AA7D71" w:rsidRDefault="00AA7D71" w:rsidP="0042445A">
      <w:pPr>
        <w:pStyle w:val="ListBullet"/>
        <w:numPr>
          <w:ilvl w:val="0"/>
          <w:numId w:val="53"/>
        </w:numPr>
      </w:pPr>
      <w:r>
        <w:t xml:space="preserve">Principles of design are concepts used to organize or arrange the components in a design </w:t>
      </w:r>
    </w:p>
    <w:p w14:paraId="6794CD1A" w14:textId="764619FE" w:rsidR="00AA7D71" w:rsidRDefault="00AA7D71" w:rsidP="0042445A">
      <w:pPr>
        <w:pStyle w:val="ListBullet"/>
        <w:numPr>
          <w:ilvl w:val="0"/>
          <w:numId w:val="53"/>
        </w:numPr>
      </w:pPr>
      <w:r>
        <w:t xml:space="preserve">We are going to review 3 principles: </w:t>
      </w:r>
    </w:p>
    <w:p w14:paraId="4FFF5327" w14:textId="13AE09E1" w:rsidR="00AA7D71" w:rsidRPr="00FB10A4" w:rsidRDefault="00AA7D71" w:rsidP="0042445A">
      <w:pPr>
        <w:pStyle w:val="ListBullet"/>
        <w:numPr>
          <w:ilvl w:val="1"/>
          <w:numId w:val="53"/>
        </w:numPr>
        <w:rPr>
          <w:highlight w:val="yellow"/>
        </w:rPr>
      </w:pPr>
      <w:r w:rsidRPr="00FB10A4">
        <w:rPr>
          <w:highlight w:val="yellow"/>
        </w:rPr>
        <w:t xml:space="preserve">Balance </w:t>
      </w:r>
    </w:p>
    <w:p w14:paraId="1C7AE0E9" w14:textId="3B647A10" w:rsidR="00AA7D71" w:rsidRPr="00FB10A4" w:rsidRDefault="00AA7D71" w:rsidP="0042445A">
      <w:pPr>
        <w:pStyle w:val="ListBullet"/>
        <w:numPr>
          <w:ilvl w:val="1"/>
          <w:numId w:val="53"/>
        </w:numPr>
        <w:rPr>
          <w:highlight w:val="yellow"/>
        </w:rPr>
      </w:pPr>
      <w:r w:rsidRPr="00FB10A4">
        <w:rPr>
          <w:highlight w:val="yellow"/>
        </w:rPr>
        <w:t xml:space="preserve">Emphasis </w:t>
      </w:r>
    </w:p>
    <w:p w14:paraId="18AB8EE2" w14:textId="7A6024F3" w:rsidR="00AA7D71" w:rsidRPr="00FB10A4" w:rsidRDefault="00AA7D71" w:rsidP="0042445A">
      <w:pPr>
        <w:pStyle w:val="ListBullet"/>
        <w:numPr>
          <w:ilvl w:val="1"/>
          <w:numId w:val="53"/>
        </w:numPr>
        <w:rPr>
          <w:highlight w:val="yellow"/>
        </w:rPr>
      </w:pPr>
      <w:r w:rsidRPr="00FB10A4">
        <w:rPr>
          <w:highlight w:val="yellow"/>
        </w:rPr>
        <w:t xml:space="preserve">Unity </w:t>
      </w:r>
    </w:p>
    <w:p w14:paraId="55766BE5" w14:textId="3B162681" w:rsidR="00AA7D71" w:rsidRDefault="00AA7D71" w:rsidP="00AA7D71">
      <w:pPr>
        <w:pStyle w:val="ListBullet"/>
        <w:numPr>
          <w:ilvl w:val="0"/>
          <w:numId w:val="0"/>
        </w:numPr>
        <w:ind w:left="432" w:hanging="432"/>
      </w:pPr>
    </w:p>
    <w:p w14:paraId="3F50BACF" w14:textId="4E3C1312" w:rsidR="00AA7D71" w:rsidRDefault="00AA7D71" w:rsidP="00AA7D71">
      <w:pPr>
        <w:pStyle w:val="ListBullet"/>
        <w:numPr>
          <w:ilvl w:val="0"/>
          <w:numId w:val="0"/>
        </w:numPr>
        <w:ind w:left="432" w:hanging="432"/>
        <w:rPr>
          <w:b/>
          <w:u w:val="single"/>
        </w:rPr>
      </w:pPr>
      <w:r>
        <w:rPr>
          <w:b/>
          <w:u w:val="single"/>
        </w:rPr>
        <w:t>Balance</w:t>
      </w:r>
    </w:p>
    <w:p w14:paraId="5BCFF56F" w14:textId="71B46597" w:rsidR="00AA7D71" w:rsidRDefault="00AA7D71" w:rsidP="00AA7D71">
      <w:pPr>
        <w:pStyle w:val="ListBullet"/>
        <w:numPr>
          <w:ilvl w:val="0"/>
          <w:numId w:val="0"/>
        </w:numPr>
        <w:ind w:left="432" w:hanging="432"/>
      </w:pPr>
    </w:p>
    <w:p w14:paraId="30AA39B5" w14:textId="21AC358E" w:rsidR="00AA7D71" w:rsidRDefault="00AA7D71" w:rsidP="0042445A">
      <w:pPr>
        <w:pStyle w:val="ListBullet"/>
        <w:numPr>
          <w:ilvl w:val="0"/>
          <w:numId w:val="54"/>
        </w:numPr>
      </w:pPr>
      <w:r>
        <w:t xml:space="preserve">Distribution of the </w:t>
      </w:r>
      <w:r w:rsidRPr="00FB10A4">
        <w:rPr>
          <w:highlight w:val="yellow"/>
        </w:rPr>
        <w:t>optical weight</w:t>
      </w:r>
      <w:r>
        <w:t xml:space="preserve"> in an interface (perception that some objects appear heavier than others) </w:t>
      </w:r>
    </w:p>
    <w:p w14:paraId="668F5ED4" w14:textId="1ECBA098" w:rsidR="00AA7D71" w:rsidRDefault="00AA7D71" w:rsidP="0042445A">
      <w:pPr>
        <w:pStyle w:val="ListBullet"/>
        <w:numPr>
          <w:ilvl w:val="0"/>
          <w:numId w:val="54"/>
        </w:numPr>
      </w:pPr>
      <w:r>
        <w:t>The balance in screen design is achieved by providing an equal “</w:t>
      </w:r>
      <w:r w:rsidRPr="00FB10A4">
        <w:rPr>
          <w:highlight w:val="yellow"/>
        </w:rPr>
        <w:t>weight” of screen elements, left and right, top and bottom</w:t>
      </w:r>
      <w:r>
        <w:t xml:space="preserve">. </w:t>
      </w:r>
    </w:p>
    <w:p w14:paraId="04DC9CF2" w14:textId="465C7BAE" w:rsidR="007B4DAD" w:rsidRDefault="007B4DAD" w:rsidP="0042445A">
      <w:pPr>
        <w:pStyle w:val="ListBullet"/>
        <w:numPr>
          <w:ilvl w:val="0"/>
          <w:numId w:val="54"/>
        </w:numPr>
      </w:pPr>
      <w:r>
        <w:t xml:space="preserve">Symmetry: a mirror image </w:t>
      </w:r>
    </w:p>
    <w:p w14:paraId="6501A5DD" w14:textId="4F605EAA" w:rsidR="007B4DAD" w:rsidRDefault="007B4DAD" w:rsidP="0042445A">
      <w:pPr>
        <w:pStyle w:val="ListBullet"/>
        <w:numPr>
          <w:ilvl w:val="1"/>
          <w:numId w:val="54"/>
        </w:numPr>
      </w:pPr>
      <w:r>
        <w:t xml:space="preserve">Can occur in any orientation </w:t>
      </w:r>
      <w:proofErr w:type="gramStart"/>
      <w:r>
        <w:t>as long as</w:t>
      </w:r>
      <w:proofErr w:type="gramEnd"/>
      <w:r>
        <w:t xml:space="preserve"> the elements are the same on either side </w:t>
      </w:r>
    </w:p>
    <w:p w14:paraId="3F1C8DC1" w14:textId="14D62C0A" w:rsidR="007B4DAD" w:rsidRDefault="007B4DAD" w:rsidP="0042445A">
      <w:pPr>
        <w:pStyle w:val="ListBullet"/>
        <w:numPr>
          <w:ilvl w:val="1"/>
          <w:numId w:val="54"/>
        </w:numPr>
      </w:pPr>
      <w:r>
        <w:t>Also</w:t>
      </w:r>
      <w:r w:rsidR="00FB10A4">
        <w:t>,</w:t>
      </w:r>
      <w:r>
        <w:t xml:space="preserve"> called </w:t>
      </w:r>
      <w:r w:rsidRPr="00FB10A4">
        <w:rPr>
          <w:highlight w:val="yellow"/>
        </w:rPr>
        <w:t>formal balance because a form (formula) is used</w:t>
      </w:r>
      <w:r>
        <w:t xml:space="preserve"> </w:t>
      </w:r>
    </w:p>
    <w:p w14:paraId="68BF27A3" w14:textId="2891C73B" w:rsidR="007B4DAD" w:rsidRDefault="007B4DAD" w:rsidP="0042445A">
      <w:pPr>
        <w:pStyle w:val="ListBullet"/>
        <w:numPr>
          <w:ilvl w:val="0"/>
          <w:numId w:val="54"/>
        </w:numPr>
      </w:pPr>
      <w:r>
        <w:lastRenderedPageBreak/>
        <w:t xml:space="preserve">Asymmetry – without symmetry </w:t>
      </w:r>
    </w:p>
    <w:p w14:paraId="7B94E019" w14:textId="7764485B" w:rsidR="007B4DAD" w:rsidRDefault="007B4DAD" w:rsidP="0042445A">
      <w:pPr>
        <w:pStyle w:val="ListBullet"/>
        <w:numPr>
          <w:ilvl w:val="1"/>
          <w:numId w:val="54"/>
        </w:numPr>
      </w:pPr>
      <w:r>
        <w:t>Also</w:t>
      </w:r>
      <w:r w:rsidR="00FB10A4">
        <w:t>,</w:t>
      </w:r>
      <w:r>
        <w:t xml:space="preserve"> known as informal balance </w:t>
      </w:r>
    </w:p>
    <w:p w14:paraId="35ACFFA7" w14:textId="5DAD5AAC" w:rsidR="007B4DAD" w:rsidRDefault="007B4DAD" w:rsidP="0042445A">
      <w:pPr>
        <w:pStyle w:val="ListBullet"/>
        <w:numPr>
          <w:ilvl w:val="1"/>
          <w:numId w:val="54"/>
        </w:numPr>
      </w:pPr>
      <w:r>
        <w:t xml:space="preserve">The term, however, is usually used to describe a kind of balance that does not rely on symmetry </w:t>
      </w:r>
    </w:p>
    <w:p w14:paraId="5E7C6B0C" w14:textId="6F849EC7" w:rsidR="007B4DAD" w:rsidRDefault="007B4DAD" w:rsidP="0042445A">
      <w:pPr>
        <w:pStyle w:val="ListBullet"/>
        <w:numPr>
          <w:ilvl w:val="1"/>
          <w:numId w:val="54"/>
        </w:numPr>
      </w:pPr>
      <w:r>
        <w:t xml:space="preserve">There are </w:t>
      </w:r>
      <w:r w:rsidRPr="00FB10A4">
        <w:rPr>
          <w:highlight w:val="yellow"/>
        </w:rPr>
        <w:t>no rules or limits with asymmetrical balance</w:t>
      </w:r>
      <w:r>
        <w:t xml:space="preserve">. It can be achieved by careful placement of objects and the use of other organizational devices. </w:t>
      </w:r>
    </w:p>
    <w:p w14:paraId="4DCC393E" w14:textId="2EBCF097" w:rsidR="00734EF2" w:rsidRDefault="00734EF2" w:rsidP="00734EF2">
      <w:pPr>
        <w:pStyle w:val="ListBullet"/>
        <w:numPr>
          <w:ilvl w:val="0"/>
          <w:numId w:val="0"/>
        </w:numPr>
        <w:ind w:left="432" w:hanging="432"/>
      </w:pPr>
    </w:p>
    <w:p w14:paraId="4BBE4146" w14:textId="3862A71F" w:rsidR="00734EF2" w:rsidRDefault="00734EF2" w:rsidP="00734EF2">
      <w:pPr>
        <w:pStyle w:val="ListBullet"/>
        <w:numPr>
          <w:ilvl w:val="0"/>
          <w:numId w:val="0"/>
        </w:numPr>
        <w:ind w:left="432" w:hanging="432"/>
        <w:rPr>
          <w:b/>
          <w:u w:val="single"/>
        </w:rPr>
      </w:pPr>
      <w:r>
        <w:rPr>
          <w:b/>
          <w:u w:val="single"/>
        </w:rPr>
        <w:t xml:space="preserve">Emphasis </w:t>
      </w:r>
    </w:p>
    <w:p w14:paraId="3BB229A7" w14:textId="3CF4B9E5" w:rsidR="002B7657" w:rsidRDefault="002B7657" w:rsidP="00734EF2">
      <w:pPr>
        <w:pStyle w:val="ListBullet"/>
        <w:numPr>
          <w:ilvl w:val="0"/>
          <w:numId w:val="0"/>
        </w:numPr>
        <w:ind w:left="432" w:hanging="432"/>
        <w:rPr>
          <w:b/>
          <w:u w:val="single"/>
        </w:rPr>
      </w:pPr>
    </w:p>
    <w:p w14:paraId="138C51F2" w14:textId="49CB088D" w:rsidR="002B7657" w:rsidRDefault="002B7657" w:rsidP="0042445A">
      <w:pPr>
        <w:pStyle w:val="ListBullet"/>
        <w:numPr>
          <w:ilvl w:val="0"/>
          <w:numId w:val="55"/>
        </w:numPr>
      </w:pPr>
      <w:r>
        <w:t xml:space="preserve">You can control the attention of someone viewing the visual by creating a </w:t>
      </w:r>
      <w:r w:rsidRPr="00FB10A4">
        <w:rPr>
          <w:highlight w:val="yellow"/>
        </w:rPr>
        <w:t>hierarchy of dominance among elements, i.e. greater emphasis on some elements.</w:t>
      </w:r>
      <w:r>
        <w:t xml:space="preserve"> </w:t>
      </w:r>
    </w:p>
    <w:p w14:paraId="0D13D414" w14:textId="2194F5CD" w:rsidR="002B7657" w:rsidRDefault="002B7657" w:rsidP="0042445A">
      <w:pPr>
        <w:pStyle w:val="ListBullet"/>
        <w:numPr>
          <w:ilvl w:val="0"/>
          <w:numId w:val="55"/>
        </w:numPr>
      </w:pPr>
      <w:r>
        <w:t>The principle of “</w:t>
      </w:r>
      <w:r w:rsidRPr="00FB10A4">
        <w:rPr>
          <w:highlight w:val="yellow"/>
        </w:rPr>
        <w:t>emphasis</w:t>
      </w:r>
      <w:r>
        <w:t>” is sometimes called “</w:t>
      </w:r>
      <w:r w:rsidR="00FB10A4">
        <w:rPr>
          <w:highlight w:val="yellow"/>
        </w:rPr>
        <w:t>dominance”</w:t>
      </w:r>
      <w:r>
        <w:t xml:space="preserve"> because of this relationship </w:t>
      </w:r>
    </w:p>
    <w:p w14:paraId="65E01A27" w14:textId="59829156" w:rsidR="002B7657" w:rsidRDefault="002B7657" w:rsidP="0042445A">
      <w:pPr>
        <w:pStyle w:val="ListBullet"/>
        <w:numPr>
          <w:ilvl w:val="0"/>
          <w:numId w:val="55"/>
        </w:numPr>
      </w:pPr>
      <w:r>
        <w:t xml:space="preserve">There are three major methods for controlling emphasis in a visual image: </w:t>
      </w:r>
    </w:p>
    <w:p w14:paraId="010E739A" w14:textId="31668B13" w:rsidR="002B7657" w:rsidRDefault="002B7657" w:rsidP="0042445A">
      <w:pPr>
        <w:pStyle w:val="ListBullet"/>
        <w:numPr>
          <w:ilvl w:val="1"/>
          <w:numId w:val="55"/>
        </w:numPr>
      </w:pPr>
      <w:r>
        <w:t xml:space="preserve">Contrast </w:t>
      </w:r>
    </w:p>
    <w:p w14:paraId="45F23650" w14:textId="6DB305A2" w:rsidR="002B7657" w:rsidRDefault="002B7657" w:rsidP="0042445A">
      <w:pPr>
        <w:pStyle w:val="ListBullet"/>
        <w:numPr>
          <w:ilvl w:val="1"/>
          <w:numId w:val="55"/>
        </w:numPr>
      </w:pPr>
      <w:r>
        <w:t xml:space="preserve">Placement – central vision is dominant </w:t>
      </w:r>
    </w:p>
    <w:p w14:paraId="07EC125D" w14:textId="5C8C0C33" w:rsidR="002B7657" w:rsidRDefault="002B7657" w:rsidP="0042445A">
      <w:pPr>
        <w:pStyle w:val="ListBullet"/>
        <w:numPr>
          <w:ilvl w:val="1"/>
          <w:numId w:val="55"/>
        </w:numPr>
      </w:pPr>
      <w:r>
        <w:t xml:space="preserve">Isolation </w:t>
      </w:r>
    </w:p>
    <w:p w14:paraId="3C20431E" w14:textId="656D8518" w:rsidR="0086117B" w:rsidRPr="00FB10A4" w:rsidRDefault="002B7657" w:rsidP="00FB10A4">
      <w:pPr>
        <w:pStyle w:val="ListBullet"/>
        <w:numPr>
          <w:ilvl w:val="2"/>
          <w:numId w:val="55"/>
        </w:numPr>
      </w:pPr>
      <w:r>
        <w:t xml:space="preserve">Dominance of things emphasized by standing alone/apart </w:t>
      </w:r>
    </w:p>
    <w:p w14:paraId="226BEE32" w14:textId="095451AD" w:rsidR="0086117B" w:rsidRDefault="0086117B" w:rsidP="0086117B">
      <w:pPr>
        <w:pStyle w:val="ListBullet"/>
        <w:numPr>
          <w:ilvl w:val="0"/>
          <w:numId w:val="0"/>
        </w:numPr>
        <w:ind w:left="432" w:hanging="432"/>
        <w:rPr>
          <w:b/>
          <w:u w:val="single"/>
        </w:rPr>
      </w:pPr>
      <w:r>
        <w:rPr>
          <w:b/>
          <w:u w:val="single"/>
        </w:rPr>
        <w:t xml:space="preserve">Unity </w:t>
      </w:r>
    </w:p>
    <w:p w14:paraId="02CE1053" w14:textId="3654F5A7" w:rsidR="0086117B" w:rsidRDefault="0086117B" w:rsidP="0086117B">
      <w:pPr>
        <w:pStyle w:val="ListBullet"/>
        <w:numPr>
          <w:ilvl w:val="0"/>
          <w:numId w:val="0"/>
        </w:numPr>
        <w:ind w:left="432" w:hanging="432"/>
        <w:rPr>
          <w:b/>
          <w:u w:val="single"/>
        </w:rPr>
      </w:pPr>
    </w:p>
    <w:p w14:paraId="7460D5AB" w14:textId="0FA6D6F1" w:rsidR="0086117B" w:rsidRDefault="0086117B" w:rsidP="0042445A">
      <w:pPr>
        <w:pStyle w:val="ListBullet"/>
        <w:numPr>
          <w:ilvl w:val="0"/>
          <w:numId w:val="56"/>
        </w:numPr>
      </w:pPr>
      <w:r>
        <w:t xml:space="preserve">The relationship between the individual parts and the whole of a layout </w:t>
      </w:r>
    </w:p>
    <w:p w14:paraId="0E908F8E" w14:textId="26E98EE3" w:rsidR="0086117B" w:rsidRDefault="0086117B" w:rsidP="0042445A">
      <w:pPr>
        <w:pStyle w:val="ListBullet"/>
        <w:numPr>
          <w:ilvl w:val="1"/>
          <w:numId w:val="56"/>
        </w:numPr>
      </w:pPr>
      <w:r>
        <w:t xml:space="preserve">Aspects that are to tie </w:t>
      </w:r>
      <w:r w:rsidR="0072790C">
        <w:t>the composition together, to give it a sense of wholeness, or to break it apart and give it a sense of variety</w:t>
      </w:r>
    </w:p>
    <w:p w14:paraId="691B7101" w14:textId="34667631" w:rsidR="0072790C" w:rsidRDefault="0072790C" w:rsidP="0042445A">
      <w:pPr>
        <w:pStyle w:val="ListBullet"/>
        <w:numPr>
          <w:ilvl w:val="0"/>
          <w:numId w:val="56"/>
        </w:numPr>
      </w:pPr>
      <w:r>
        <w:lastRenderedPageBreak/>
        <w:t xml:space="preserve">Stems from Gestalt theories of visual perception </w:t>
      </w:r>
    </w:p>
    <w:p w14:paraId="59D0F736" w14:textId="6CB10BD0" w:rsidR="0072790C" w:rsidRDefault="0072790C" w:rsidP="0042445A">
      <w:pPr>
        <w:pStyle w:val="ListBullet"/>
        <w:numPr>
          <w:ilvl w:val="1"/>
          <w:numId w:val="56"/>
        </w:numPr>
      </w:pPr>
      <w:r>
        <w:t xml:space="preserve">Specifically, those dealing with how the human brain organizes visual information into categories, or groups </w:t>
      </w:r>
    </w:p>
    <w:p w14:paraId="705328A1" w14:textId="3CD0A902" w:rsidR="0072790C" w:rsidRDefault="0072790C" w:rsidP="0042445A">
      <w:pPr>
        <w:pStyle w:val="ListBullet"/>
        <w:numPr>
          <w:ilvl w:val="0"/>
          <w:numId w:val="56"/>
        </w:numPr>
      </w:pPr>
      <w:r>
        <w:t xml:space="preserve">Careful placements of components </w:t>
      </w:r>
    </w:p>
    <w:p w14:paraId="2BF088B8" w14:textId="5F1F1EB3" w:rsidR="0072790C" w:rsidRDefault="0072790C" w:rsidP="0042445A">
      <w:pPr>
        <w:pStyle w:val="ListBullet"/>
        <w:numPr>
          <w:ilvl w:val="1"/>
          <w:numId w:val="56"/>
        </w:numPr>
      </w:pPr>
      <w:r>
        <w:t>Connect by one grouping tendency</w:t>
      </w:r>
    </w:p>
    <w:p w14:paraId="47E9A7D9" w14:textId="42AEC67F" w:rsidR="0072790C" w:rsidRDefault="0072790C" w:rsidP="0042445A">
      <w:pPr>
        <w:pStyle w:val="ListBullet"/>
        <w:numPr>
          <w:ilvl w:val="1"/>
          <w:numId w:val="56"/>
        </w:numPr>
      </w:pPr>
      <w:r>
        <w:t xml:space="preserve">Disconnect by others </w:t>
      </w:r>
    </w:p>
    <w:p w14:paraId="7B523B20" w14:textId="2562BE2C" w:rsidR="0086117B" w:rsidRDefault="0072790C" w:rsidP="00FB10A4">
      <w:pPr>
        <w:pStyle w:val="ListBullet"/>
        <w:numPr>
          <w:ilvl w:val="0"/>
          <w:numId w:val="56"/>
        </w:numPr>
      </w:pPr>
      <w:r>
        <w:t xml:space="preserve">Understanding gestalt concepts can help to create </w:t>
      </w:r>
      <w:r w:rsidR="005D6FA6">
        <w:t xml:space="preserve">unity </w:t>
      </w:r>
      <w:r>
        <w:t xml:space="preserve">and </w:t>
      </w:r>
      <w:r w:rsidR="005D6FA6">
        <w:t>variety</w:t>
      </w:r>
    </w:p>
    <w:p w14:paraId="582668B0" w14:textId="77777777" w:rsidR="00FB10A4" w:rsidRPr="002B7657" w:rsidRDefault="00FB10A4" w:rsidP="00FB10A4">
      <w:pPr>
        <w:pStyle w:val="ListBullet"/>
        <w:numPr>
          <w:ilvl w:val="0"/>
          <w:numId w:val="0"/>
        </w:numPr>
        <w:ind w:left="432" w:hanging="432"/>
      </w:pPr>
    </w:p>
    <w:p w14:paraId="7353CDED" w14:textId="220909E9" w:rsidR="00500151" w:rsidRDefault="00500151" w:rsidP="00500151">
      <w:pPr>
        <w:pStyle w:val="ListBullet"/>
        <w:numPr>
          <w:ilvl w:val="0"/>
          <w:numId w:val="0"/>
        </w:numPr>
        <w:ind w:left="432" w:hanging="432"/>
        <w:rPr>
          <w:b/>
          <w:u w:val="single"/>
        </w:rPr>
      </w:pPr>
      <w:r>
        <w:rPr>
          <w:b/>
          <w:u w:val="single"/>
        </w:rPr>
        <w:t xml:space="preserve">Design patterns </w:t>
      </w:r>
    </w:p>
    <w:p w14:paraId="2166AE5E" w14:textId="4FCDFB79" w:rsidR="00734EF2" w:rsidRDefault="00734EF2" w:rsidP="00734EF2">
      <w:pPr>
        <w:pStyle w:val="ListBullet"/>
        <w:numPr>
          <w:ilvl w:val="0"/>
          <w:numId w:val="0"/>
        </w:numPr>
        <w:ind w:left="432" w:hanging="432"/>
      </w:pPr>
    </w:p>
    <w:p w14:paraId="2C3523E7" w14:textId="308CC443" w:rsidR="00500151" w:rsidRDefault="00500151" w:rsidP="0042445A">
      <w:pPr>
        <w:pStyle w:val="ListBullet"/>
        <w:numPr>
          <w:ilvl w:val="0"/>
          <w:numId w:val="57"/>
        </w:numPr>
      </w:pPr>
      <w:r>
        <w:t xml:space="preserve">A UI design pattern is typically presented as a review of a solution to a design challenge, including: </w:t>
      </w:r>
    </w:p>
    <w:p w14:paraId="23520872" w14:textId="0D9144DB" w:rsidR="00500151" w:rsidRDefault="00500151" w:rsidP="0042445A">
      <w:pPr>
        <w:pStyle w:val="ListBullet"/>
        <w:numPr>
          <w:ilvl w:val="1"/>
          <w:numId w:val="57"/>
        </w:numPr>
      </w:pPr>
      <w:r>
        <w:t xml:space="preserve">Problem that the pattern addresses </w:t>
      </w:r>
    </w:p>
    <w:p w14:paraId="52D9187B" w14:textId="42E7C08A" w:rsidR="00500151" w:rsidRDefault="00500151" w:rsidP="0042445A">
      <w:pPr>
        <w:pStyle w:val="ListBullet"/>
        <w:numPr>
          <w:ilvl w:val="1"/>
          <w:numId w:val="57"/>
        </w:numPr>
      </w:pPr>
      <w:r>
        <w:t xml:space="preserve">Solution and when to use it; how and why </w:t>
      </w:r>
    </w:p>
    <w:p w14:paraId="4FD237C9" w14:textId="0EC479C9" w:rsidR="00500151" w:rsidRDefault="00500151" w:rsidP="0042445A">
      <w:pPr>
        <w:pStyle w:val="ListBullet"/>
        <w:numPr>
          <w:ilvl w:val="1"/>
          <w:numId w:val="57"/>
        </w:numPr>
      </w:pPr>
      <w:r>
        <w:t xml:space="preserve">Possibly also info on implementation, maybe references, and usually comments </w:t>
      </w:r>
    </w:p>
    <w:p w14:paraId="2280BEBB" w14:textId="4021D3F1" w:rsidR="00500151" w:rsidRDefault="00500151" w:rsidP="00500151">
      <w:pPr>
        <w:pStyle w:val="ListBullet"/>
        <w:numPr>
          <w:ilvl w:val="0"/>
          <w:numId w:val="0"/>
        </w:numPr>
        <w:ind w:left="432" w:hanging="432"/>
      </w:pPr>
    </w:p>
    <w:p w14:paraId="01FF7DC9" w14:textId="40A5E90E" w:rsidR="00500151" w:rsidRDefault="00500151" w:rsidP="00500151">
      <w:pPr>
        <w:pStyle w:val="ListBullet"/>
        <w:numPr>
          <w:ilvl w:val="0"/>
          <w:numId w:val="0"/>
        </w:numPr>
        <w:ind w:left="432" w:hanging="432"/>
        <w:rPr>
          <w:b/>
          <w:u w:val="single"/>
        </w:rPr>
      </w:pPr>
      <w:r>
        <w:rPr>
          <w:b/>
          <w:u w:val="single"/>
        </w:rPr>
        <w:t xml:space="preserve">What is </w:t>
      </w:r>
      <w:r w:rsidR="008334FE">
        <w:rPr>
          <w:b/>
          <w:u w:val="single"/>
        </w:rPr>
        <w:t>standard?</w:t>
      </w:r>
    </w:p>
    <w:p w14:paraId="6CCC8D61" w14:textId="37EA8C63" w:rsidR="00500151" w:rsidRDefault="00500151" w:rsidP="00500151">
      <w:pPr>
        <w:pStyle w:val="ListBullet"/>
        <w:numPr>
          <w:ilvl w:val="0"/>
          <w:numId w:val="0"/>
        </w:numPr>
        <w:ind w:left="432" w:hanging="432"/>
      </w:pPr>
    </w:p>
    <w:p w14:paraId="7683A636" w14:textId="2CA0B607" w:rsidR="007E7BF9" w:rsidRDefault="008334FE" w:rsidP="0042445A">
      <w:pPr>
        <w:pStyle w:val="ListBullet"/>
        <w:numPr>
          <w:ilvl w:val="0"/>
          <w:numId w:val="57"/>
        </w:numPr>
      </w:pPr>
      <w:r>
        <w:t xml:space="preserve">Many organizations require software to be standard compliant </w:t>
      </w:r>
    </w:p>
    <w:p w14:paraId="0F20682A" w14:textId="101832D2" w:rsidR="008334FE" w:rsidRPr="00FB10A4" w:rsidRDefault="008334FE" w:rsidP="00FB10A4">
      <w:pPr>
        <w:pStyle w:val="ListBullet"/>
        <w:numPr>
          <w:ilvl w:val="0"/>
          <w:numId w:val="57"/>
        </w:numPr>
      </w:pPr>
      <w:r>
        <w:t xml:space="preserve">Look to standards for guidance (usually in terms of functions rather than visual appearance </w:t>
      </w:r>
    </w:p>
    <w:p w14:paraId="4ACD3940" w14:textId="5B6D674A" w:rsidR="008334FE" w:rsidRDefault="008334FE" w:rsidP="008334FE">
      <w:pPr>
        <w:pStyle w:val="ListBullet"/>
        <w:numPr>
          <w:ilvl w:val="0"/>
          <w:numId w:val="0"/>
        </w:numPr>
        <w:ind w:left="432" w:hanging="432"/>
        <w:rPr>
          <w:b/>
          <w:u w:val="single"/>
        </w:rPr>
      </w:pPr>
      <w:r>
        <w:rPr>
          <w:b/>
          <w:u w:val="single"/>
        </w:rPr>
        <w:t xml:space="preserve">Toolkits </w:t>
      </w:r>
    </w:p>
    <w:p w14:paraId="52B42F6D" w14:textId="658C420F" w:rsidR="008334FE" w:rsidRDefault="008334FE" w:rsidP="008334FE">
      <w:pPr>
        <w:pStyle w:val="ListBullet"/>
        <w:numPr>
          <w:ilvl w:val="0"/>
          <w:numId w:val="0"/>
        </w:numPr>
        <w:ind w:left="432" w:hanging="432"/>
        <w:rPr>
          <w:b/>
          <w:u w:val="single"/>
        </w:rPr>
      </w:pPr>
    </w:p>
    <w:p w14:paraId="50CF3501" w14:textId="2973075B" w:rsidR="008334FE" w:rsidRDefault="008334FE" w:rsidP="0042445A">
      <w:pPr>
        <w:pStyle w:val="ListBullet"/>
        <w:numPr>
          <w:ilvl w:val="0"/>
          <w:numId w:val="57"/>
        </w:numPr>
      </w:pPr>
      <w:r>
        <w:t xml:space="preserve">With a wide community using the same modules </w:t>
      </w:r>
    </w:p>
    <w:p w14:paraId="3CEDFE02" w14:textId="44C4FD6A" w:rsidR="008334FE" w:rsidRDefault="008334FE" w:rsidP="0042445A">
      <w:pPr>
        <w:pStyle w:val="ListBullet"/>
        <w:numPr>
          <w:ilvl w:val="1"/>
          <w:numId w:val="57"/>
        </w:numPr>
      </w:pPr>
      <w:r>
        <w:t xml:space="preserve">Achieve consistency </w:t>
      </w:r>
    </w:p>
    <w:p w14:paraId="1D3763A9" w14:textId="04D24DB3" w:rsidR="008334FE" w:rsidRDefault="008334FE" w:rsidP="0042445A">
      <w:pPr>
        <w:pStyle w:val="ListBullet"/>
        <w:numPr>
          <w:ilvl w:val="1"/>
          <w:numId w:val="57"/>
        </w:numPr>
      </w:pPr>
      <w:r>
        <w:lastRenderedPageBreak/>
        <w:t xml:space="preserve">And a community to consult if things aren’t working </w:t>
      </w:r>
    </w:p>
    <w:p w14:paraId="12FB899F" w14:textId="355991B0" w:rsidR="008334FE" w:rsidRDefault="008334FE" w:rsidP="0042445A">
      <w:pPr>
        <w:pStyle w:val="ListBullet"/>
        <w:numPr>
          <w:ilvl w:val="0"/>
          <w:numId w:val="57"/>
        </w:numPr>
      </w:pPr>
      <w:r>
        <w:t xml:space="preserve">Wide range of modules means you can tack together functionality pioneered by others very quickly </w:t>
      </w:r>
    </w:p>
    <w:p w14:paraId="7D25C26C" w14:textId="7A447A1B" w:rsidR="008334FE" w:rsidRDefault="008334FE" w:rsidP="0042445A">
      <w:pPr>
        <w:pStyle w:val="ListBullet"/>
        <w:numPr>
          <w:ilvl w:val="1"/>
          <w:numId w:val="57"/>
        </w:numPr>
      </w:pPr>
      <w:r>
        <w:t xml:space="preserve">Good fit to agile development </w:t>
      </w:r>
    </w:p>
    <w:p w14:paraId="15C35140" w14:textId="1B7064DC" w:rsidR="00961024" w:rsidRPr="00D85124" w:rsidRDefault="008334FE" w:rsidP="00FB10A4">
      <w:pPr>
        <w:pStyle w:val="ListBullet"/>
        <w:numPr>
          <w:ilvl w:val="0"/>
          <w:numId w:val="57"/>
        </w:numPr>
      </w:pPr>
      <w:r>
        <w:t xml:space="preserve">Consider toolkits – especially in later stages of prototyping – to achieve quick and stable results that will be familiar to users. </w:t>
      </w:r>
    </w:p>
    <w:p w14:paraId="4C9A6142" w14:textId="5E1DCD19" w:rsidR="0021427E" w:rsidRPr="00B120F5" w:rsidRDefault="0021427E" w:rsidP="0021427E">
      <w:pPr>
        <w:pStyle w:val="Heading1"/>
        <w:rPr>
          <w:lang w:val="en-GB"/>
        </w:rPr>
      </w:pPr>
      <w:r>
        <w:rPr>
          <w:lang w:val="en-GB"/>
        </w:rPr>
        <w:t xml:space="preserve">Lecture 12: Human Visual Perception   </w:t>
      </w:r>
    </w:p>
    <w:p w14:paraId="5991FF3C" w14:textId="77777777" w:rsidR="0021427E" w:rsidRDefault="0021427E" w:rsidP="0021427E">
      <w:pPr>
        <w:pStyle w:val="ListBullet"/>
        <w:numPr>
          <w:ilvl w:val="0"/>
          <w:numId w:val="0"/>
        </w:numPr>
        <w:ind w:left="432" w:hanging="432"/>
        <w:rPr>
          <w:b/>
          <w:u w:val="single"/>
        </w:rPr>
      </w:pPr>
      <w:r w:rsidRPr="00353F52">
        <w:rPr>
          <w:b/>
          <w:u w:val="single"/>
        </w:rPr>
        <w:t xml:space="preserve">Learning objectives </w:t>
      </w:r>
    </w:p>
    <w:p w14:paraId="167B160A" w14:textId="77777777" w:rsidR="00366E2A" w:rsidRDefault="00366E2A" w:rsidP="00366E2A">
      <w:pPr>
        <w:pStyle w:val="ListBullet"/>
        <w:numPr>
          <w:ilvl w:val="0"/>
          <w:numId w:val="0"/>
        </w:numPr>
        <w:ind w:left="432" w:hanging="432"/>
      </w:pPr>
    </w:p>
    <w:p w14:paraId="38521020" w14:textId="785C43BB" w:rsidR="0021427E" w:rsidRPr="00A00FDF" w:rsidRDefault="0021427E" w:rsidP="007D62D8">
      <w:pPr>
        <w:pStyle w:val="ListBullet"/>
        <w:numPr>
          <w:ilvl w:val="0"/>
          <w:numId w:val="58"/>
        </w:numPr>
        <w:rPr>
          <w:color w:val="FF0000"/>
        </w:rPr>
      </w:pPr>
      <w:r w:rsidRPr="00A00FDF">
        <w:rPr>
          <w:color w:val="FF0000"/>
        </w:rPr>
        <w:t xml:space="preserve">To think about the human as an information processing machine </w:t>
      </w:r>
    </w:p>
    <w:p w14:paraId="5BDF2C36" w14:textId="77777777" w:rsidR="0021427E" w:rsidRPr="00A00FDF" w:rsidRDefault="0021427E" w:rsidP="007D62D8">
      <w:pPr>
        <w:pStyle w:val="ListBullet"/>
        <w:numPr>
          <w:ilvl w:val="0"/>
          <w:numId w:val="58"/>
        </w:numPr>
        <w:rPr>
          <w:color w:val="FF0000"/>
        </w:rPr>
      </w:pPr>
      <w:r w:rsidRPr="00A00FDF">
        <w:rPr>
          <w:color w:val="FF0000"/>
        </w:rPr>
        <w:t xml:space="preserve">To be able to identify components of visual perception, including acuity, colour perception, depth perception and object recognition </w:t>
      </w:r>
    </w:p>
    <w:p w14:paraId="22BE44A5" w14:textId="2106FFA9" w:rsidR="0021427E" w:rsidRPr="00A00FDF" w:rsidRDefault="0021427E" w:rsidP="007D62D8">
      <w:pPr>
        <w:pStyle w:val="ListBullet"/>
        <w:numPr>
          <w:ilvl w:val="0"/>
          <w:numId w:val="58"/>
        </w:numPr>
        <w:rPr>
          <w:color w:val="FF0000"/>
        </w:rPr>
      </w:pPr>
      <w:r w:rsidRPr="00A00FDF">
        <w:rPr>
          <w:color w:val="FF0000"/>
        </w:rPr>
        <w:t xml:space="preserve">To consider how individual deficits in vision, or poor visual presentation, can impair usability  </w:t>
      </w:r>
    </w:p>
    <w:p w14:paraId="248ACD8A" w14:textId="096B73EC" w:rsidR="0021427E" w:rsidRPr="00A00FDF" w:rsidRDefault="0021427E" w:rsidP="007D62D8">
      <w:pPr>
        <w:pStyle w:val="ListBullet"/>
        <w:numPr>
          <w:ilvl w:val="0"/>
          <w:numId w:val="58"/>
        </w:numPr>
        <w:rPr>
          <w:color w:val="FF0000"/>
        </w:rPr>
      </w:pPr>
      <w:r w:rsidRPr="00A00FDF">
        <w:rPr>
          <w:color w:val="FF0000"/>
        </w:rPr>
        <w:t xml:space="preserve">To lay the groundwork for understanding further aspects of the visual interface </w:t>
      </w:r>
    </w:p>
    <w:p w14:paraId="62024C77" w14:textId="77777777" w:rsidR="0021427E" w:rsidRPr="00A00FDF" w:rsidRDefault="0021427E" w:rsidP="007D62D8">
      <w:pPr>
        <w:pStyle w:val="ListBullet"/>
        <w:numPr>
          <w:ilvl w:val="1"/>
          <w:numId w:val="58"/>
        </w:numPr>
        <w:rPr>
          <w:color w:val="FF0000"/>
        </w:rPr>
      </w:pPr>
      <w:r w:rsidRPr="00A00FDF">
        <w:rPr>
          <w:color w:val="FF0000"/>
        </w:rPr>
        <w:t xml:space="preserve">Including aesthetics, principles of perception and grouping, and use of text and colour </w:t>
      </w:r>
    </w:p>
    <w:p w14:paraId="03289387" w14:textId="77777777" w:rsidR="00EC7EEC" w:rsidRPr="00A00FDF" w:rsidRDefault="0021427E" w:rsidP="007D62D8">
      <w:pPr>
        <w:pStyle w:val="ListBullet"/>
        <w:numPr>
          <w:ilvl w:val="1"/>
          <w:numId w:val="58"/>
        </w:numPr>
        <w:rPr>
          <w:color w:val="FF0000"/>
        </w:rPr>
      </w:pPr>
      <w:r w:rsidRPr="00A00FDF">
        <w:rPr>
          <w:color w:val="FF0000"/>
        </w:rPr>
        <w:t xml:space="preserve">As well as to help in identifying novel HCI opportunities </w:t>
      </w:r>
    </w:p>
    <w:p w14:paraId="76E31D43" w14:textId="77777777" w:rsidR="00EC7EEC" w:rsidRDefault="00EC7EEC" w:rsidP="00C217C2">
      <w:pPr>
        <w:pStyle w:val="ListBullet"/>
        <w:numPr>
          <w:ilvl w:val="0"/>
          <w:numId w:val="0"/>
        </w:numPr>
      </w:pPr>
    </w:p>
    <w:p w14:paraId="0258B40B" w14:textId="7411E7F8" w:rsidR="00EC7EEC" w:rsidRDefault="00EC7EEC" w:rsidP="00EC7EEC">
      <w:pPr>
        <w:pStyle w:val="ListBullet"/>
        <w:numPr>
          <w:ilvl w:val="0"/>
          <w:numId w:val="0"/>
        </w:numPr>
        <w:ind w:left="432" w:hanging="432"/>
        <w:rPr>
          <w:b/>
          <w:u w:val="single"/>
        </w:rPr>
      </w:pPr>
      <w:r>
        <w:rPr>
          <w:b/>
          <w:u w:val="single"/>
        </w:rPr>
        <w:t xml:space="preserve">Human processor </w:t>
      </w:r>
    </w:p>
    <w:p w14:paraId="6DFD1BF6" w14:textId="77777777" w:rsidR="00EC7EEC" w:rsidRDefault="00EC7EEC" w:rsidP="00EC7EEC">
      <w:pPr>
        <w:pStyle w:val="ListBullet"/>
        <w:numPr>
          <w:ilvl w:val="0"/>
          <w:numId w:val="0"/>
        </w:numPr>
        <w:rPr>
          <w:b/>
          <w:u w:val="single"/>
        </w:rPr>
      </w:pPr>
    </w:p>
    <w:p w14:paraId="2226AAC6" w14:textId="44BC71AD" w:rsidR="00EC7EEC" w:rsidRDefault="00EC7EEC" w:rsidP="007D62D8">
      <w:pPr>
        <w:pStyle w:val="ListBullet"/>
        <w:numPr>
          <w:ilvl w:val="0"/>
          <w:numId w:val="59"/>
        </w:numPr>
      </w:pPr>
      <w:r>
        <w:t xml:space="preserve">Input </w:t>
      </w:r>
    </w:p>
    <w:p w14:paraId="1007937F" w14:textId="55B588E0" w:rsidR="00EC7EEC" w:rsidRDefault="00EC7EEC" w:rsidP="007D62D8">
      <w:pPr>
        <w:pStyle w:val="ListBullet"/>
        <w:numPr>
          <w:ilvl w:val="1"/>
          <w:numId w:val="59"/>
        </w:numPr>
      </w:pPr>
      <w:r>
        <w:t xml:space="preserve">Senses (vision, hearing, smell, taste, touch, kinesthetic) </w:t>
      </w:r>
    </w:p>
    <w:p w14:paraId="6277F74A" w14:textId="337ED582" w:rsidR="00EC7EEC" w:rsidRDefault="00EC7EEC" w:rsidP="007D62D8">
      <w:pPr>
        <w:pStyle w:val="ListBullet"/>
        <w:numPr>
          <w:ilvl w:val="0"/>
          <w:numId w:val="59"/>
        </w:numPr>
      </w:pPr>
      <w:r>
        <w:t>Process</w:t>
      </w:r>
    </w:p>
    <w:p w14:paraId="2CBB9639" w14:textId="042A850F" w:rsidR="00EC7EEC" w:rsidRDefault="00EC7EEC" w:rsidP="007D62D8">
      <w:pPr>
        <w:pStyle w:val="ListBullet"/>
        <w:numPr>
          <w:ilvl w:val="1"/>
          <w:numId w:val="59"/>
        </w:numPr>
      </w:pPr>
      <w:r>
        <w:lastRenderedPageBreak/>
        <w:t xml:space="preserve">Cognition </w:t>
      </w:r>
    </w:p>
    <w:p w14:paraId="6E3F34C9" w14:textId="689A6E45" w:rsidR="00EC7EEC" w:rsidRDefault="00EC7EEC" w:rsidP="007D62D8">
      <w:pPr>
        <w:pStyle w:val="ListBullet"/>
        <w:numPr>
          <w:ilvl w:val="2"/>
          <w:numId w:val="59"/>
        </w:numPr>
      </w:pPr>
      <w:r>
        <w:t xml:space="preserve">Knowledge </w:t>
      </w:r>
    </w:p>
    <w:p w14:paraId="07852DA7" w14:textId="3C3C2150" w:rsidR="00EC7EEC" w:rsidRDefault="00EC7EEC" w:rsidP="007D62D8">
      <w:pPr>
        <w:pStyle w:val="ListBullet"/>
        <w:numPr>
          <w:ilvl w:val="2"/>
          <w:numId w:val="59"/>
        </w:numPr>
      </w:pPr>
      <w:r>
        <w:t>Skills</w:t>
      </w:r>
    </w:p>
    <w:p w14:paraId="1B351851" w14:textId="0E60C185" w:rsidR="00EC7EEC" w:rsidRDefault="00EC7EEC" w:rsidP="007D62D8">
      <w:pPr>
        <w:pStyle w:val="ListBullet"/>
        <w:numPr>
          <w:ilvl w:val="2"/>
          <w:numId w:val="59"/>
        </w:numPr>
      </w:pPr>
      <w:r>
        <w:t xml:space="preserve">Reasoning </w:t>
      </w:r>
    </w:p>
    <w:p w14:paraId="30ECC649" w14:textId="4EFBE1D7" w:rsidR="00EC7EEC" w:rsidRDefault="00EC7EEC" w:rsidP="007D62D8">
      <w:pPr>
        <w:pStyle w:val="ListBullet"/>
        <w:numPr>
          <w:ilvl w:val="0"/>
          <w:numId w:val="59"/>
        </w:numPr>
      </w:pPr>
      <w:r>
        <w:t xml:space="preserve">Storage </w:t>
      </w:r>
    </w:p>
    <w:p w14:paraId="3013E054" w14:textId="26DC055F" w:rsidR="00EC7EEC" w:rsidRDefault="00EC7EEC" w:rsidP="007D62D8">
      <w:pPr>
        <w:pStyle w:val="ListBullet"/>
        <w:numPr>
          <w:ilvl w:val="1"/>
          <w:numId w:val="59"/>
        </w:numPr>
      </w:pPr>
      <w:r>
        <w:t xml:space="preserve">Memory </w:t>
      </w:r>
    </w:p>
    <w:p w14:paraId="61C6CDE0" w14:textId="29A18B6B" w:rsidR="00EC7EEC" w:rsidRDefault="00EC7EEC" w:rsidP="007D62D8">
      <w:pPr>
        <w:pStyle w:val="ListBullet"/>
        <w:numPr>
          <w:ilvl w:val="0"/>
          <w:numId w:val="59"/>
        </w:numPr>
      </w:pPr>
      <w:r>
        <w:t xml:space="preserve">Output </w:t>
      </w:r>
    </w:p>
    <w:p w14:paraId="356E5BB8" w14:textId="383F00C4" w:rsidR="00EC7EEC" w:rsidRDefault="00EC7EEC" w:rsidP="007D62D8">
      <w:pPr>
        <w:pStyle w:val="ListBullet"/>
        <w:numPr>
          <w:ilvl w:val="1"/>
          <w:numId w:val="59"/>
        </w:numPr>
      </w:pPr>
      <w:r>
        <w:t>Actions</w:t>
      </w:r>
    </w:p>
    <w:p w14:paraId="65C15F22" w14:textId="583F517C" w:rsidR="00EC7EEC" w:rsidRDefault="00EC7EEC" w:rsidP="007D62D8">
      <w:pPr>
        <w:pStyle w:val="ListBullet"/>
        <w:numPr>
          <w:ilvl w:val="1"/>
          <w:numId w:val="59"/>
        </w:numPr>
      </w:pPr>
      <w:r>
        <w:t xml:space="preserve">Speech </w:t>
      </w:r>
    </w:p>
    <w:p w14:paraId="7CD17AC3" w14:textId="77777777" w:rsidR="00EC7EEC" w:rsidRDefault="00EC7EEC" w:rsidP="00EC7EEC">
      <w:pPr>
        <w:pStyle w:val="ListBullet"/>
        <w:numPr>
          <w:ilvl w:val="0"/>
          <w:numId w:val="0"/>
        </w:numPr>
        <w:ind w:left="432" w:hanging="432"/>
      </w:pPr>
    </w:p>
    <w:p w14:paraId="0B5F7F0F" w14:textId="221CC887" w:rsidR="00EC7EEC" w:rsidRPr="00EC7EEC" w:rsidRDefault="00EC7EEC" w:rsidP="00EC7EEC">
      <w:pPr>
        <w:pStyle w:val="ListBullet"/>
        <w:numPr>
          <w:ilvl w:val="0"/>
          <w:numId w:val="0"/>
        </w:numPr>
        <w:ind w:left="432" w:hanging="432"/>
        <w:rPr>
          <w:b/>
          <w:u w:val="single"/>
        </w:rPr>
      </w:pPr>
      <w:r w:rsidRPr="00EC7EEC">
        <w:rPr>
          <w:b/>
          <w:u w:val="single"/>
        </w:rPr>
        <w:t xml:space="preserve">Computer system </w:t>
      </w:r>
    </w:p>
    <w:p w14:paraId="4545B683" w14:textId="1E77A6C5" w:rsidR="00EC7EEC" w:rsidRDefault="0021427E" w:rsidP="00EC7EEC">
      <w:pPr>
        <w:pStyle w:val="ListBullet"/>
        <w:numPr>
          <w:ilvl w:val="0"/>
          <w:numId w:val="0"/>
        </w:numPr>
        <w:ind w:left="432" w:hanging="432"/>
      </w:pPr>
      <w:r>
        <w:t xml:space="preserve"> </w:t>
      </w:r>
    </w:p>
    <w:p w14:paraId="6F458B9C" w14:textId="4EA2A8FB" w:rsidR="00EC7EEC" w:rsidRDefault="00EC7EEC" w:rsidP="007D62D8">
      <w:pPr>
        <w:pStyle w:val="ListBullet"/>
        <w:numPr>
          <w:ilvl w:val="0"/>
          <w:numId w:val="60"/>
        </w:numPr>
      </w:pPr>
      <w:r>
        <w:t xml:space="preserve">Input </w:t>
      </w:r>
    </w:p>
    <w:p w14:paraId="60BDD815" w14:textId="258CD367" w:rsidR="00EC7EEC" w:rsidRDefault="00EC7EEC" w:rsidP="007D62D8">
      <w:pPr>
        <w:pStyle w:val="ListBullet"/>
        <w:numPr>
          <w:ilvl w:val="1"/>
          <w:numId w:val="60"/>
        </w:numPr>
      </w:pPr>
      <w:r>
        <w:t>Keyboard, mouse, microphone, touch</w:t>
      </w:r>
    </w:p>
    <w:p w14:paraId="480A4FC2" w14:textId="270CCC5E" w:rsidR="00EC7EEC" w:rsidRDefault="00EC7EEC" w:rsidP="007D62D8">
      <w:pPr>
        <w:pStyle w:val="ListBullet"/>
        <w:numPr>
          <w:ilvl w:val="0"/>
          <w:numId w:val="60"/>
        </w:numPr>
      </w:pPr>
      <w:r>
        <w:t xml:space="preserve">Output </w:t>
      </w:r>
    </w:p>
    <w:p w14:paraId="2696DC1A" w14:textId="0486A871" w:rsidR="00EC7EEC" w:rsidRDefault="00EC7EEC" w:rsidP="007D62D8">
      <w:pPr>
        <w:pStyle w:val="ListBullet"/>
        <w:numPr>
          <w:ilvl w:val="1"/>
          <w:numId w:val="60"/>
        </w:numPr>
      </w:pPr>
      <w:r>
        <w:t xml:space="preserve">Graphical display, speaker, vibrate </w:t>
      </w:r>
    </w:p>
    <w:p w14:paraId="5139876A" w14:textId="42DE7D6D" w:rsidR="00EC7EEC" w:rsidRDefault="00EC7EEC" w:rsidP="007D62D8">
      <w:pPr>
        <w:pStyle w:val="ListBullet"/>
        <w:numPr>
          <w:ilvl w:val="0"/>
          <w:numId w:val="60"/>
        </w:numPr>
      </w:pPr>
      <w:r>
        <w:t xml:space="preserve">Mostly output is to a visual display </w:t>
      </w:r>
    </w:p>
    <w:p w14:paraId="31090A57" w14:textId="51B03B14" w:rsidR="00EC7EEC" w:rsidRDefault="00EC7EEC" w:rsidP="007D62D8">
      <w:pPr>
        <w:pStyle w:val="ListBullet"/>
        <w:numPr>
          <w:ilvl w:val="1"/>
          <w:numId w:val="60"/>
        </w:numPr>
      </w:pPr>
      <w:r>
        <w:t xml:space="preserve">And the display is also the input medium on phones etc </w:t>
      </w:r>
    </w:p>
    <w:p w14:paraId="6C7EA5EC" w14:textId="11BBDA08" w:rsidR="00EC7EEC" w:rsidRDefault="00EC7EEC" w:rsidP="007D62D8">
      <w:pPr>
        <w:pStyle w:val="ListBullet"/>
        <w:numPr>
          <w:ilvl w:val="0"/>
          <w:numId w:val="60"/>
        </w:numPr>
      </w:pPr>
      <w:r>
        <w:t xml:space="preserve">Exceptions </w:t>
      </w:r>
    </w:p>
    <w:p w14:paraId="70D76147" w14:textId="4126C000" w:rsidR="00EC7EEC" w:rsidRDefault="00EC7EEC" w:rsidP="007D62D8">
      <w:pPr>
        <w:pStyle w:val="ListBullet"/>
        <w:numPr>
          <w:ilvl w:val="1"/>
          <w:numId w:val="60"/>
        </w:numPr>
      </w:pPr>
      <w:r>
        <w:t xml:space="preserve">Audio </w:t>
      </w:r>
    </w:p>
    <w:p w14:paraId="6EA8147C" w14:textId="06A089A9" w:rsidR="00EC7EEC" w:rsidRDefault="00EC7EEC" w:rsidP="007D62D8">
      <w:pPr>
        <w:pStyle w:val="ListBullet"/>
        <w:numPr>
          <w:ilvl w:val="1"/>
          <w:numId w:val="60"/>
        </w:numPr>
      </w:pPr>
      <w:r>
        <w:t xml:space="preserve">Vibrate </w:t>
      </w:r>
    </w:p>
    <w:p w14:paraId="33105B38" w14:textId="77777777" w:rsidR="00616E42" w:rsidRPr="00EA7C60" w:rsidRDefault="00616E42" w:rsidP="00C217C2">
      <w:pPr>
        <w:pStyle w:val="ListBullet"/>
        <w:numPr>
          <w:ilvl w:val="0"/>
          <w:numId w:val="0"/>
        </w:numPr>
      </w:pPr>
    </w:p>
    <w:p w14:paraId="6D822177" w14:textId="77777777" w:rsidR="00E743E9" w:rsidRDefault="00E743E9" w:rsidP="00E743E9">
      <w:pPr>
        <w:pStyle w:val="ListBullet"/>
        <w:numPr>
          <w:ilvl w:val="0"/>
          <w:numId w:val="0"/>
        </w:numPr>
        <w:ind w:left="432" w:hanging="432"/>
        <w:rPr>
          <w:b/>
          <w:u w:val="single"/>
        </w:rPr>
      </w:pPr>
      <w:r>
        <w:rPr>
          <w:b/>
          <w:u w:val="single"/>
        </w:rPr>
        <w:t xml:space="preserve">Physical reception </w:t>
      </w:r>
    </w:p>
    <w:p w14:paraId="322C13FE" w14:textId="77777777" w:rsidR="00E743E9" w:rsidRDefault="00E743E9" w:rsidP="00E743E9">
      <w:pPr>
        <w:pStyle w:val="ListBullet"/>
        <w:numPr>
          <w:ilvl w:val="0"/>
          <w:numId w:val="0"/>
        </w:numPr>
        <w:ind w:left="432" w:hanging="432"/>
        <w:rPr>
          <w:b/>
          <w:u w:val="single"/>
        </w:rPr>
      </w:pPr>
    </w:p>
    <w:p w14:paraId="09A8313A" w14:textId="1785D6EE" w:rsidR="00E743E9" w:rsidRDefault="00E743E9" w:rsidP="007D62D8">
      <w:pPr>
        <w:pStyle w:val="ListBullet"/>
        <w:numPr>
          <w:ilvl w:val="0"/>
          <w:numId w:val="61"/>
        </w:numPr>
      </w:pPr>
      <w:r>
        <w:t xml:space="preserve">The eye: mechanism for receiving light and transforming it into electrical energy </w:t>
      </w:r>
    </w:p>
    <w:p w14:paraId="47335D39" w14:textId="12497527" w:rsidR="005D6844" w:rsidRDefault="005D6844" w:rsidP="007D62D8">
      <w:pPr>
        <w:pStyle w:val="ListBullet"/>
        <w:numPr>
          <w:ilvl w:val="0"/>
          <w:numId w:val="61"/>
        </w:numPr>
      </w:pPr>
      <w:r>
        <w:lastRenderedPageBreak/>
        <w:t xml:space="preserve">Light </w:t>
      </w:r>
    </w:p>
    <w:p w14:paraId="7F1BD6A8" w14:textId="266CCF44" w:rsidR="00754634" w:rsidRDefault="00754634" w:rsidP="007D62D8">
      <w:pPr>
        <w:pStyle w:val="ListBullet"/>
        <w:numPr>
          <w:ilvl w:val="1"/>
          <w:numId w:val="61"/>
        </w:numPr>
      </w:pPr>
      <w:r>
        <w:t xml:space="preserve">Reflects from objects (e.g. paper) </w:t>
      </w:r>
    </w:p>
    <w:p w14:paraId="6A06EADB" w14:textId="55318625" w:rsidR="00754634" w:rsidRDefault="00754634" w:rsidP="007D62D8">
      <w:pPr>
        <w:pStyle w:val="ListBullet"/>
        <w:numPr>
          <w:ilvl w:val="1"/>
          <w:numId w:val="61"/>
        </w:numPr>
      </w:pPr>
      <w:r>
        <w:t xml:space="preserve">Or is produced from a light source </w:t>
      </w:r>
    </w:p>
    <w:p w14:paraId="5C8E2BC2" w14:textId="1B0A3205" w:rsidR="00754634" w:rsidRDefault="00754634" w:rsidP="007D62D8">
      <w:pPr>
        <w:pStyle w:val="ListBullet"/>
        <w:numPr>
          <w:ilvl w:val="0"/>
          <w:numId w:val="61"/>
        </w:numPr>
      </w:pPr>
      <w:r>
        <w:t xml:space="preserve">Images are focused upside-down on retina </w:t>
      </w:r>
    </w:p>
    <w:p w14:paraId="67F41D05" w14:textId="7E1A965D" w:rsidR="00754634" w:rsidRDefault="00754634" w:rsidP="007D62D8">
      <w:pPr>
        <w:pStyle w:val="ListBullet"/>
        <w:numPr>
          <w:ilvl w:val="1"/>
          <w:numId w:val="61"/>
        </w:numPr>
      </w:pPr>
      <w:r>
        <w:t xml:space="preserve">Which is a nice example of how our brain further interprets the raw signal </w:t>
      </w:r>
    </w:p>
    <w:p w14:paraId="712D9E30" w14:textId="5D076299" w:rsidR="00754634" w:rsidRDefault="00754634" w:rsidP="007D62D8">
      <w:pPr>
        <w:pStyle w:val="ListBullet"/>
        <w:numPr>
          <w:ilvl w:val="0"/>
          <w:numId w:val="61"/>
        </w:numPr>
      </w:pPr>
      <w:r>
        <w:t>Retina contains rods for low light vision cones for colour vision</w:t>
      </w:r>
    </w:p>
    <w:p w14:paraId="35C1749D" w14:textId="72864786" w:rsidR="00BD26FF" w:rsidRDefault="00BD26FF" w:rsidP="007D62D8">
      <w:pPr>
        <w:pStyle w:val="ListBullet"/>
        <w:numPr>
          <w:ilvl w:val="0"/>
          <w:numId w:val="61"/>
        </w:numPr>
      </w:pPr>
      <w:r>
        <w:t>Colour</w:t>
      </w:r>
    </w:p>
    <w:p w14:paraId="59A38DDD" w14:textId="66936C61" w:rsidR="00BD26FF" w:rsidRDefault="00BD26FF" w:rsidP="007D62D8">
      <w:pPr>
        <w:pStyle w:val="ListBullet"/>
        <w:numPr>
          <w:ilvl w:val="1"/>
          <w:numId w:val="61"/>
        </w:numPr>
      </w:pPr>
      <w:r>
        <w:t xml:space="preserve">Made up of hue, luminance and saturation </w:t>
      </w:r>
    </w:p>
    <w:p w14:paraId="2472E3A1" w14:textId="062764DD" w:rsidR="00BD26FF" w:rsidRDefault="00BD26FF" w:rsidP="007D62D8">
      <w:pPr>
        <w:pStyle w:val="ListBullet"/>
        <w:numPr>
          <w:ilvl w:val="1"/>
          <w:numId w:val="61"/>
        </w:numPr>
      </w:pPr>
      <w:r>
        <w:t xml:space="preserve">Cones are sensitive to colour wavelengths </w:t>
      </w:r>
    </w:p>
    <w:p w14:paraId="30551A13" w14:textId="6E24A309" w:rsidR="00BD26FF" w:rsidRDefault="00BD26FF" w:rsidP="007D62D8">
      <w:pPr>
        <w:pStyle w:val="ListBullet"/>
        <w:numPr>
          <w:ilvl w:val="1"/>
          <w:numId w:val="61"/>
        </w:numPr>
      </w:pPr>
      <w:r>
        <w:t xml:space="preserve">Blue acuity is lowest </w:t>
      </w:r>
    </w:p>
    <w:p w14:paraId="4BD60FB0" w14:textId="2FE65A56" w:rsidR="00BD26FF" w:rsidRDefault="00BD26FF" w:rsidP="007D62D8">
      <w:pPr>
        <w:pStyle w:val="ListBullet"/>
        <w:numPr>
          <w:ilvl w:val="0"/>
          <w:numId w:val="61"/>
        </w:numPr>
      </w:pPr>
      <w:r>
        <w:t>Luminance(brightness)</w:t>
      </w:r>
    </w:p>
    <w:p w14:paraId="0E8F70C8" w14:textId="147C1032" w:rsidR="00BD26FF" w:rsidRDefault="00BD26FF" w:rsidP="007D62D8">
      <w:pPr>
        <w:pStyle w:val="ListBullet"/>
        <w:numPr>
          <w:ilvl w:val="1"/>
          <w:numId w:val="61"/>
        </w:numPr>
      </w:pPr>
      <w:r>
        <w:t xml:space="preserve">Subjective reaction to levels of light </w:t>
      </w:r>
    </w:p>
    <w:p w14:paraId="33245921" w14:textId="46126DEE" w:rsidR="00BD26FF" w:rsidRDefault="00BD26FF" w:rsidP="007D62D8">
      <w:pPr>
        <w:pStyle w:val="ListBullet"/>
        <w:numPr>
          <w:ilvl w:val="1"/>
          <w:numId w:val="61"/>
        </w:numPr>
      </w:pPr>
      <w:r>
        <w:t xml:space="preserve">Affected by luminance of object, and by context of viewing </w:t>
      </w:r>
    </w:p>
    <w:p w14:paraId="6FE883BA" w14:textId="234C0D1C" w:rsidR="00BD26FF" w:rsidRDefault="00BD26FF" w:rsidP="007D62D8">
      <w:pPr>
        <w:pStyle w:val="ListBullet"/>
        <w:numPr>
          <w:ilvl w:val="0"/>
          <w:numId w:val="61"/>
        </w:numPr>
      </w:pPr>
      <w:r>
        <w:t xml:space="preserve">Rods provide low-light monotone (grey scale) vision </w:t>
      </w:r>
    </w:p>
    <w:p w14:paraId="4C102AF0" w14:textId="46F610E0" w:rsidR="00BD26FF" w:rsidRDefault="00BD26FF" w:rsidP="007D62D8">
      <w:pPr>
        <w:pStyle w:val="ListBullet"/>
        <w:numPr>
          <w:ilvl w:val="1"/>
          <w:numId w:val="61"/>
        </w:numPr>
      </w:pPr>
      <w:r>
        <w:t xml:space="preserve">Rods are saturated in bright light and contribute little or nothing to what you see </w:t>
      </w:r>
    </w:p>
    <w:p w14:paraId="0DD53244" w14:textId="2A48AD8A" w:rsidR="00BD26FF" w:rsidRDefault="00BD26FF" w:rsidP="007D62D8">
      <w:pPr>
        <w:pStyle w:val="ListBullet"/>
        <w:numPr>
          <w:ilvl w:val="1"/>
          <w:numId w:val="61"/>
        </w:numPr>
      </w:pPr>
      <w:r>
        <w:t xml:space="preserve">However, the principles of brightness and contrast are equally important with colour vision </w:t>
      </w:r>
    </w:p>
    <w:p w14:paraId="68F247BA" w14:textId="41364639" w:rsidR="00BD26FF" w:rsidRPr="00E743E9" w:rsidRDefault="00BD26FF" w:rsidP="007D62D8">
      <w:pPr>
        <w:pStyle w:val="ListBullet"/>
        <w:numPr>
          <w:ilvl w:val="0"/>
          <w:numId w:val="61"/>
        </w:numPr>
      </w:pPr>
      <w:r>
        <w:t xml:space="preserve">Visual acuity increases with luminance as does ability to perceive flicker </w:t>
      </w:r>
    </w:p>
    <w:p w14:paraId="21223745" w14:textId="77777777" w:rsidR="004A6E8D" w:rsidRDefault="004A6E8D" w:rsidP="00CF7F81">
      <w:pPr>
        <w:pStyle w:val="ListBullet"/>
        <w:numPr>
          <w:ilvl w:val="0"/>
          <w:numId w:val="0"/>
        </w:numPr>
        <w:ind w:left="432" w:hanging="432"/>
      </w:pPr>
    </w:p>
    <w:p w14:paraId="720D0A24" w14:textId="514485E2" w:rsidR="001363D7" w:rsidRDefault="001363D7" w:rsidP="001363D7">
      <w:pPr>
        <w:pStyle w:val="ListBullet"/>
        <w:numPr>
          <w:ilvl w:val="0"/>
          <w:numId w:val="0"/>
        </w:numPr>
        <w:ind w:left="432" w:hanging="432"/>
        <w:rPr>
          <w:b/>
          <w:u w:val="single"/>
        </w:rPr>
      </w:pPr>
      <w:r>
        <w:rPr>
          <w:b/>
          <w:u w:val="single"/>
        </w:rPr>
        <w:t xml:space="preserve">Visual Acuity </w:t>
      </w:r>
    </w:p>
    <w:p w14:paraId="4B8BE7B2" w14:textId="77777777" w:rsidR="001363D7" w:rsidRDefault="001363D7" w:rsidP="001363D7">
      <w:pPr>
        <w:pStyle w:val="ListBullet"/>
        <w:numPr>
          <w:ilvl w:val="0"/>
          <w:numId w:val="0"/>
        </w:numPr>
        <w:ind w:left="432" w:hanging="432"/>
        <w:rPr>
          <w:b/>
          <w:u w:val="single"/>
        </w:rPr>
      </w:pPr>
    </w:p>
    <w:p w14:paraId="4CD1105C" w14:textId="3C0270F7" w:rsidR="001363D7" w:rsidRDefault="001363D7" w:rsidP="007D62D8">
      <w:pPr>
        <w:pStyle w:val="ListBullet"/>
        <w:numPr>
          <w:ilvl w:val="0"/>
          <w:numId w:val="62"/>
        </w:numPr>
      </w:pPr>
      <w:r>
        <w:t xml:space="preserve">Standardly measured in comparison to performance of person with 6/6 vision (or 20/20 in feet) </w:t>
      </w:r>
    </w:p>
    <w:p w14:paraId="41CEF7BA" w14:textId="5A637158" w:rsidR="001363D7" w:rsidRDefault="001363D7" w:rsidP="007D62D8">
      <w:pPr>
        <w:pStyle w:val="ListBullet"/>
        <w:numPr>
          <w:ilvl w:val="1"/>
          <w:numId w:val="62"/>
        </w:numPr>
      </w:pPr>
      <w:r>
        <w:lastRenderedPageBreak/>
        <w:t xml:space="preserve">A person with 6/6 vision can discern contours of about 1.75mm at 6m distance </w:t>
      </w:r>
    </w:p>
    <w:p w14:paraId="44B477C4" w14:textId="7F1CD083" w:rsidR="001363D7" w:rsidRDefault="001363D7" w:rsidP="007D62D8">
      <w:pPr>
        <w:pStyle w:val="ListBullet"/>
        <w:numPr>
          <w:ilvl w:val="0"/>
          <w:numId w:val="62"/>
        </w:numPr>
      </w:pPr>
      <w:r>
        <w:t xml:space="preserve">Common problems are refractive errors such as light focusing in front of the retina (myopia) or uneven focusing of light on the retina (astigmatism) </w:t>
      </w:r>
    </w:p>
    <w:p w14:paraId="03E4E473" w14:textId="10BF0EA2" w:rsidR="001363D7" w:rsidRDefault="001363D7" w:rsidP="007D62D8">
      <w:pPr>
        <w:pStyle w:val="ListBullet"/>
        <w:numPr>
          <w:ilvl w:val="1"/>
          <w:numId w:val="62"/>
        </w:numPr>
      </w:pPr>
      <w:r>
        <w:t xml:space="preserve">Generally correctable with glasses, contacts or laser surgery and not a major problem for UI design. </w:t>
      </w:r>
    </w:p>
    <w:p w14:paraId="0F782F66" w14:textId="1D7A2FF8" w:rsidR="001363D7" w:rsidRDefault="001363D7" w:rsidP="007D62D8">
      <w:pPr>
        <w:pStyle w:val="ListBullet"/>
        <w:numPr>
          <w:ilvl w:val="0"/>
          <w:numId w:val="62"/>
        </w:numPr>
      </w:pPr>
      <w:r>
        <w:t xml:space="preserve">Presbyopia </w:t>
      </w:r>
    </w:p>
    <w:p w14:paraId="0CA127A2" w14:textId="15859DCC" w:rsidR="001363D7" w:rsidRDefault="001363D7" w:rsidP="007D62D8">
      <w:pPr>
        <w:pStyle w:val="ListBullet"/>
        <w:numPr>
          <w:ilvl w:val="1"/>
          <w:numId w:val="62"/>
        </w:numPr>
      </w:pPr>
      <w:r>
        <w:t>From age 35 hardening of the lens of the eyes causes the ey</w:t>
      </w:r>
      <w:r w:rsidR="00C217C2">
        <w:t>e</w:t>
      </w:r>
      <w:r>
        <w:t xml:space="preserve"> to focus on light behind rather than on the retina when looking at close objects </w:t>
      </w:r>
    </w:p>
    <w:p w14:paraId="738F06D2" w14:textId="37CBEA8B" w:rsidR="001363D7" w:rsidRDefault="001363D7" w:rsidP="007D62D8">
      <w:pPr>
        <w:pStyle w:val="ListBullet"/>
        <w:numPr>
          <w:ilvl w:val="0"/>
          <w:numId w:val="62"/>
        </w:numPr>
      </w:pPr>
      <w:r>
        <w:t xml:space="preserve">Macular degeneration </w:t>
      </w:r>
    </w:p>
    <w:p w14:paraId="6887D395" w14:textId="77777777" w:rsidR="001363D7" w:rsidRDefault="001363D7" w:rsidP="007D62D8">
      <w:pPr>
        <w:pStyle w:val="ListBullet"/>
        <w:numPr>
          <w:ilvl w:val="1"/>
          <w:numId w:val="62"/>
        </w:numPr>
      </w:pPr>
      <w:r>
        <w:t xml:space="preserve">Loss of acuity in centre of visual field </w:t>
      </w:r>
    </w:p>
    <w:p w14:paraId="38409536" w14:textId="77777777" w:rsidR="001363D7" w:rsidRDefault="001363D7" w:rsidP="007D62D8">
      <w:pPr>
        <w:pStyle w:val="ListBullet"/>
        <w:numPr>
          <w:ilvl w:val="1"/>
          <w:numId w:val="62"/>
        </w:numPr>
      </w:pPr>
      <w:r>
        <w:t xml:space="preserve">Typically starts at over age 50; affects 12% of people age 80+ </w:t>
      </w:r>
    </w:p>
    <w:p w14:paraId="22552273" w14:textId="77777777" w:rsidR="001363D7" w:rsidRDefault="001363D7" w:rsidP="007D62D8">
      <w:pPr>
        <w:pStyle w:val="ListBullet"/>
        <w:numPr>
          <w:ilvl w:val="0"/>
          <w:numId w:val="62"/>
        </w:numPr>
      </w:pPr>
      <w:r>
        <w:t xml:space="preserve">Not everybody has up-to-date or ideal correction </w:t>
      </w:r>
    </w:p>
    <w:p w14:paraId="214F0CA9" w14:textId="77777777" w:rsidR="001363D7" w:rsidRDefault="001363D7" w:rsidP="007D62D8">
      <w:pPr>
        <w:pStyle w:val="ListBullet"/>
        <w:numPr>
          <w:ilvl w:val="1"/>
          <w:numId w:val="62"/>
        </w:numPr>
      </w:pPr>
      <w:r>
        <w:t xml:space="preserve">And requires accommodation from the user </w:t>
      </w:r>
    </w:p>
    <w:p w14:paraId="5F4A131B" w14:textId="747BF8D3" w:rsidR="001363D7" w:rsidRDefault="001363D7" w:rsidP="007D62D8">
      <w:pPr>
        <w:pStyle w:val="ListBullet"/>
        <w:numPr>
          <w:ilvl w:val="1"/>
          <w:numId w:val="62"/>
        </w:numPr>
      </w:pPr>
      <w:r>
        <w:t>So</w:t>
      </w:r>
      <w:r w:rsidR="00125AE6">
        <w:t>,</w:t>
      </w:r>
      <w:r>
        <w:t xml:space="preserve"> your design will provide better usability if you don’t default to a very small font.  </w:t>
      </w:r>
    </w:p>
    <w:p w14:paraId="5305A2FF" w14:textId="77777777" w:rsidR="00125AE6" w:rsidRDefault="00125AE6" w:rsidP="00125AE6">
      <w:pPr>
        <w:pStyle w:val="ListBullet"/>
        <w:numPr>
          <w:ilvl w:val="0"/>
          <w:numId w:val="0"/>
        </w:numPr>
        <w:ind w:left="432" w:hanging="432"/>
      </w:pPr>
    </w:p>
    <w:p w14:paraId="180C7084" w14:textId="2641DF6C" w:rsidR="00125AE6" w:rsidRDefault="00125AE6" w:rsidP="00125AE6">
      <w:pPr>
        <w:pStyle w:val="ListBullet"/>
        <w:numPr>
          <w:ilvl w:val="0"/>
          <w:numId w:val="0"/>
        </w:numPr>
        <w:ind w:left="432" w:hanging="432"/>
        <w:rPr>
          <w:b/>
          <w:u w:val="single"/>
        </w:rPr>
      </w:pPr>
      <w:r>
        <w:rPr>
          <w:b/>
          <w:u w:val="single"/>
        </w:rPr>
        <w:t xml:space="preserve">Depth Perception </w:t>
      </w:r>
    </w:p>
    <w:p w14:paraId="79F42524" w14:textId="77777777" w:rsidR="00125AE6" w:rsidRDefault="00125AE6" w:rsidP="00125AE6">
      <w:pPr>
        <w:pStyle w:val="ListBullet"/>
        <w:numPr>
          <w:ilvl w:val="0"/>
          <w:numId w:val="0"/>
        </w:numPr>
        <w:ind w:left="432" w:hanging="432"/>
        <w:rPr>
          <w:b/>
          <w:u w:val="single"/>
        </w:rPr>
      </w:pPr>
    </w:p>
    <w:p w14:paraId="48250A20" w14:textId="040103E1" w:rsidR="00125AE6" w:rsidRDefault="00125AE6" w:rsidP="007D62D8">
      <w:pPr>
        <w:pStyle w:val="ListBullet"/>
        <w:numPr>
          <w:ilvl w:val="0"/>
          <w:numId w:val="63"/>
        </w:numPr>
      </w:pPr>
      <w:r>
        <w:t xml:space="preserve">We can perceive depth immediately with binocular vision using parallax, and through depth of field of focus </w:t>
      </w:r>
    </w:p>
    <w:p w14:paraId="583532BA" w14:textId="26D7319A" w:rsidR="0073533D" w:rsidRDefault="00125AE6" w:rsidP="007D62D8">
      <w:pPr>
        <w:pStyle w:val="ListBullet"/>
        <w:numPr>
          <w:ilvl w:val="0"/>
          <w:numId w:val="63"/>
        </w:numPr>
      </w:pPr>
      <w:r>
        <w:t xml:space="preserve">Or we can synthesize the perception through overlap, our understanding of size or using motion parallax </w:t>
      </w:r>
    </w:p>
    <w:p w14:paraId="2896AAD4" w14:textId="77777777" w:rsidR="00125AE6" w:rsidRDefault="00125AE6" w:rsidP="00125AE6">
      <w:pPr>
        <w:pStyle w:val="ListBullet"/>
        <w:numPr>
          <w:ilvl w:val="0"/>
          <w:numId w:val="0"/>
        </w:numPr>
        <w:ind w:left="432" w:hanging="432"/>
      </w:pPr>
    </w:p>
    <w:p w14:paraId="04747EFC" w14:textId="629AD203" w:rsidR="00125AE6" w:rsidRDefault="00125AE6" w:rsidP="00125AE6">
      <w:pPr>
        <w:pStyle w:val="ListBullet"/>
        <w:numPr>
          <w:ilvl w:val="0"/>
          <w:numId w:val="0"/>
        </w:numPr>
        <w:ind w:left="432" w:hanging="432"/>
        <w:rPr>
          <w:b/>
          <w:u w:val="single"/>
        </w:rPr>
      </w:pPr>
      <w:r>
        <w:rPr>
          <w:b/>
          <w:u w:val="single"/>
        </w:rPr>
        <w:t xml:space="preserve">Making sense of the signal </w:t>
      </w:r>
    </w:p>
    <w:p w14:paraId="7A567A32" w14:textId="77777777" w:rsidR="00125AE6" w:rsidRDefault="00125AE6" w:rsidP="00125AE6">
      <w:pPr>
        <w:pStyle w:val="ListBullet"/>
        <w:numPr>
          <w:ilvl w:val="0"/>
          <w:numId w:val="0"/>
        </w:numPr>
        <w:ind w:left="432" w:hanging="432"/>
        <w:rPr>
          <w:b/>
          <w:u w:val="single"/>
        </w:rPr>
      </w:pPr>
    </w:p>
    <w:p w14:paraId="6877B50C" w14:textId="07E5E0ED" w:rsidR="00125AE6" w:rsidRDefault="00125AE6" w:rsidP="007D62D8">
      <w:pPr>
        <w:pStyle w:val="ListBullet"/>
        <w:numPr>
          <w:ilvl w:val="0"/>
          <w:numId w:val="64"/>
        </w:numPr>
      </w:pPr>
      <w:r>
        <w:lastRenderedPageBreak/>
        <w:t xml:space="preserve">Movement detection, tracking and object recognition </w:t>
      </w:r>
    </w:p>
    <w:p w14:paraId="18F29F4B" w14:textId="5A36B107" w:rsidR="00125AE6" w:rsidRDefault="00125AE6" w:rsidP="007D62D8">
      <w:pPr>
        <w:pStyle w:val="ListBullet"/>
        <w:numPr>
          <w:ilvl w:val="1"/>
          <w:numId w:val="64"/>
        </w:numPr>
      </w:pPr>
      <w:r>
        <w:t xml:space="preserve">At simplest level the eye detects changes in luminance on a given part of the retina </w:t>
      </w:r>
    </w:p>
    <w:p w14:paraId="37243E3D" w14:textId="34C4D008" w:rsidR="00125AE6" w:rsidRDefault="00125AE6" w:rsidP="007D62D8">
      <w:pPr>
        <w:pStyle w:val="ListBullet"/>
        <w:numPr>
          <w:ilvl w:val="1"/>
          <w:numId w:val="64"/>
        </w:numPr>
      </w:pPr>
      <w:r>
        <w:t xml:space="preserve">However, many layers of synthesis in perception and interpretation combine to allow us to perceive an object moving across our visual field </w:t>
      </w:r>
    </w:p>
    <w:p w14:paraId="7D6D9879" w14:textId="21AA7C1F" w:rsidR="00125AE6" w:rsidRDefault="00125AE6" w:rsidP="007D62D8">
      <w:pPr>
        <w:pStyle w:val="ListBullet"/>
        <w:numPr>
          <w:ilvl w:val="0"/>
          <w:numId w:val="64"/>
        </w:numPr>
      </w:pPr>
      <w:r>
        <w:t xml:space="preserve">Optical illusions occur when our normal mechanisms for perception and interpretation are misled. </w:t>
      </w:r>
    </w:p>
    <w:p w14:paraId="30B4C306" w14:textId="5740520D" w:rsidR="00125AE6" w:rsidRDefault="00125AE6" w:rsidP="007D62D8">
      <w:pPr>
        <w:pStyle w:val="ListBullet"/>
        <w:numPr>
          <w:ilvl w:val="0"/>
          <w:numId w:val="64"/>
        </w:numPr>
      </w:pPr>
      <w:r>
        <w:t>Reading</w:t>
      </w:r>
    </w:p>
    <w:p w14:paraId="24687AEB" w14:textId="4EEE974F" w:rsidR="00125AE6" w:rsidRDefault="00125AE6" w:rsidP="007D62D8">
      <w:pPr>
        <w:pStyle w:val="ListBullet"/>
        <w:numPr>
          <w:ilvl w:val="1"/>
          <w:numId w:val="64"/>
        </w:numPr>
      </w:pPr>
      <w:r>
        <w:t xml:space="preserve">Visual patterns perceived </w:t>
      </w:r>
    </w:p>
    <w:p w14:paraId="59989DE7" w14:textId="67AF6048" w:rsidR="00125AE6" w:rsidRDefault="00125AE6" w:rsidP="007D62D8">
      <w:pPr>
        <w:pStyle w:val="ListBullet"/>
        <w:numPr>
          <w:ilvl w:val="1"/>
          <w:numId w:val="64"/>
        </w:numPr>
      </w:pPr>
      <w:r>
        <w:t xml:space="preserve">Decoded using internal representation of language </w:t>
      </w:r>
    </w:p>
    <w:p w14:paraId="322F9D39" w14:textId="7B36B525" w:rsidR="00125AE6" w:rsidRDefault="00125AE6" w:rsidP="007D62D8">
      <w:pPr>
        <w:pStyle w:val="ListBullet"/>
        <w:numPr>
          <w:ilvl w:val="1"/>
          <w:numId w:val="64"/>
        </w:numPr>
      </w:pPr>
      <w:r>
        <w:t xml:space="preserve">Interpreted using knowledge of syntax, semantics, pragmatics </w:t>
      </w:r>
    </w:p>
    <w:p w14:paraId="4E0D9C6C" w14:textId="5DEB29C2" w:rsidR="00125AE6" w:rsidRDefault="00125AE6" w:rsidP="007D62D8">
      <w:pPr>
        <w:pStyle w:val="ListBullet"/>
        <w:numPr>
          <w:ilvl w:val="1"/>
          <w:numId w:val="64"/>
        </w:numPr>
      </w:pPr>
      <w:r>
        <w:t xml:space="preserve">Involves saccades and fixations </w:t>
      </w:r>
    </w:p>
    <w:p w14:paraId="7CD04B71" w14:textId="21ADCD1F" w:rsidR="00125AE6" w:rsidRPr="0073533D" w:rsidRDefault="00125AE6" w:rsidP="007D62D8">
      <w:pPr>
        <w:pStyle w:val="ListBullet"/>
        <w:numPr>
          <w:ilvl w:val="1"/>
          <w:numId w:val="64"/>
        </w:numPr>
      </w:pPr>
      <w:r>
        <w:t xml:space="preserve">Word shape is very important to recognition </w:t>
      </w:r>
    </w:p>
    <w:p w14:paraId="3319EBC3" w14:textId="0476756E" w:rsidR="0073533D" w:rsidRDefault="0073533D" w:rsidP="0073533D">
      <w:pPr>
        <w:pStyle w:val="ListBullet"/>
        <w:numPr>
          <w:ilvl w:val="0"/>
          <w:numId w:val="0"/>
        </w:numPr>
        <w:ind w:left="432" w:hanging="432"/>
        <w:rPr>
          <w:b/>
          <w:u w:val="single"/>
        </w:rPr>
      </w:pPr>
    </w:p>
    <w:p w14:paraId="4F83AB6A" w14:textId="0953F307" w:rsidR="0073533D" w:rsidRDefault="0073533D" w:rsidP="0073533D">
      <w:pPr>
        <w:pStyle w:val="ListBullet"/>
        <w:numPr>
          <w:ilvl w:val="0"/>
          <w:numId w:val="0"/>
        </w:numPr>
        <w:ind w:left="432" w:hanging="432"/>
        <w:rPr>
          <w:b/>
          <w:u w:val="single"/>
        </w:rPr>
      </w:pPr>
    </w:p>
    <w:p w14:paraId="749F0E22" w14:textId="77777777" w:rsidR="0073533D" w:rsidRDefault="0073533D" w:rsidP="0073533D">
      <w:pPr>
        <w:pStyle w:val="ListBullet"/>
        <w:numPr>
          <w:ilvl w:val="0"/>
          <w:numId w:val="0"/>
        </w:numPr>
        <w:ind w:left="432" w:hanging="432"/>
        <w:rPr>
          <w:b/>
          <w:u w:val="single"/>
        </w:rPr>
      </w:pPr>
    </w:p>
    <w:p w14:paraId="7E663CAC" w14:textId="7BDAB960" w:rsidR="00DE0E8B" w:rsidRPr="00B120F5" w:rsidRDefault="00DE0E8B" w:rsidP="00DE0E8B">
      <w:pPr>
        <w:pStyle w:val="Heading1"/>
        <w:rPr>
          <w:lang w:val="en-GB"/>
        </w:rPr>
      </w:pPr>
      <w:r>
        <w:rPr>
          <w:lang w:val="en-GB"/>
        </w:rPr>
        <w:t xml:space="preserve">Lecture 13: Grouping    </w:t>
      </w:r>
    </w:p>
    <w:p w14:paraId="33328CEB" w14:textId="77777777" w:rsidR="00DE0E8B" w:rsidRDefault="00DE0E8B" w:rsidP="00DE0E8B">
      <w:pPr>
        <w:pStyle w:val="ListBullet"/>
        <w:numPr>
          <w:ilvl w:val="0"/>
          <w:numId w:val="0"/>
        </w:numPr>
        <w:ind w:left="432" w:hanging="432"/>
        <w:rPr>
          <w:b/>
          <w:u w:val="single"/>
        </w:rPr>
      </w:pPr>
      <w:r w:rsidRPr="00353F52">
        <w:rPr>
          <w:b/>
          <w:u w:val="single"/>
        </w:rPr>
        <w:t xml:space="preserve">Learning objectives </w:t>
      </w:r>
    </w:p>
    <w:p w14:paraId="0E02B1C3" w14:textId="77777777" w:rsidR="00B3087B" w:rsidRDefault="00B3087B" w:rsidP="00DE0E8B">
      <w:pPr>
        <w:pStyle w:val="ListBullet"/>
        <w:numPr>
          <w:ilvl w:val="0"/>
          <w:numId w:val="0"/>
        </w:numPr>
        <w:ind w:left="432" w:hanging="432"/>
        <w:rPr>
          <w:b/>
          <w:u w:val="single"/>
        </w:rPr>
      </w:pPr>
    </w:p>
    <w:p w14:paraId="186A490E" w14:textId="39F56F0F" w:rsidR="00B3087B" w:rsidRPr="004968C7" w:rsidRDefault="00B3087B" w:rsidP="007D62D8">
      <w:pPr>
        <w:pStyle w:val="ListBullet"/>
        <w:numPr>
          <w:ilvl w:val="0"/>
          <w:numId w:val="65"/>
        </w:numPr>
        <w:rPr>
          <w:color w:val="FF0000"/>
        </w:rPr>
      </w:pPr>
      <w:r w:rsidRPr="004968C7">
        <w:rPr>
          <w:color w:val="FF0000"/>
        </w:rPr>
        <w:t xml:space="preserve">When and where is grouping valuable in UI design? </w:t>
      </w:r>
    </w:p>
    <w:p w14:paraId="139443B0" w14:textId="33390153" w:rsidR="00B3087B" w:rsidRPr="004968C7" w:rsidRDefault="00B3087B" w:rsidP="007D62D8">
      <w:pPr>
        <w:pStyle w:val="ListBullet"/>
        <w:numPr>
          <w:ilvl w:val="0"/>
          <w:numId w:val="65"/>
        </w:numPr>
        <w:rPr>
          <w:color w:val="FF0000"/>
        </w:rPr>
      </w:pPr>
      <w:r w:rsidRPr="004968C7">
        <w:rPr>
          <w:color w:val="FF0000"/>
        </w:rPr>
        <w:t xml:space="preserve">What techniques can be used to sort things into groups? </w:t>
      </w:r>
    </w:p>
    <w:p w14:paraId="17B26E2A" w14:textId="33B47F56" w:rsidR="00B3087B" w:rsidRPr="004968C7" w:rsidRDefault="00B3087B" w:rsidP="007D62D8">
      <w:pPr>
        <w:pStyle w:val="ListBullet"/>
        <w:numPr>
          <w:ilvl w:val="1"/>
          <w:numId w:val="65"/>
        </w:numPr>
        <w:rPr>
          <w:color w:val="FF0000"/>
        </w:rPr>
      </w:pPr>
      <w:r w:rsidRPr="004968C7">
        <w:rPr>
          <w:color w:val="FF0000"/>
        </w:rPr>
        <w:t xml:space="preserve">How to achieve a conceptual organization of content/functionality? </w:t>
      </w:r>
    </w:p>
    <w:p w14:paraId="4B59162C" w14:textId="5D6BBFE8" w:rsidR="00B3087B" w:rsidRPr="004968C7" w:rsidRDefault="00B3087B" w:rsidP="007D62D8">
      <w:pPr>
        <w:pStyle w:val="ListBullet"/>
        <w:numPr>
          <w:ilvl w:val="1"/>
          <w:numId w:val="65"/>
        </w:numPr>
        <w:rPr>
          <w:color w:val="FF0000"/>
        </w:rPr>
      </w:pPr>
      <w:r w:rsidRPr="004968C7">
        <w:rPr>
          <w:color w:val="FF0000"/>
        </w:rPr>
        <w:lastRenderedPageBreak/>
        <w:t xml:space="preserve">At the level of objects on a screen, what visual clues can you use to indicate things belong together or apart? </w:t>
      </w:r>
    </w:p>
    <w:p w14:paraId="2E85C88E" w14:textId="3F9E5A2A" w:rsidR="00B3087B" w:rsidRPr="004968C7" w:rsidRDefault="00B3087B" w:rsidP="007D62D8">
      <w:pPr>
        <w:pStyle w:val="ListBullet"/>
        <w:numPr>
          <w:ilvl w:val="0"/>
          <w:numId w:val="65"/>
        </w:numPr>
        <w:rPr>
          <w:color w:val="FF0000"/>
        </w:rPr>
      </w:pPr>
      <w:r w:rsidRPr="004968C7">
        <w:rPr>
          <w:color w:val="FF0000"/>
        </w:rPr>
        <w:t>Gestalt principles of perception</w:t>
      </w:r>
    </w:p>
    <w:p w14:paraId="5F14FCE5" w14:textId="77777777" w:rsidR="0073533D" w:rsidRDefault="0073533D" w:rsidP="0073533D">
      <w:pPr>
        <w:pStyle w:val="ListBullet"/>
        <w:numPr>
          <w:ilvl w:val="0"/>
          <w:numId w:val="0"/>
        </w:numPr>
        <w:ind w:left="432" w:hanging="432"/>
      </w:pPr>
    </w:p>
    <w:p w14:paraId="38F5DD51" w14:textId="77777777" w:rsidR="00B3087B" w:rsidRPr="000038D3" w:rsidRDefault="00B3087B" w:rsidP="0073533D">
      <w:pPr>
        <w:pStyle w:val="ListBullet"/>
        <w:numPr>
          <w:ilvl w:val="0"/>
          <w:numId w:val="0"/>
        </w:numPr>
        <w:ind w:left="432" w:hanging="432"/>
      </w:pPr>
    </w:p>
    <w:p w14:paraId="4823396D" w14:textId="496B312E" w:rsidR="00B3087B" w:rsidRDefault="007D62D8" w:rsidP="00B3087B">
      <w:pPr>
        <w:pStyle w:val="ListBullet"/>
        <w:numPr>
          <w:ilvl w:val="0"/>
          <w:numId w:val="0"/>
        </w:numPr>
        <w:ind w:left="432" w:hanging="432"/>
        <w:rPr>
          <w:b/>
          <w:u w:val="single"/>
        </w:rPr>
      </w:pPr>
      <w:r>
        <w:rPr>
          <w:b/>
          <w:u w:val="single"/>
        </w:rPr>
        <w:t xml:space="preserve">Sorting </w:t>
      </w:r>
      <w:r w:rsidR="00417445">
        <w:rPr>
          <w:b/>
          <w:u w:val="single"/>
        </w:rPr>
        <w:t xml:space="preserve">/ grouping </w:t>
      </w:r>
    </w:p>
    <w:p w14:paraId="207A09F2" w14:textId="77777777" w:rsidR="007D62D8" w:rsidRDefault="007D62D8" w:rsidP="00B3087B">
      <w:pPr>
        <w:pStyle w:val="ListBullet"/>
        <w:numPr>
          <w:ilvl w:val="0"/>
          <w:numId w:val="0"/>
        </w:numPr>
        <w:ind w:left="432" w:hanging="432"/>
        <w:rPr>
          <w:b/>
          <w:u w:val="single"/>
        </w:rPr>
      </w:pPr>
    </w:p>
    <w:p w14:paraId="46EFC48C" w14:textId="159F6F1E" w:rsidR="007D62D8" w:rsidRDefault="007D62D8" w:rsidP="007D62D8">
      <w:pPr>
        <w:pStyle w:val="ListBullet"/>
        <w:numPr>
          <w:ilvl w:val="0"/>
          <w:numId w:val="0"/>
        </w:numPr>
        <w:ind w:left="432" w:hanging="432"/>
      </w:pPr>
      <w:r>
        <w:t xml:space="preserve">Various techniques can be used for sorting such as hierarchy, tree or a network. </w:t>
      </w:r>
    </w:p>
    <w:p w14:paraId="7753F6F0" w14:textId="7CDFC1EC" w:rsidR="007D62D8" w:rsidRPr="004968C7" w:rsidRDefault="007D62D8" w:rsidP="007D62D8">
      <w:pPr>
        <w:pStyle w:val="ListBullet"/>
        <w:numPr>
          <w:ilvl w:val="0"/>
          <w:numId w:val="66"/>
        </w:numPr>
        <w:rPr>
          <w:highlight w:val="yellow"/>
        </w:rPr>
      </w:pPr>
      <w:r w:rsidRPr="004968C7">
        <w:rPr>
          <w:highlight w:val="yellow"/>
        </w:rPr>
        <w:t xml:space="preserve">Card sorting is one of the most effective ways to group things </w:t>
      </w:r>
    </w:p>
    <w:p w14:paraId="21C153F6" w14:textId="77777777" w:rsidR="007D62D8" w:rsidRDefault="007D62D8" w:rsidP="00417445">
      <w:pPr>
        <w:pStyle w:val="ListBullet"/>
        <w:numPr>
          <w:ilvl w:val="0"/>
          <w:numId w:val="0"/>
        </w:numPr>
        <w:ind w:left="432" w:hanging="432"/>
      </w:pPr>
    </w:p>
    <w:p w14:paraId="35BC7676" w14:textId="5A1BE6B9" w:rsidR="00417445" w:rsidRDefault="00417445" w:rsidP="00417445">
      <w:pPr>
        <w:pStyle w:val="ListBullet"/>
        <w:numPr>
          <w:ilvl w:val="0"/>
          <w:numId w:val="0"/>
        </w:numPr>
        <w:ind w:left="432" w:hanging="432"/>
      </w:pPr>
      <w:r>
        <w:t xml:space="preserve">Lines and borders: </w:t>
      </w:r>
    </w:p>
    <w:p w14:paraId="1A195D45" w14:textId="45F59975" w:rsidR="00417445" w:rsidRDefault="00417445" w:rsidP="00417445">
      <w:pPr>
        <w:pStyle w:val="ListBullet"/>
        <w:numPr>
          <w:ilvl w:val="0"/>
          <w:numId w:val="66"/>
        </w:numPr>
      </w:pPr>
      <w:r>
        <w:t xml:space="preserve">Are </w:t>
      </w:r>
      <w:r w:rsidRPr="004968C7">
        <w:rPr>
          <w:highlight w:val="yellow"/>
        </w:rPr>
        <w:t>immediate visual clues to grouping</w:t>
      </w:r>
      <w:r>
        <w:t xml:space="preserve"> </w:t>
      </w:r>
    </w:p>
    <w:p w14:paraId="207F1281" w14:textId="66A031A3" w:rsidR="00417445" w:rsidRDefault="00417445" w:rsidP="00417445">
      <w:pPr>
        <w:pStyle w:val="ListBullet"/>
        <w:numPr>
          <w:ilvl w:val="0"/>
          <w:numId w:val="66"/>
        </w:numPr>
      </w:pPr>
      <w:r>
        <w:t xml:space="preserve">“lines” may be line objects or changes in background colour </w:t>
      </w:r>
    </w:p>
    <w:p w14:paraId="304A8901" w14:textId="4E5AED1D" w:rsidR="00417445" w:rsidRDefault="00417445" w:rsidP="00417445">
      <w:pPr>
        <w:pStyle w:val="ListBullet"/>
        <w:numPr>
          <w:ilvl w:val="0"/>
          <w:numId w:val="66"/>
        </w:numPr>
      </w:pPr>
      <w:r>
        <w:t xml:space="preserve">White space also has </w:t>
      </w:r>
      <w:r w:rsidR="00DE4142">
        <w:t>a similar effect</w:t>
      </w:r>
      <w:r>
        <w:t xml:space="preserve"> (in keeping with the </w:t>
      </w:r>
      <w:r w:rsidRPr="004968C7">
        <w:rPr>
          <w:highlight w:val="yellow"/>
        </w:rPr>
        <w:t>proximity principle</w:t>
      </w:r>
      <w:r>
        <w:t xml:space="preserve">) </w:t>
      </w:r>
    </w:p>
    <w:p w14:paraId="771074C7" w14:textId="77777777" w:rsidR="007D62D8" w:rsidRDefault="007D62D8" w:rsidP="007D62D8">
      <w:pPr>
        <w:pStyle w:val="ListBullet"/>
        <w:numPr>
          <w:ilvl w:val="0"/>
          <w:numId w:val="0"/>
        </w:numPr>
      </w:pPr>
      <w:r>
        <w:t>High level: grouping screens</w:t>
      </w:r>
    </w:p>
    <w:p w14:paraId="60CB9353" w14:textId="342380B9" w:rsidR="007D62D8" w:rsidRDefault="007D62D8" w:rsidP="007D62D8">
      <w:pPr>
        <w:pStyle w:val="ListBullet"/>
        <w:numPr>
          <w:ilvl w:val="0"/>
          <w:numId w:val="66"/>
        </w:numPr>
      </w:pPr>
      <w:r>
        <w:t xml:space="preserve">If the sorted objects / concepts are going to be implemented as isolated components, then sort results translate into: </w:t>
      </w:r>
      <w:r>
        <w:tab/>
      </w:r>
    </w:p>
    <w:p w14:paraId="1CDF0DDC" w14:textId="20D009A2" w:rsidR="007D62D8" w:rsidRDefault="007D62D8" w:rsidP="007D62D8">
      <w:pPr>
        <w:pStyle w:val="ListBullet"/>
        <w:numPr>
          <w:ilvl w:val="1"/>
          <w:numId w:val="66"/>
        </w:numPr>
      </w:pPr>
      <w:r>
        <w:t xml:space="preserve">Menu structure </w:t>
      </w:r>
    </w:p>
    <w:p w14:paraId="510DFDD7" w14:textId="680E4E3C" w:rsidR="007D62D8" w:rsidRDefault="007D62D8" w:rsidP="007D62D8">
      <w:pPr>
        <w:pStyle w:val="ListBullet"/>
        <w:numPr>
          <w:ilvl w:val="1"/>
          <w:numId w:val="66"/>
        </w:numPr>
      </w:pPr>
      <w:r>
        <w:t xml:space="preserve">Site map </w:t>
      </w:r>
    </w:p>
    <w:p w14:paraId="6C29EF3B" w14:textId="77777777" w:rsidR="00B56DC5" w:rsidRDefault="00B56DC5" w:rsidP="00B56DC5">
      <w:pPr>
        <w:pStyle w:val="ListBullet"/>
        <w:numPr>
          <w:ilvl w:val="0"/>
          <w:numId w:val="0"/>
        </w:numPr>
        <w:ind w:left="432" w:hanging="432"/>
      </w:pPr>
    </w:p>
    <w:p w14:paraId="1FCB98CE" w14:textId="4EE64927" w:rsidR="00B56DC5" w:rsidRPr="00B56DC5" w:rsidRDefault="00B56DC5" w:rsidP="00B56DC5">
      <w:pPr>
        <w:pStyle w:val="ListBullet"/>
        <w:numPr>
          <w:ilvl w:val="0"/>
          <w:numId w:val="0"/>
        </w:numPr>
        <w:ind w:left="432" w:hanging="432"/>
        <w:rPr>
          <w:b/>
          <w:u w:val="single"/>
        </w:rPr>
      </w:pPr>
      <w:r w:rsidRPr="00B56DC5">
        <w:rPr>
          <w:b/>
          <w:u w:val="single"/>
        </w:rPr>
        <w:t xml:space="preserve">Some organization schemes </w:t>
      </w:r>
    </w:p>
    <w:p w14:paraId="114D4B43" w14:textId="77777777" w:rsidR="007D62D8" w:rsidRDefault="007D62D8" w:rsidP="00B3087B">
      <w:pPr>
        <w:pStyle w:val="ListBullet"/>
        <w:numPr>
          <w:ilvl w:val="0"/>
          <w:numId w:val="0"/>
        </w:numPr>
        <w:ind w:left="432" w:hanging="432"/>
      </w:pPr>
    </w:p>
    <w:p w14:paraId="7391458A" w14:textId="6E4F763B" w:rsidR="00B56DC5" w:rsidRDefault="00B56DC5" w:rsidP="00B3087B">
      <w:pPr>
        <w:pStyle w:val="ListBullet"/>
        <w:numPr>
          <w:ilvl w:val="0"/>
          <w:numId w:val="0"/>
        </w:numPr>
        <w:ind w:left="432" w:hanging="432"/>
      </w:pPr>
      <w:r>
        <w:t xml:space="preserve">Exact schemes </w:t>
      </w:r>
    </w:p>
    <w:p w14:paraId="2725C050" w14:textId="40065922" w:rsidR="00B56DC5" w:rsidRDefault="00B56DC5" w:rsidP="00B56DC5">
      <w:pPr>
        <w:pStyle w:val="ListBullet"/>
        <w:numPr>
          <w:ilvl w:val="0"/>
          <w:numId w:val="66"/>
        </w:numPr>
      </w:pPr>
      <w:r>
        <w:t xml:space="preserve">Alphabetical </w:t>
      </w:r>
    </w:p>
    <w:p w14:paraId="4211CD86" w14:textId="75B49A4A" w:rsidR="00B56DC5" w:rsidRDefault="00B56DC5" w:rsidP="00B56DC5">
      <w:pPr>
        <w:pStyle w:val="ListBullet"/>
        <w:numPr>
          <w:ilvl w:val="0"/>
          <w:numId w:val="66"/>
        </w:numPr>
      </w:pPr>
      <w:r>
        <w:lastRenderedPageBreak/>
        <w:t xml:space="preserve">Chronological </w:t>
      </w:r>
    </w:p>
    <w:p w14:paraId="4E9643D1" w14:textId="6BFABDE2" w:rsidR="00B56DC5" w:rsidRDefault="00B56DC5" w:rsidP="00B56DC5">
      <w:pPr>
        <w:pStyle w:val="ListBullet"/>
        <w:numPr>
          <w:ilvl w:val="0"/>
          <w:numId w:val="66"/>
        </w:numPr>
      </w:pPr>
      <w:r>
        <w:t xml:space="preserve">Geographic – alphabetic by name of locality </w:t>
      </w:r>
    </w:p>
    <w:p w14:paraId="0D537D58" w14:textId="25F11B67" w:rsidR="00B56DC5" w:rsidRDefault="00B56DC5" w:rsidP="00B56DC5">
      <w:pPr>
        <w:pStyle w:val="ListBullet"/>
        <w:numPr>
          <w:ilvl w:val="0"/>
          <w:numId w:val="0"/>
        </w:numPr>
        <w:ind w:left="432" w:hanging="432"/>
      </w:pPr>
      <w:r>
        <w:t xml:space="preserve">Subjective schemes </w:t>
      </w:r>
    </w:p>
    <w:p w14:paraId="2DB4F8F0" w14:textId="0B3EAC31" w:rsidR="00B56DC5" w:rsidRDefault="00B56DC5" w:rsidP="00B56DC5">
      <w:pPr>
        <w:pStyle w:val="ListBullet"/>
        <w:numPr>
          <w:ilvl w:val="0"/>
          <w:numId w:val="67"/>
        </w:numPr>
      </w:pPr>
      <w:r>
        <w:t xml:space="preserve">Topic </w:t>
      </w:r>
    </w:p>
    <w:p w14:paraId="17E36FA4" w14:textId="580F7150" w:rsidR="00B56DC5" w:rsidRDefault="00B56DC5" w:rsidP="00B56DC5">
      <w:pPr>
        <w:pStyle w:val="ListBullet"/>
        <w:numPr>
          <w:ilvl w:val="0"/>
          <w:numId w:val="67"/>
        </w:numPr>
      </w:pPr>
      <w:r>
        <w:t xml:space="preserve">Task – organize content by considering the needs, actions, questions, or processes that users bring to that specific content </w:t>
      </w:r>
    </w:p>
    <w:p w14:paraId="304B6932" w14:textId="5CDCA586" w:rsidR="00B56DC5" w:rsidRDefault="00B56DC5" w:rsidP="00B56DC5">
      <w:pPr>
        <w:pStyle w:val="ListBullet"/>
        <w:numPr>
          <w:ilvl w:val="0"/>
          <w:numId w:val="67"/>
        </w:numPr>
      </w:pPr>
      <w:r>
        <w:t xml:space="preserve">Audience – by segments of your users </w:t>
      </w:r>
    </w:p>
    <w:p w14:paraId="6EE185F3" w14:textId="7FEA4F79" w:rsidR="00B56DC5" w:rsidRDefault="00B56DC5" w:rsidP="00B56DC5">
      <w:pPr>
        <w:pStyle w:val="ListBullet"/>
        <w:numPr>
          <w:ilvl w:val="0"/>
          <w:numId w:val="67"/>
        </w:numPr>
      </w:pPr>
      <w:r>
        <w:t xml:space="preserve">Metaphor – relating content to familiar concepts can be tricky to devise, and a risk that the user doesn’t ‘get it’. </w:t>
      </w:r>
    </w:p>
    <w:p w14:paraId="67032D36" w14:textId="77777777" w:rsidR="00B56DC5" w:rsidRDefault="00B56DC5" w:rsidP="00B56DC5">
      <w:pPr>
        <w:pStyle w:val="ListBullet"/>
        <w:numPr>
          <w:ilvl w:val="0"/>
          <w:numId w:val="0"/>
        </w:numPr>
        <w:ind w:left="432" w:hanging="432"/>
      </w:pPr>
    </w:p>
    <w:p w14:paraId="0F263638" w14:textId="77777777" w:rsidR="00186A55" w:rsidRDefault="00186A55" w:rsidP="00B56DC5">
      <w:pPr>
        <w:pStyle w:val="ListBullet"/>
        <w:numPr>
          <w:ilvl w:val="0"/>
          <w:numId w:val="0"/>
        </w:numPr>
        <w:ind w:left="432" w:hanging="432"/>
      </w:pPr>
    </w:p>
    <w:p w14:paraId="7B1208F2" w14:textId="65A77F43" w:rsidR="00186A55" w:rsidRDefault="00186A55" w:rsidP="00186A55">
      <w:pPr>
        <w:pStyle w:val="ListBullet"/>
        <w:numPr>
          <w:ilvl w:val="0"/>
          <w:numId w:val="0"/>
        </w:numPr>
        <w:ind w:left="432" w:hanging="432"/>
        <w:rPr>
          <w:b/>
          <w:u w:val="single"/>
        </w:rPr>
      </w:pPr>
      <w:r>
        <w:rPr>
          <w:b/>
          <w:u w:val="single"/>
        </w:rPr>
        <w:t xml:space="preserve">Low level: grouping on a screen </w:t>
      </w:r>
    </w:p>
    <w:p w14:paraId="339B3E08" w14:textId="77777777" w:rsidR="00186A55" w:rsidRDefault="00186A55" w:rsidP="00186A55">
      <w:pPr>
        <w:pStyle w:val="ListBullet"/>
        <w:numPr>
          <w:ilvl w:val="0"/>
          <w:numId w:val="0"/>
        </w:numPr>
        <w:ind w:left="432" w:hanging="432"/>
        <w:rPr>
          <w:b/>
          <w:u w:val="single"/>
        </w:rPr>
      </w:pPr>
    </w:p>
    <w:p w14:paraId="65CA1CAE" w14:textId="55A38832" w:rsidR="00186A55" w:rsidRDefault="00186A55" w:rsidP="00186A55">
      <w:pPr>
        <w:pStyle w:val="ListBullet"/>
        <w:numPr>
          <w:ilvl w:val="0"/>
          <w:numId w:val="68"/>
        </w:numPr>
      </w:pPr>
      <w:r>
        <w:t xml:space="preserve">“low-level” principles – used to make decisions about layout of the controls and content/data items on a screen </w:t>
      </w:r>
    </w:p>
    <w:p w14:paraId="24B1D776" w14:textId="6B7D77D2" w:rsidR="00186A55" w:rsidRDefault="00186A55" w:rsidP="00186A55">
      <w:pPr>
        <w:pStyle w:val="ListBullet"/>
        <w:numPr>
          <w:ilvl w:val="0"/>
          <w:numId w:val="68"/>
        </w:numPr>
      </w:pPr>
      <w:r>
        <w:t xml:space="preserve">Use visual cues to communicate the logical structure of the interface </w:t>
      </w:r>
    </w:p>
    <w:p w14:paraId="737D0182" w14:textId="77777777" w:rsidR="00186A55" w:rsidRDefault="00186A55" w:rsidP="00186A55">
      <w:pPr>
        <w:pStyle w:val="ListBullet"/>
        <w:numPr>
          <w:ilvl w:val="1"/>
          <w:numId w:val="68"/>
        </w:numPr>
      </w:pPr>
      <w:r>
        <w:t xml:space="preserve">We can do this through </w:t>
      </w:r>
      <w:r w:rsidRPr="00CB3E38">
        <w:rPr>
          <w:highlight w:val="yellow"/>
        </w:rPr>
        <w:t>spatial proximity</w:t>
      </w:r>
      <w:r>
        <w:t xml:space="preserve"> and other ways of leveraging perception grouping </w:t>
      </w:r>
    </w:p>
    <w:p w14:paraId="7B90A26A" w14:textId="77777777" w:rsidR="00186A55" w:rsidRDefault="00186A55" w:rsidP="00186A55">
      <w:pPr>
        <w:pStyle w:val="ListBullet"/>
        <w:numPr>
          <w:ilvl w:val="1"/>
          <w:numId w:val="68"/>
        </w:numPr>
      </w:pPr>
      <w:r>
        <w:t xml:space="preserve">We can do this by putting in lines and borders </w:t>
      </w:r>
    </w:p>
    <w:p w14:paraId="6875429F" w14:textId="77777777" w:rsidR="00186A55" w:rsidRDefault="00186A55" w:rsidP="00186A55">
      <w:pPr>
        <w:pStyle w:val="ListBullet"/>
        <w:numPr>
          <w:ilvl w:val="0"/>
          <w:numId w:val="0"/>
        </w:numPr>
        <w:ind w:left="432" w:hanging="432"/>
      </w:pPr>
    </w:p>
    <w:p w14:paraId="7589CEDC" w14:textId="24D5EC90" w:rsidR="00186A55" w:rsidRDefault="00186A55" w:rsidP="00186A55">
      <w:pPr>
        <w:pStyle w:val="ListBullet"/>
        <w:numPr>
          <w:ilvl w:val="0"/>
          <w:numId w:val="0"/>
        </w:numPr>
        <w:ind w:left="432" w:hanging="432"/>
        <w:rPr>
          <w:b/>
          <w:u w:val="single"/>
        </w:rPr>
      </w:pPr>
      <w:r>
        <w:rPr>
          <w:b/>
          <w:u w:val="single"/>
        </w:rPr>
        <w:t xml:space="preserve">Gestalt principles of perception </w:t>
      </w:r>
    </w:p>
    <w:p w14:paraId="05AC95A6" w14:textId="77777777" w:rsidR="00186A55" w:rsidRDefault="00186A55" w:rsidP="00186A55">
      <w:pPr>
        <w:pStyle w:val="ListBullet"/>
        <w:numPr>
          <w:ilvl w:val="0"/>
          <w:numId w:val="0"/>
        </w:numPr>
        <w:ind w:left="432" w:hanging="432"/>
        <w:rPr>
          <w:b/>
          <w:u w:val="single"/>
        </w:rPr>
      </w:pPr>
    </w:p>
    <w:p w14:paraId="3376C398" w14:textId="269CAF8E" w:rsidR="00186A55" w:rsidRDefault="00186A55" w:rsidP="00186A55">
      <w:pPr>
        <w:pStyle w:val="ListBullet"/>
        <w:numPr>
          <w:ilvl w:val="0"/>
          <w:numId w:val="69"/>
        </w:numPr>
      </w:pPr>
      <w:r>
        <w:t xml:space="preserve">Gestalt psychology strives to explain the factors involved in the way we group things </w:t>
      </w:r>
    </w:p>
    <w:p w14:paraId="76EA8852" w14:textId="624763D7" w:rsidR="00186A55" w:rsidRDefault="00186A55" w:rsidP="00186A55">
      <w:pPr>
        <w:pStyle w:val="ListBullet"/>
        <w:numPr>
          <w:ilvl w:val="0"/>
          <w:numId w:val="69"/>
        </w:numPr>
      </w:pPr>
      <w:r>
        <w:t xml:space="preserve">At the heart of Gestalt psychology is the idea that we strive to find the </w:t>
      </w:r>
      <w:r w:rsidRPr="00CB3E38">
        <w:rPr>
          <w:highlight w:val="yellow"/>
        </w:rPr>
        <w:t>simplest solutions to incomplete visual information</w:t>
      </w:r>
      <w:r>
        <w:t xml:space="preserve"> </w:t>
      </w:r>
    </w:p>
    <w:p w14:paraId="1CBD8484" w14:textId="140242CD" w:rsidR="008F0933" w:rsidRDefault="008F0933" w:rsidP="00186A55">
      <w:pPr>
        <w:pStyle w:val="ListBullet"/>
        <w:numPr>
          <w:ilvl w:val="0"/>
          <w:numId w:val="69"/>
        </w:numPr>
      </w:pPr>
      <w:r>
        <w:t xml:space="preserve">The following is considered for making use of Gestalt perception </w:t>
      </w:r>
    </w:p>
    <w:p w14:paraId="47C6C14B" w14:textId="16BC81BC" w:rsidR="008F0933" w:rsidRDefault="008F0933" w:rsidP="008F0933">
      <w:pPr>
        <w:pStyle w:val="ListBullet"/>
        <w:numPr>
          <w:ilvl w:val="1"/>
          <w:numId w:val="69"/>
        </w:numPr>
      </w:pPr>
      <w:r w:rsidRPr="006E6E43">
        <w:rPr>
          <w:b/>
        </w:rPr>
        <w:lastRenderedPageBreak/>
        <w:t>Proximity</w:t>
      </w:r>
      <w:r>
        <w:t xml:space="preserve"> </w:t>
      </w:r>
      <w:r w:rsidR="006E6E43">
        <w:t xml:space="preserve">– our eyes are sensitive in making grouping judgements based on proximity in a collection of objects </w:t>
      </w:r>
    </w:p>
    <w:p w14:paraId="35C974DC" w14:textId="566EB714" w:rsidR="008F0933" w:rsidRPr="006E6E43" w:rsidRDefault="008F0933" w:rsidP="008F0933">
      <w:pPr>
        <w:pStyle w:val="ListBullet"/>
        <w:numPr>
          <w:ilvl w:val="1"/>
          <w:numId w:val="69"/>
        </w:numPr>
        <w:rPr>
          <w:b/>
        </w:rPr>
      </w:pPr>
      <w:r w:rsidRPr="006E6E43">
        <w:rPr>
          <w:b/>
        </w:rPr>
        <w:t xml:space="preserve">Similarity </w:t>
      </w:r>
      <w:r w:rsidR="006E6E43">
        <w:t xml:space="preserve">– objects that have similar visual characteristics, such as </w:t>
      </w:r>
      <w:r w:rsidR="006E6E43" w:rsidRPr="00CB3E38">
        <w:rPr>
          <w:highlight w:val="yellow"/>
        </w:rPr>
        <w:t xml:space="preserve">size, shape or colour will </w:t>
      </w:r>
      <w:proofErr w:type="gramStart"/>
      <w:r w:rsidR="006E6E43" w:rsidRPr="00CB3E38">
        <w:rPr>
          <w:highlight w:val="yellow"/>
        </w:rPr>
        <w:t>be seen as</w:t>
      </w:r>
      <w:proofErr w:type="gramEnd"/>
      <w:r w:rsidR="006E6E43" w:rsidRPr="00CB3E38">
        <w:rPr>
          <w:highlight w:val="yellow"/>
        </w:rPr>
        <w:t xml:space="preserve"> a group</w:t>
      </w:r>
      <w:r w:rsidR="006E6E43">
        <w:t xml:space="preserve"> and therefore related </w:t>
      </w:r>
    </w:p>
    <w:p w14:paraId="5555CD5A" w14:textId="291B05CF" w:rsidR="008F0933" w:rsidRDefault="008F0933" w:rsidP="008F0933">
      <w:pPr>
        <w:pStyle w:val="ListBullet"/>
        <w:numPr>
          <w:ilvl w:val="1"/>
          <w:numId w:val="69"/>
        </w:numPr>
      </w:pPr>
      <w:r w:rsidRPr="006E6E43">
        <w:rPr>
          <w:b/>
        </w:rPr>
        <w:t>Common fate</w:t>
      </w:r>
      <w:r>
        <w:t xml:space="preserve"> </w:t>
      </w:r>
      <w:r w:rsidR="006E6E43">
        <w:t>– Objects that ‘</w:t>
      </w:r>
      <w:r w:rsidR="006E6E43" w:rsidRPr="00CB3E38">
        <w:rPr>
          <w:highlight w:val="yellow"/>
        </w:rPr>
        <w:t>move’</w:t>
      </w:r>
      <w:r w:rsidR="006E6E43">
        <w:t xml:space="preserve"> together (sharing a beginning and/or a direction and/or an end) </w:t>
      </w:r>
      <w:proofErr w:type="gramStart"/>
      <w:r w:rsidR="006E6E43">
        <w:t>are seen as</w:t>
      </w:r>
      <w:proofErr w:type="gramEnd"/>
      <w:r w:rsidR="006E6E43">
        <w:t xml:space="preserve"> related </w:t>
      </w:r>
    </w:p>
    <w:p w14:paraId="588A56EF" w14:textId="68DA48BA" w:rsidR="008F0933" w:rsidRDefault="008F0933" w:rsidP="008F0933">
      <w:pPr>
        <w:pStyle w:val="ListBullet"/>
        <w:numPr>
          <w:ilvl w:val="1"/>
          <w:numId w:val="69"/>
        </w:numPr>
      </w:pPr>
      <w:r w:rsidRPr="006E6E43">
        <w:rPr>
          <w:b/>
        </w:rPr>
        <w:t>Closure</w:t>
      </w:r>
      <w:r>
        <w:t xml:space="preserve"> </w:t>
      </w:r>
      <w:r w:rsidR="006E6E43">
        <w:t xml:space="preserve">– we tend to see things as complete objects even though there may be gaps in the shape of the objects. </w:t>
      </w:r>
    </w:p>
    <w:p w14:paraId="36FBF144" w14:textId="411B627A" w:rsidR="008F0933" w:rsidRDefault="008F0933" w:rsidP="008F0933">
      <w:pPr>
        <w:pStyle w:val="ListBullet"/>
        <w:numPr>
          <w:ilvl w:val="1"/>
          <w:numId w:val="69"/>
        </w:numPr>
      </w:pPr>
      <w:r w:rsidRPr="00331889">
        <w:rPr>
          <w:b/>
        </w:rPr>
        <w:t>Area</w:t>
      </w:r>
      <w:r w:rsidR="00331889">
        <w:t xml:space="preserve"> – Objects with </w:t>
      </w:r>
      <w:r w:rsidR="00331889" w:rsidRPr="00CB3E38">
        <w:rPr>
          <w:highlight w:val="yellow"/>
        </w:rPr>
        <w:t xml:space="preserve">small area tend to </w:t>
      </w:r>
      <w:proofErr w:type="gramStart"/>
      <w:r w:rsidR="00331889" w:rsidRPr="00CB3E38">
        <w:rPr>
          <w:highlight w:val="yellow"/>
        </w:rPr>
        <w:t>be seen as</w:t>
      </w:r>
      <w:proofErr w:type="gramEnd"/>
      <w:r w:rsidR="00331889" w:rsidRPr="00CB3E38">
        <w:rPr>
          <w:highlight w:val="yellow"/>
        </w:rPr>
        <w:t xml:space="preserve"> the figure</w:t>
      </w:r>
      <w:r w:rsidR="00331889">
        <w:t xml:space="preserve">, not the ground. </w:t>
      </w:r>
    </w:p>
    <w:p w14:paraId="7A63893A" w14:textId="0E24753C" w:rsidR="008F0933" w:rsidRDefault="008F0933" w:rsidP="008F0933">
      <w:pPr>
        <w:pStyle w:val="ListBullet"/>
        <w:numPr>
          <w:ilvl w:val="1"/>
          <w:numId w:val="69"/>
        </w:numPr>
      </w:pPr>
      <w:r w:rsidRPr="006E6E43">
        <w:rPr>
          <w:b/>
        </w:rPr>
        <w:t>Continuity</w:t>
      </w:r>
      <w:r>
        <w:t xml:space="preserve"> </w:t>
      </w:r>
      <w:r w:rsidR="006E6E43">
        <w:t xml:space="preserve">– we tend to see things as </w:t>
      </w:r>
      <w:r w:rsidR="006E6E43" w:rsidRPr="00CB3E38">
        <w:rPr>
          <w:highlight w:val="yellow"/>
        </w:rPr>
        <w:t>smooth, continuous representations rather than abrupt changes</w:t>
      </w:r>
      <w:r w:rsidR="006E6E43">
        <w:t xml:space="preserve"> </w:t>
      </w:r>
    </w:p>
    <w:p w14:paraId="64F2C9B2" w14:textId="47F8C022" w:rsidR="008F0933" w:rsidRDefault="008F0933" w:rsidP="008F0933">
      <w:pPr>
        <w:pStyle w:val="ListBullet"/>
        <w:numPr>
          <w:ilvl w:val="1"/>
          <w:numId w:val="69"/>
        </w:numPr>
      </w:pPr>
      <w:r w:rsidRPr="00331889">
        <w:rPr>
          <w:b/>
        </w:rPr>
        <w:t>Symmetry</w:t>
      </w:r>
      <w:r>
        <w:t xml:space="preserve"> </w:t>
      </w:r>
      <w:r w:rsidR="00331889">
        <w:t>–</w:t>
      </w:r>
      <w:r w:rsidR="002D02A6">
        <w:t xml:space="preserve"> </w:t>
      </w:r>
      <w:r w:rsidR="00331889">
        <w:t>symmetrical areas tend to be seen as complete figures that form around their middle</w:t>
      </w:r>
      <w:r w:rsidR="002C396A">
        <w:t>.</w:t>
      </w:r>
      <w:r w:rsidR="00331889">
        <w:t xml:space="preserve"> </w:t>
      </w:r>
    </w:p>
    <w:p w14:paraId="070CD652" w14:textId="2CEFA322" w:rsidR="008F0933" w:rsidRDefault="008F0933" w:rsidP="008F0933">
      <w:pPr>
        <w:pStyle w:val="ListBullet"/>
        <w:numPr>
          <w:ilvl w:val="1"/>
          <w:numId w:val="69"/>
        </w:numPr>
      </w:pPr>
      <w:r w:rsidRPr="00737244">
        <w:rPr>
          <w:b/>
        </w:rPr>
        <w:t>Surroundedness</w:t>
      </w:r>
      <w:r w:rsidR="00737244">
        <w:t xml:space="preserve"> – an area that is surrounded will be seen as the figure and the area that surrounds will be seen as the ground</w:t>
      </w:r>
      <w:r w:rsidR="002C396A">
        <w:t>.</w:t>
      </w:r>
      <w:r w:rsidR="00737244">
        <w:t xml:space="preserve"> </w:t>
      </w:r>
    </w:p>
    <w:p w14:paraId="1286CE3A" w14:textId="0859796F" w:rsidR="008F0933" w:rsidRPr="00186A55" w:rsidRDefault="00737244" w:rsidP="008F0933">
      <w:pPr>
        <w:pStyle w:val="ListBullet"/>
        <w:numPr>
          <w:ilvl w:val="1"/>
          <w:numId w:val="69"/>
        </w:numPr>
      </w:pPr>
      <w:r w:rsidRPr="0022664C">
        <w:rPr>
          <w:b/>
        </w:rPr>
        <w:t>P</w:t>
      </w:r>
      <w:r w:rsidR="008F0933" w:rsidRPr="0022664C">
        <w:rPr>
          <w:b/>
        </w:rPr>
        <w:t>ragnanz</w:t>
      </w:r>
      <w:r>
        <w:t xml:space="preserve"> – as an overarching principle, we tend to perceive things based on the simplest and most stable or complete interpretation. </w:t>
      </w:r>
    </w:p>
    <w:p w14:paraId="7DACDBE9" w14:textId="61B1FFB0" w:rsidR="00186A55" w:rsidRPr="00186A55" w:rsidRDefault="00186A55" w:rsidP="00186A55">
      <w:pPr>
        <w:pStyle w:val="ListBullet"/>
        <w:numPr>
          <w:ilvl w:val="0"/>
          <w:numId w:val="0"/>
        </w:numPr>
        <w:ind w:left="432" w:hanging="432"/>
      </w:pPr>
      <w:r>
        <w:t xml:space="preserve"> </w:t>
      </w:r>
    </w:p>
    <w:p w14:paraId="47FAC987" w14:textId="31E12637" w:rsidR="00186A55" w:rsidRPr="007D62D8" w:rsidRDefault="00186A55" w:rsidP="00B56DC5">
      <w:pPr>
        <w:pStyle w:val="ListBullet"/>
        <w:numPr>
          <w:ilvl w:val="0"/>
          <w:numId w:val="0"/>
        </w:numPr>
        <w:ind w:left="432" w:hanging="432"/>
      </w:pPr>
    </w:p>
    <w:p w14:paraId="515A2BCD" w14:textId="0C1B0843" w:rsidR="00FF3564" w:rsidRDefault="0022664C" w:rsidP="00FF3564">
      <w:pPr>
        <w:pStyle w:val="ListBullet"/>
        <w:numPr>
          <w:ilvl w:val="0"/>
          <w:numId w:val="0"/>
        </w:numPr>
        <w:ind w:left="432" w:hanging="432"/>
      </w:pPr>
      <w:r>
        <w:rPr>
          <w:noProof/>
          <w:lang w:val="en-GB" w:eastAsia="en-GB"/>
        </w:rPr>
        <w:lastRenderedPageBreak/>
        <w:drawing>
          <wp:anchor distT="0" distB="0" distL="114300" distR="114300" simplePos="0" relativeHeight="251659264" behindDoc="0" locked="0" layoutInCell="1" allowOverlap="1" wp14:anchorId="1E45828C" wp14:editId="2B7B379F">
            <wp:simplePos x="0" y="0"/>
            <wp:positionH relativeFrom="column">
              <wp:posOffset>1193800</wp:posOffset>
            </wp:positionH>
            <wp:positionV relativeFrom="paragraph">
              <wp:posOffset>7620</wp:posOffset>
            </wp:positionV>
            <wp:extent cx="4194810" cy="2516505"/>
            <wp:effectExtent l="0" t="0" r="0" b="0"/>
            <wp:wrapSquare wrapText="bothSides"/>
            <wp:docPr id="2" name="Picture 2" descr="Screen%20Shot%202018-06-06%20at%2010.2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06%20at%2010.24.0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4810" cy="2516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209AA" w14:textId="43902653" w:rsidR="00FF3564" w:rsidRPr="00C802DA" w:rsidRDefault="00FF3564" w:rsidP="00FF3564">
      <w:pPr>
        <w:pStyle w:val="ListBullet"/>
        <w:numPr>
          <w:ilvl w:val="0"/>
          <w:numId w:val="0"/>
        </w:numPr>
        <w:ind w:left="720"/>
      </w:pPr>
    </w:p>
    <w:p w14:paraId="0038264D" w14:textId="2284FB65" w:rsidR="00C802DA" w:rsidRDefault="00C802DA" w:rsidP="00C802DA">
      <w:pPr>
        <w:pStyle w:val="ListBullet"/>
        <w:numPr>
          <w:ilvl w:val="0"/>
          <w:numId w:val="0"/>
        </w:numPr>
        <w:ind w:left="432" w:hanging="432"/>
      </w:pPr>
    </w:p>
    <w:p w14:paraId="3111A588" w14:textId="77777777" w:rsidR="0022664C" w:rsidRDefault="0022664C" w:rsidP="00C802DA">
      <w:pPr>
        <w:pStyle w:val="ListBullet"/>
        <w:numPr>
          <w:ilvl w:val="0"/>
          <w:numId w:val="0"/>
        </w:numPr>
        <w:ind w:left="432" w:hanging="432"/>
      </w:pPr>
    </w:p>
    <w:p w14:paraId="0B126C4D" w14:textId="77777777" w:rsidR="0022664C" w:rsidRDefault="0022664C" w:rsidP="00C802DA">
      <w:pPr>
        <w:pStyle w:val="ListBullet"/>
        <w:numPr>
          <w:ilvl w:val="0"/>
          <w:numId w:val="0"/>
        </w:numPr>
        <w:ind w:left="432" w:hanging="432"/>
      </w:pPr>
    </w:p>
    <w:p w14:paraId="5CD16C69" w14:textId="77777777" w:rsidR="0022664C" w:rsidRDefault="0022664C" w:rsidP="00C802DA">
      <w:pPr>
        <w:pStyle w:val="ListBullet"/>
        <w:numPr>
          <w:ilvl w:val="0"/>
          <w:numId w:val="0"/>
        </w:numPr>
        <w:ind w:left="432" w:hanging="432"/>
      </w:pPr>
    </w:p>
    <w:p w14:paraId="6938D8F3" w14:textId="77777777" w:rsidR="0022664C" w:rsidRDefault="0022664C" w:rsidP="00C802DA">
      <w:pPr>
        <w:pStyle w:val="ListBullet"/>
        <w:numPr>
          <w:ilvl w:val="0"/>
          <w:numId w:val="0"/>
        </w:numPr>
        <w:ind w:left="432" w:hanging="432"/>
      </w:pPr>
    </w:p>
    <w:p w14:paraId="44E7D631" w14:textId="77777777" w:rsidR="0022664C" w:rsidRDefault="0022664C" w:rsidP="00C802DA">
      <w:pPr>
        <w:pStyle w:val="ListBullet"/>
        <w:numPr>
          <w:ilvl w:val="0"/>
          <w:numId w:val="0"/>
        </w:numPr>
        <w:ind w:left="432" w:hanging="432"/>
      </w:pPr>
    </w:p>
    <w:p w14:paraId="0D10EF91" w14:textId="77777777" w:rsidR="0022664C" w:rsidRDefault="0022664C" w:rsidP="00C802DA">
      <w:pPr>
        <w:pStyle w:val="ListBullet"/>
        <w:numPr>
          <w:ilvl w:val="0"/>
          <w:numId w:val="0"/>
        </w:numPr>
        <w:ind w:left="432" w:hanging="432"/>
      </w:pPr>
    </w:p>
    <w:p w14:paraId="5DC35861" w14:textId="77777777" w:rsidR="0022664C" w:rsidRDefault="0022664C" w:rsidP="00C802DA">
      <w:pPr>
        <w:pStyle w:val="ListBullet"/>
        <w:numPr>
          <w:ilvl w:val="0"/>
          <w:numId w:val="0"/>
        </w:numPr>
        <w:ind w:left="432" w:hanging="432"/>
      </w:pPr>
    </w:p>
    <w:p w14:paraId="5D475EBF" w14:textId="79B7361B" w:rsidR="00DE4142" w:rsidRPr="00B120F5" w:rsidRDefault="00DE4142" w:rsidP="00DE4142">
      <w:pPr>
        <w:pStyle w:val="Heading1"/>
        <w:rPr>
          <w:lang w:val="en-GB"/>
        </w:rPr>
      </w:pPr>
      <w:r>
        <w:rPr>
          <w:lang w:val="en-GB"/>
        </w:rPr>
        <w:t xml:space="preserve">Lecture 14: Lines and Borders     </w:t>
      </w:r>
    </w:p>
    <w:p w14:paraId="160AAE10" w14:textId="77777777" w:rsidR="00DE4142" w:rsidRDefault="00DE4142" w:rsidP="00DE4142">
      <w:pPr>
        <w:pStyle w:val="ListBullet"/>
        <w:numPr>
          <w:ilvl w:val="0"/>
          <w:numId w:val="0"/>
        </w:numPr>
        <w:ind w:left="432" w:hanging="432"/>
        <w:rPr>
          <w:b/>
          <w:u w:val="single"/>
        </w:rPr>
      </w:pPr>
      <w:r w:rsidRPr="00353F52">
        <w:rPr>
          <w:b/>
          <w:u w:val="single"/>
        </w:rPr>
        <w:t xml:space="preserve">Learning objectives </w:t>
      </w:r>
    </w:p>
    <w:p w14:paraId="2A225EC0" w14:textId="77777777" w:rsidR="0022664C" w:rsidRDefault="0022664C" w:rsidP="00C802DA">
      <w:pPr>
        <w:pStyle w:val="ListBullet"/>
        <w:numPr>
          <w:ilvl w:val="0"/>
          <w:numId w:val="0"/>
        </w:numPr>
        <w:ind w:left="432" w:hanging="432"/>
      </w:pPr>
    </w:p>
    <w:p w14:paraId="04A3B52E" w14:textId="284A305C" w:rsidR="00DE4142" w:rsidRPr="00CB3E38" w:rsidRDefault="00DE4142" w:rsidP="000466A8">
      <w:pPr>
        <w:pStyle w:val="ListBullet"/>
        <w:numPr>
          <w:ilvl w:val="0"/>
          <w:numId w:val="70"/>
        </w:numPr>
        <w:rPr>
          <w:color w:val="FF0000"/>
        </w:rPr>
      </w:pPr>
      <w:r w:rsidRPr="00CB3E38">
        <w:rPr>
          <w:color w:val="FF0000"/>
        </w:rPr>
        <w:t xml:space="preserve">Relationship of wireframing to line/border design </w:t>
      </w:r>
    </w:p>
    <w:p w14:paraId="62C7DBDA" w14:textId="5EC3E7F8" w:rsidR="00DE4142" w:rsidRPr="00CB3E38" w:rsidRDefault="00DE4142" w:rsidP="000466A8">
      <w:pPr>
        <w:pStyle w:val="ListBullet"/>
        <w:numPr>
          <w:ilvl w:val="0"/>
          <w:numId w:val="70"/>
        </w:numPr>
        <w:rPr>
          <w:color w:val="FF0000"/>
        </w:rPr>
      </w:pPr>
      <w:r w:rsidRPr="00CB3E38">
        <w:rPr>
          <w:color w:val="FF0000"/>
        </w:rPr>
        <w:t xml:space="preserve">Why do you use lines and borders? </w:t>
      </w:r>
    </w:p>
    <w:p w14:paraId="79FC4A86" w14:textId="6A3379D9" w:rsidR="00DE4142" w:rsidRPr="00CB3E38" w:rsidRDefault="00DE4142" w:rsidP="000466A8">
      <w:pPr>
        <w:pStyle w:val="ListBullet"/>
        <w:numPr>
          <w:ilvl w:val="0"/>
          <w:numId w:val="70"/>
        </w:numPr>
        <w:rPr>
          <w:color w:val="FF0000"/>
        </w:rPr>
      </w:pPr>
      <w:r w:rsidRPr="00CB3E38">
        <w:rPr>
          <w:color w:val="FF0000"/>
        </w:rPr>
        <w:t xml:space="preserve">What are some of the style options and why would I choose </w:t>
      </w:r>
      <w:proofErr w:type="gramStart"/>
      <w:r w:rsidRPr="00CB3E38">
        <w:rPr>
          <w:color w:val="FF0000"/>
        </w:rPr>
        <w:t>particular ones</w:t>
      </w:r>
      <w:proofErr w:type="gramEnd"/>
      <w:r w:rsidRPr="00CB3E38">
        <w:rPr>
          <w:color w:val="FF0000"/>
        </w:rPr>
        <w:t xml:space="preserve">? </w:t>
      </w:r>
    </w:p>
    <w:p w14:paraId="2CDE60C7" w14:textId="53D66594" w:rsidR="00DE4142" w:rsidRPr="00CB3E38" w:rsidRDefault="00DE4142" w:rsidP="000466A8">
      <w:pPr>
        <w:pStyle w:val="ListBullet"/>
        <w:numPr>
          <w:ilvl w:val="0"/>
          <w:numId w:val="70"/>
        </w:numPr>
        <w:rPr>
          <w:color w:val="FF0000"/>
        </w:rPr>
      </w:pPr>
      <w:r w:rsidRPr="00CB3E38">
        <w:rPr>
          <w:color w:val="FF0000"/>
        </w:rPr>
        <w:t xml:space="preserve">How are lines and borders used in Data tables? </w:t>
      </w:r>
    </w:p>
    <w:p w14:paraId="27972566" w14:textId="77777777" w:rsidR="002231DA" w:rsidRDefault="002231DA" w:rsidP="002231DA">
      <w:pPr>
        <w:pStyle w:val="ListBullet"/>
        <w:numPr>
          <w:ilvl w:val="0"/>
          <w:numId w:val="0"/>
        </w:numPr>
        <w:ind w:left="432" w:hanging="432"/>
      </w:pPr>
    </w:p>
    <w:p w14:paraId="3DC08EDF" w14:textId="77777777" w:rsidR="00B65F90" w:rsidRDefault="00B65F90" w:rsidP="002231DA">
      <w:pPr>
        <w:pStyle w:val="ListBullet"/>
        <w:numPr>
          <w:ilvl w:val="0"/>
          <w:numId w:val="0"/>
        </w:numPr>
        <w:rPr>
          <w:b/>
          <w:u w:val="single"/>
        </w:rPr>
      </w:pPr>
      <w:r>
        <w:rPr>
          <w:b/>
          <w:u w:val="single"/>
        </w:rPr>
        <w:t xml:space="preserve">Making Wireframes </w:t>
      </w:r>
    </w:p>
    <w:p w14:paraId="6D454F74" w14:textId="77777777" w:rsidR="00B65F90" w:rsidRDefault="00B65F90" w:rsidP="002231DA">
      <w:pPr>
        <w:pStyle w:val="ListBullet"/>
        <w:numPr>
          <w:ilvl w:val="0"/>
          <w:numId w:val="0"/>
        </w:numPr>
        <w:rPr>
          <w:b/>
          <w:u w:val="single"/>
        </w:rPr>
      </w:pPr>
    </w:p>
    <w:p w14:paraId="471B32C2" w14:textId="7EFB95C4" w:rsidR="002231DA" w:rsidRDefault="00B65F90" w:rsidP="000466A8">
      <w:pPr>
        <w:pStyle w:val="ListBullet"/>
        <w:numPr>
          <w:ilvl w:val="0"/>
          <w:numId w:val="71"/>
        </w:numPr>
      </w:pPr>
      <w:r>
        <w:t xml:space="preserve">Wireframing your site begins the process of </w:t>
      </w:r>
      <w:r w:rsidRPr="00562472">
        <w:rPr>
          <w:highlight w:val="yellow"/>
        </w:rPr>
        <w:t>pinning down a specific physical design that aligns to a connectional one.</w:t>
      </w:r>
    </w:p>
    <w:p w14:paraId="658AEB3A" w14:textId="77723579" w:rsidR="002231DA" w:rsidRDefault="00B65F90" w:rsidP="000466A8">
      <w:pPr>
        <w:pStyle w:val="ListBullet"/>
        <w:numPr>
          <w:ilvl w:val="0"/>
          <w:numId w:val="71"/>
        </w:numPr>
      </w:pPr>
      <w:r>
        <w:t xml:space="preserve">Hand-draw them or other electronic tools </w:t>
      </w:r>
    </w:p>
    <w:p w14:paraId="4C37101E" w14:textId="6187927E" w:rsidR="00B65F90" w:rsidRDefault="00747357" w:rsidP="000466A8">
      <w:pPr>
        <w:pStyle w:val="ListBullet"/>
        <w:numPr>
          <w:ilvl w:val="0"/>
          <w:numId w:val="71"/>
        </w:numPr>
      </w:pPr>
      <w:r>
        <w:lastRenderedPageBreak/>
        <w:t>Basically,</w:t>
      </w:r>
      <w:r w:rsidR="00B65F90">
        <w:t xml:space="preserve"> this is lo-fi prototyping, but here</w:t>
      </w:r>
      <w:r w:rsidR="00562472">
        <w:t xml:space="preserve"> </w:t>
      </w:r>
      <w:r w:rsidR="00B65F90">
        <w:t xml:space="preserve">in we’re emphasizing the roll of </w:t>
      </w:r>
      <w:r w:rsidR="00B65F90" w:rsidRPr="00562472">
        <w:rPr>
          <w:highlight w:val="yellow"/>
        </w:rPr>
        <w:t>deciding the layout as compared to seeking feedback in a broader sense</w:t>
      </w:r>
      <w:r w:rsidR="00B65F90">
        <w:t xml:space="preserve">. </w:t>
      </w:r>
    </w:p>
    <w:p w14:paraId="0EFCA83E" w14:textId="77777777" w:rsidR="00747357" w:rsidRDefault="00747357" w:rsidP="00747357">
      <w:pPr>
        <w:pStyle w:val="ListBullet"/>
        <w:numPr>
          <w:ilvl w:val="0"/>
          <w:numId w:val="0"/>
        </w:numPr>
        <w:ind w:left="432" w:hanging="432"/>
      </w:pPr>
    </w:p>
    <w:p w14:paraId="59FAE19C" w14:textId="0E55962B" w:rsidR="00747357" w:rsidRDefault="00747357" w:rsidP="00747357">
      <w:pPr>
        <w:pStyle w:val="ListBullet"/>
        <w:numPr>
          <w:ilvl w:val="0"/>
          <w:numId w:val="0"/>
        </w:numPr>
        <w:rPr>
          <w:b/>
          <w:u w:val="single"/>
        </w:rPr>
      </w:pPr>
      <w:r>
        <w:rPr>
          <w:b/>
          <w:u w:val="single"/>
        </w:rPr>
        <w:t xml:space="preserve">Lines and borders </w:t>
      </w:r>
    </w:p>
    <w:p w14:paraId="186FA690" w14:textId="77777777" w:rsidR="00747357" w:rsidRDefault="00747357" w:rsidP="00747357">
      <w:pPr>
        <w:pStyle w:val="ListBullet"/>
        <w:numPr>
          <w:ilvl w:val="0"/>
          <w:numId w:val="0"/>
        </w:numPr>
        <w:rPr>
          <w:b/>
          <w:u w:val="single"/>
        </w:rPr>
      </w:pPr>
    </w:p>
    <w:p w14:paraId="046E9769" w14:textId="26800D8A" w:rsidR="00747357" w:rsidRDefault="00747357" w:rsidP="000466A8">
      <w:pPr>
        <w:pStyle w:val="ListBullet"/>
        <w:numPr>
          <w:ilvl w:val="0"/>
          <w:numId w:val="72"/>
        </w:numPr>
      </w:pPr>
      <w:r>
        <w:t xml:space="preserve">Create physical grouping </w:t>
      </w:r>
    </w:p>
    <w:p w14:paraId="1ECA5D4B" w14:textId="7958E9C9" w:rsidR="00747357" w:rsidRDefault="00747357" w:rsidP="000466A8">
      <w:pPr>
        <w:pStyle w:val="ListBullet"/>
        <w:numPr>
          <w:ilvl w:val="0"/>
          <w:numId w:val="72"/>
        </w:numPr>
      </w:pPr>
      <w:r w:rsidRPr="00562472">
        <w:rPr>
          <w:highlight w:val="yellow"/>
        </w:rPr>
        <w:t>Borders offer possibilities</w:t>
      </w:r>
      <w:r>
        <w:t xml:space="preserve"> for creative styling </w:t>
      </w:r>
    </w:p>
    <w:p w14:paraId="0DCF04E1" w14:textId="666002BD" w:rsidR="00747357" w:rsidRDefault="00747357" w:rsidP="000466A8">
      <w:pPr>
        <w:pStyle w:val="ListBullet"/>
        <w:numPr>
          <w:ilvl w:val="0"/>
          <w:numId w:val="72"/>
        </w:numPr>
      </w:pPr>
      <w:r>
        <w:t xml:space="preserve">Many sites use very thin borders and separator lines that reflect the visual qualities of a body font. </w:t>
      </w:r>
    </w:p>
    <w:p w14:paraId="0C55F8DC" w14:textId="73565E95" w:rsidR="00747357" w:rsidRDefault="00747357" w:rsidP="000466A8">
      <w:pPr>
        <w:pStyle w:val="ListBullet"/>
        <w:numPr>
          <w:ilvl w:val="0"/>
          <w:numId w:val="72"/>
        </w:numPr>
      </w:pPr>
      <w:r>
        <w:t xml:space="preserve">Likewise, </w:t>
      </w:r>
      <w:r w:rsidRPr="00562472">
        <w:rPr>
          <w:highlight w:val="yellow"/>
        </w:rPr>
        <w:t>hairlines are used in several ways in modern websites</w:t>
      </w:r>
      <w:r>
        <w:t xml:space="preserve"> </w:t>
      </w:r>
    </w:p>
    <w:p w14:paraId="5938CE7C" w14:textId="77777777" w:rsidR="00747357" w:rsidRDefault="00747357" w:rsidP="00747357">
      <w:pPr>
        <w:pStyle w:val="ListBullet"/>
        <w:numPr>
          <w:ilvl w:val="0"/>
          <w:numId w:val="0"/>
        </w:numPr>
        <w:ind w:left="432" w:hanging="432"/>
      </w:pPr>
    </w:p>
    <w:p w14:paraId="27FACD66" w14:textId="290BD859" w:rsidR="00747357" w:rsidRDefault="00747357" w:rsidP="00747357">
      <w:pPr>
        <w:pStyle w:val="ListBullet"/>
        <w:numPr>
          <w:ilvl w:val="0"/>
          <w:numId w:val="0"/>
        </w:numPr>
        <w:rPr>
          <w:b/>
          <w:u w:val="single"/>
        </w:rPr>
      </w:pPr>
      <w:r>
        <w:rPr>
          <w:b/>
          <w:u w:val="single"/>
        </w:rPr>
        <w:t>Corner treatments</w:t>
      </w:r>
    </w:p>
    <w:p w14:paraId="2A211AAE" w14:textId="11C0390F" w:rsidR="00747357" w:rsidRDefault="00747357" w:rsidP="000466A8">
      <w:pPr>
        <w:pStyle w:val="ListBullet"/>
        <w:numPr>
          <w:ilvl w:val="0"/>
          <w:numId w:val="73"/>
        </w:numPr>
      </w:pPr>
      <w:r>
        <w:t xml:space="preserve">Instead of using ordinary right angles, you can also use </w:t>
      </w:r>
      <w:r w:rsidRPr="00562472">
        <w:rPr>
          <w:highlight w:val="yellow"/>
        </w:rPr>
        <w:t>diagonals, curves or cutouts</w:t>
      </w:r>
      <w:r>
        <w:t xml:space="preserve"> for some of the interface’s box corners </w:t>
      </w:r>
    </w:p>
    <w:p w14:paraId="4305D354" w14:textId="13EA5EFA" w:rsidR="00747357" w:rsidRDefault="00747357" w:rsidP="00562472">
      <w:pPr>
        <w:pStyle w:val="ListBullet"/>
        <w:numPr>
          <w:ilvl w:val="1"/>
          <w:numId w:val="73"/>
        </w:numPr>
      </w:pPr>
      <w:r>
        <w:t>Make sure they are consistent across the interface</w:t>
      </w:r>
    </w:p>
    <w:p w14:paraId="65CA0328" w14:textId="214A5578" w:rsidR="00747357" w:rsidRDefault="00747357" w:rsidP="00747357">
      <w:pPr>
        <w:pStyle w:val="ListBullet"/>
        <w:numPr>
          <w:ilvl w:val="0"/>
          <w:numId w:val="0"/>
        </w:numPr>
        <w:rPr>
          <w:b/>
          <w:u w:val="single"/>
        </w:rPr>
      </w:pPr>
      <w:r>
        <w:rPr>
          <w:b/>
          <w:u w:val="single"/>
        </w:rPr>
        <w:t xml:space="preserve">Angles </w:t>
      </w:r>
    </w:p>
    <w:p w14:paraId="0B2A11ED" w14:textId="6B275536" w:rsidR="00747357" w:rsidRDefault="00747357" w:rsidP="000466A8">
      <w:pPr>
        <w:pStyle w:val="ListBullet"/>
        <w:numPr>
          <w:ilvl w:val="0"/>
          <w:numId w:val="73"/>
        </w:numPr>
      </w:pPr>
      <w:r>
        <w:t xml:space="preserve">A page composed </w:t>
      </w:r>
      <w:r w:rsidRPr="00562472">
        <w:rPr>
          <w:highlight w:val="yellow"/>
        </w:rPr>
        <w:t>of straight up-and-down lines and right angles generally looks calmer</w:t>
      </w:r>
      <w:r>
        <w:t xml:space="preserve"> and more still than diagonal lines and non-rectangular shapes </w:t>
      </w:r>
    </w:p>
    <w:p w14:paraId="359EE04F" w14:textId="1456238A" w:rsidR="00747357" w:rsidRDefault="00747357" w:rsidP="00562472">
      <w:pPr>
        <w:pStyle w:val="ListBullet"/>
        <w:numPr>
          <w:ilvl w:val="0"/>
          <w:numId w:val="73"/>
        </w:numPr>
      </w:pPr>
      <w:r>
        <w:t xml:space="preserve">Likewise, a page with many different angles has more apparent motion. </w:t>
      </w:r>
    </w:p>
    <w:p w14:paraId="21191E3C" w14:textId="479E2BA4" w:rsidR="00747357" w:rsidRDefault="00747357" w:rsidP="00747357">
      <w:pPr>
        <w:pStyle w:val="ListBullet"/>
        <w:numPr>
          <w:ilvl w:val="0"/>
          <w:numId w:val="0"/>
        </w:numPr>
        <w:rPr>
          <w:b/>
          <w:u w:val="single"/>
        </w:rPr>
      </w:pPr>
      <w:r>
        <w:rPr>
          <w:b/>
          <w:u w:val="single"/>
        </w:rPr>
        <w:t xml:space="preserve">Curves </w:t>
      </w:r>
    </w:p>
    <w:p w14:paraId="17113398" w14:textId="5D93C709" w:rsidR="00747357" w:rsidRDefault="00747357" w:rsidP="000466A8">
      <w:pPr>
        <w:pStyle w:val="ListBullet"/>
        <w:numPr>
          <w:ilvl w:val="0"/>
          <w:numId w:val="74"/>
        </w:numPr>
      </w:pPr>
      <w:r>
        <w:t xml:space="preserve">Curves can also </w:t>
      </w:r>
      <w:r w:rsidRPr="00562472">
        <w:rPr>
          <w:highlight w:val="yellow"/>
        </w:rPr>
        <w:t>add motion and liveliness</w:t>
      </w:r>
      <w:r>
        <w:t xml:space="preserve"> but not always </w:t>
      </w:r>
    </w:p>
    <w:p w14:paraId="044B7352" w14:textId="19A92839" w:rsidR="00747357" w:rsidRDefault="00747357" w:rsidP="000466A8">
      <w:pPr>
        <w:pStyle w:val="ListBullet"/>
        <w:numPr>
          <w:ilvl w:val="0"/>
          <w:numId w:val="74"/>
        </w:numPr>
      </w:pPr>
      <w:r>
        <w:t xml:space="preserve">A design made with a lot of circles and circles arcs can be calming and restful </w:t>
      </w:r>
    </w:p>
    <w:p w14:paraId="74E9FC7D" w14:textId="55E4D6B6" w:rsidR="000466A8" w:rsidRPr="00562472" w:rsidRDefault="00747357" w:rsidP="00562472">
      <w:pPr>
        <w:pStyle w:val="ListBullet"/>
        <w:numPr>
          <w:ilvl w:val="1"/>
          <w:numId w:val="74"/>
        </w:numPr>
      </w:pPr>
      <w:r>
        <w:lastRenderedPageBreak/>
        <w:t xml:space="preserve">But a curve swiping through a page sets the whole design in motion, and a few carefully chosen curves in an otherwise rectangular design add sophistication and interest. </w:t>
      </w:r>
    </w:p>
    <w:p w14:paraId="41692051" w14:textId="470DE8BF" w:rsidR="00747357" w:rsidRPr="00562472" w:rsidRDefault="000466A8" w:rsidP="00562472">
      <w:pPr>
        <w:pStyle w:val="ListBullet"/>
        <w:numPr>
          <w:ilvl w:val="0"/>
          <w:numId w:val="0"/>
        </w:numPr>
        <w:ind w:left="432" w:hanging="432"/>
        <w:rPr>
          <w:b/>
          <w:u w:val="single"/>
        </w:rPr>
      </w:pPr>
      <w:r>
        <w:rPr>
          <w:b/>
          <w:u w:val="single"/>
        </w:rPr>
        <w:t>Incorrect!</w:t>
      </w:r>
    </w:p>
    <w:p w14:paraId="0262117F" w14:textId="0FCF6415" w:rsidR="000466A8" w:rsidRPr="00562472" w:rsidRDefault="000466A8" w:rsidP="000466A8">
      <w:pPr>
        <w:pStyle w:val="ListBullet"/>
        <w:numPr>
          <w:ilvl w:val="0"/>
          <w:numId w:val="75"/>
        </w:numPr>
        <w:rPr>
          <w:highlight w:val="yellow"/>
        </w:rPr>
      </w:pPr>
      <w:r w:rsidRPr="00562472">
        <w:rPr>
          <w:highlight w:val="yellow"/>
        </w:rPr>
        <w:t xml:space="preserve">Adding lines between connected bits of information disrupts the visual flow </w:t>
      </w:r>
    </w:p>
    <w:p w14:paraId="3A378C43" w14:textId="67EEC515" w:rsidR="000466A8" w:rsidRDefault="000466A8" w:rsidP="00562472">
      <w:pPr>
        <w:pStyle w:val="ListBullet"/>
        <w:numPr>
          <w:ilvl w:val="0"/>
          <w:numId w:val="75"/>
        </w:numPr>
      </w:pPr>
      <w:r>
        <w:t xml:space="preserve">Grouping incorrectly is </w:t>
      </w:r>
      <w:r w:rsidRPr="00562472">
        <w:rPr>
          <w:highlight w:val="yellow"/>
        </w:rPr>
        <w:t>promoting confusion</w:t>
      </w:r>
      <w:r>
        <w:t xml:space="preserve"> of your users </w:t>
      </w:r>
    </w:p>
    <w:p w14:paraId="78AAA6A9" w14:textId="4E0B9A6F" w:rsidR="007B283D" w:rsidRDefault="0003059C" w:rsidP="0003059C">
      <w:pPr>
        <w:pStyle w:val="ListBullet"/>
        <w:numPr>
          <w:ilvl w:val="0"/>
          <w:numId w:val="0"/>
        </w:numPr>
      </w:pPr>
      <w:r>
        <w:t xml:space="preserve">Laying out data tables involves explicit decisions about: headings, font, alignment and of course lines/borders. </w:t>
      </w:r>
    </w:p>
    <w:p w14:paraId="736DED86" w14:textId="6858F40D" w:rsidR="00E92772" w:rsidRPr="00B120F5" w:rsidRDefault="00E92772" w:rsidP="00E92772">
      <w:pPr>
        <w:pStyle w:val="Heading1"/>
        <w:rPr>
          <w:lang w:val="en-GB"/>
        </w:rPr>
      </w:pPr>
      <w:r>
        <w:rPr>
          <w:lang w:val="en-GB"/>
        </w:rPr>
        <w:t xml:space="preserve">Lecture 15: Text     </w:t>
      </w:r>
    </w:p>
    <w:p w14:paraId="53777DC7" w14:textId="2E306C11" w:rsidR="00747357" w:rsidRDefault="00E92772" w:rsidP="00562472">
      <w:pPr>
        <w:pStyle w:val="ListBullet"/>
        <w:numPr>
          <w:ilvl w:val="0"/>
          <w:numId w:val="0"/>
        </w:numPr>
      </w:pPr>
      <w:r w:rsidRPr="00353F52">
        <w:rPr>
          <w:b/>
          <w:u w:val="single"/>
        </w:rPr>
        <w:t>Learning objectives</w:t>
      </w:r>
    </w:p>
    <w:p w14:paraId="37977CC7" w14:textId="3E185F7C" w:rsidR="00E92772" w:rsidRPr="00562472" w:rsidRDefault="00E92772" w:rsidP="00E92772">
      <w:pPr>
        <w:pStyle w:val="ListBullet"/>
        <w:numPr>
          <w:ilvl w:val="0"/>
          <w:numId w:val="76"/>
        </w:numPr>
        <w:rPr>
          <w:color w:val="FF0000"/>
        </w:rPr>
      </w:pPr>
      <w:r w:rsidRPr="00562472">
        <w:rPr>
          <w:color w:val="FF0000"/>
        </w:rPr>
        <w:t xml:space="preserve">Describe the main purposes of text in user interface designs </w:t>
      </w:r>
    </w:p>
    <w:p w14:paraId="36358411" w14:textId="40786008" w:rsidR="00E92772" w:rsidRPr="00562472" w:rsidRDefault="00E92772" w:rsidP="00E92772">
      <w:pPr>
        <w:pStyle w:val="ListBullet"/>
        <w:numPr>
          <w:ilvl w:val="0"/>
          <w:numId w:val="76"/>
        </w:numPr>
        <w:rPr>
          <w:color w:val="FF0000"/>
        </w:rPr>
      </w:pPr>
      <w:r w:rsidRPr="00562472">
        <w:rPr>
          <w:color w:val="FF0000"/>
        </w:rPr>
        <w:t xml:space="preserve">Appreciate the balance between art fonts and readability </w:t>
      </w:r>
    </w:p>
    <w:p w14:paraId="4813F3AF" w14:textId="032F1B20" w:rsidR="00E92772" w:rsidRPr="00562472" w:rsidRDefault="00E92772" w:rsidP="00E92772">
      <w:pPr>
        <w:pStyle w:val="ListBullet"/>
        <w:numPr>
          <w:ilvl w:val="0"/>
          <w:numId w:val="76"/>
        </w:numPr>
        <w:rPr>
          <w:color w:val="FF0000"/>
        </w:rPr>
      </w:pPr>
      <w:r w:rsidRPr="00562472">
        <w:rPr>
          <w:color w:val="FF0000"/>
        </w:rPr>
        <w:t xml:space="preserve">Explain what makes a font readable </w:t>
      </w:r>
    </w:p>
    <w:p w14:paraId="1255DDEA" w14:textId="3B41EE27" w:rsidR="00E92772" w:rsidRPr="00562472" w:rsidRDefault="00E92772" w:rsidP="00E92772">
      <w:pPr>
        <w:pStyle w:val="ListBullet"/>
        <w:numPr>
          <w:ilvl w:val="0"/>
          <w:numId w:val="76"/>
        </w:numPr>
        <w:rPr>
          <w:color w:val="FF0000"/>
        </w:rPr>
      </w:pPr>
      <w:r w:rsidRPr="00562472">
        <w:rPr>
          <w:color w:val="FF0000"/>
        </w:rPr>
        <w:t xml:space="preserve">Identify and utilize the characteristics of text that we can control </w:t>
      </w:r>
    </w:p>
    <w:p w14:paraId="6F76CA75" w14:textId="7D925CD3" w:rsidR="00E92772" w:rsidRPr="00562472" w:rsidRDefault="00E92772" w:rsidP="00E92772">
      <w:pPr>
        <w:pStyle w:val="ListBullet"/>
        <w:numPr>
          <w:ilvl w:val="0"/>
          <w:numId w:val="76"/>
        </w:numPr>
        <w:rPr>
          <w:color w:val="FF0000"/>
        </w:rPr>
      </w:pPr>
      <w:r w:rsidRPr="00562472">
        <w:rPr>
          <w:color w:val="FF0000"/>
        </w:rPr>
        <w:t xml:space="preserve">Select an appropriate font scheme for a user interface design </w:t>
      </w:r>
    </w:p>
    <w:p w14:paraId="4EBED5F7" w14:textId="77777777" w:rsidR="00E92772" w:rsidRDefault="00E92772" w:rsidP="00E92772">
      <w:pPr>
        <w:pStyle w:val="ListBullet"/>
        <w:numPr>
          <w:ilvl w:val="0"/>
          <w:numId w:val="0"/>
        </w:numPr>
        <w:ind w:left="432" w:hanging="432"/>
        <w:rPr>
          <w:b/>
          <w:u w:val="single"/>
        </w:rPr>
      </w:pPr>
    </w:p>
    <w:p w14:paraId="75E9DED1" w14:textId="12AE968E" w:rsidR="00E92772" w:rsidRDefault="00E92772" w:rsidP="00562472">
      <w:pPr>
        <w:pStyle w:val="ListBullet"/>
        <w:numPr>
          <w:ilvl w:val="0"/>
          <w:numId w:val="0"/>
        </w:numPr>
        <w:ind w:left="432" w:hanging="432"/>
        <w:rPr>
          <w:b/>
          <w:u w:val="single"/>
        </w:rPr>
      </w:pPr>
      <w:r>
        <w:rPr>
          <w:b/>
          <w:u w:val="single"/>
        </w:rPr>
        <w:t xml:space="preserve">Text in Interaction Design </w:t>
      </w:r>
    </w:p>
    <w:p w14:paraId="0A233774" w14:textId="46A48E51" w:rsidR="00E92772" w:rsidRDefault="00610EC0" w:rsidP="006643C6">
      <w:pPr>
        <w:pStyle w:val="ListBullet"/>
        <w:numPr>
          <w:ilvl w:val="0"/>
          <w:numId w:val="77"/>
        </w:numPr>
      </w:pPr>
      <w:r>
        <w:t>Commentary</w:t>
      </w:r>
      <w:r w:rsidR="00E92772" w:rsidRPr="00E92772">
        <w:t xml:space="preserve"> text in UI</w:t>
      </w:r>
    </w:p>
    <w:p w14:paraId="31F48EC5" w14:textId="1DD3A09F" w:rsidR="00610EC0" w:rsidRDefault="00E92772" w:rsidP="00610EC0">
      <w:pPr>
        <w:pStyle w:val="ListBullet"/>
        <w:numPr>
          <w:ilvl w:val="1"/>
          <w:numId w:val="77"/>
        </w:numPr>
        <w:rPr>
          <w:highlight w:val="yellow"/>
        </w:rPr>
      </w:pPr>
      <w:r w:rsidRPr="006F1250">
        <w:rPr>
          <w:highlight w:val="yellow"/>
        </w:rPr>
        <w:t xml:space="preserve">Commentary text informs user of system status </w:t>
      </w:r>
    </w:p>
    <w:p w14:paraId="5AC5B699" w14:textId="4EED98E2" w:rsidR="00610EC0" w:rsidRPr="00610EC0" w:rsidRDefault="00610EC0" w:rsidP="00610EC0">
      <w:pPr>
        <w:pStyle w:val="ListBullet"/>
        <w:numPr>
          <w:ilvl w:val="0"/>
          <w:numId w:val="77"/>
        </w:numPr>
        <w:rPr>
          <w:highlight w:val="yellow"/>
        </w:rPr>
      </w:pPr>
      <w:r w:rsidRPr="00F43586">
        <w:t>I</w:t>
      </w:r>
      <w:r w:rsidRPr="00E92772">
        <w:t>nstrumental</w:t>
      </w:r>
    </w:p>
    <w:p w14:paraId="638A81B1" w14:textId="5B2BC9B3" w:rsidR="00E92772" w:rsidRPr="006F1250" w:rsidRDefault="00E92772" w:rsidP="006643C6">
      <w:pPr>
        <w:pStyle w:val="ListBullet"/>
        <w:numPr>
          <w:ilvl w:val="1"/>
          <w:numId w:val="77"/>
        </w:numPr>
        <w:rPr>
          <w:highlight w:val="yellow"/>
        </w:rPr>
      </w:pPr>
      <w:r w:rsidRPr="006F1250">
        <w:rPr>
          <w:highlight w:val="yellow"/>
        </w:rPr>
        <w:t xml:space="preserve">Instrumental text is text that works e.g. hyperlinks, button, labels/captions </w:t>
      </w:r>
    </w:p>
    <w:p w14:paraId="78A7DF3B" w14:textId="13A8D86C" w:rsidR="00E92772" w:rsidRDefault="00E92772" w:rsidP="006643C6">
      <w:pPr>
        <w:pStyle w:val="ListBullet"/>
        <w:numPr>
          <w:ilvl w:val="0"/>
          <w:numId w:val="77"/>
        </w:numPr>
      </w:pPr>
      <w:r>
        <w:t xml:space="preserve">Whether it’s body content or part of UI </w:t>
      </w:r>
    </w:p>
    <w:p w14:paraId="4B479195" w14:textId="00BF8150" w:rsidR="00E92772" w:rsidRDefault="00E92772" w:rsidP="006643C6">
      <w:pPr>
        <w:pStyle w:val="ListBullet"/>
        <w:numPr>
          <w:ilvl w:val="1"/>
          <w:numId w:val="77"/>
        </w:numPr>
      </w:pPr>
      <w:r>
        <w:lastRenderedPageBreak/>
        <w:t xml:space="preserve">Legibility </w:t>
      </w:r>
    </w:p>
    <w:p w14:paraId="4F837229" w14:textId="365CFDA3" w:rsidR="00E92772" w:rsidRDefault="00E92772" w:rsidP="006643C6">
      <w:pPr>
        <w:pStyle w:val="ListBullet"/>
        <w:numPr>
          <w:ilvl w:val="2"/>
          <w:numId w:val="77"/>
        </w:numPr>
      </w:pPr>
      <w:r>
        <w:t xml:space="preserve">Can the reader discern the words? </w:t>
      </w:r>
    </w:p>
    <w:p w14:paraId="5508316D" w14:textId="172C0F11" w:rsidR="00E92772" w:rsidRDefault="00E92772" w:rsidP="006643C6">
      <w:pPr>
        <w:pStyle w:val="ListBullet"/>
        <w:numPr>
          <w:ilvl w:val="1"/>
          <w:numId w:val="77"/>
        </w:numPr>
      </w:pPr>
      <w:r>
        <w:t xml:space="preserve">Readability </w:t>
      </w:r>
    </w:p>
    <w:p w14:paraId="287B244B" w14:textId="5A72415D" w:rsidR="00E92772" w:rsidRDefault="00E92772" w:rsidP="006643C6">
      <w:pPr>
        <w:pStyle w:val="ListBullet"/>
        <w:numPr>
          <w:ilvl w:val="2"/>
          <w:numId w:val="77"/>
        </w:numPr>
      </w:pPr>
      <w:r>
        <w:t xml:space="preserve">Can the reader easily read the text? </w:t>
      </w:r>
    </w:p>
    <w:p w14:paraId="1F7EB1A8" w14:textId="49F4DEF8" w:rsidR="00E92772" w:rsidRDefault="00E92772" w:rsidP="006643C6">
      <w:pPr>
        <w:pStyle w:val="ListBullet"/>
        <w:numPr>
          <w:ilvl w:val="1"/>
          <w:numId w:val="77"/>
        </w:numPr>
      </w:pPr>
      <w:r>
        <w:t xml:space="preserve">Physical factors </w:t>
      </w:r>
    </w:p>
    <w:p w14:paraId="6C4263A0" w14:textId="7190A346" w:rsidR="00E92772" w:rsidRDefault="00E92772" w:rsidP="006643C6">
      <w:pPr>
        <w:pStyle w:val="ListBullet"/>
        <w:numPr>
          <w:ilvl w:val="2"/>
          <w:numId w:val="77"/>
        </w:numPr>
      </w:pPr>
      <w:r>
        <w:t xml:space="preserve">What is the screen resolution, brightness? </w:t>
      </w:r>
    </w:p>
    <w:p w14:paraId="54D4B66E" w14:textId="3FACC751" w:rsidR="00E92772" w:rsidRDefault="00E92772" w:rsidP="006643C6">
      <w:pPr>
        <w:pStyle w:val="ListBullet"/>
        <w:numPr>
          <w:ilvl w:val="0"/>
          <w:numId w:val="77"/>
        </w:numPr>
      </w:pPr>
      <w:r>
        <w:t xml:space="preserve">We read lowercase more quickly than UPPERCASE </w:t>
      </w:r>
      <w:r>
        <w:tab/>
      </w:r>
    </w:p>
    <w:p w14:paraId="7F67797E" w14:textId="4F1CCC31" w:rsidR="00E92772" w:rsidRDefault="00E92772" w:rsidP="006643C6">
      <w:pPr>
        <w:pStyle w:val="ListBullet"/>
        <w:numPr>
          <w:ilvl w:val="1"/>
          <w:numId w:val="77"/>
        </w:numPr>
      </w:pPr>
      <w:r>
        <w:t xml:space="preserve">Uppercase is good for picking out specific word or characters at a distance </w:t>
      </w:r>
    </w:p>
    <w:p w14:paraId="62319AB9" w14:textId="1EF3CFFF" w:rsidR="00E92772" w:rsidRDefault="00E92772" w:rsidP="006643C6">
      <w:pPr>
        <w:pStyle w:val="ListBullet"/>
        <w:numPr>
          <w:ilvl w:val="1"/>
          <w:numId w:val="77"/>
        </w:numPr>
      </w:pPr>
      <w:r>
        <w:t xml:space="preserve">Lowercase presentation is more common </w:t>
      </w:r>
    </w:p>
    <w:p w14:paraId="433D35EE" w14:textId="77777777" w:rsidR="00675BE2" w:rsidRDefault="00675BE2" w:rsidP="00675BE2">
      <w:pPr>
        <w:pStyle w:val="ListBullet"/>
        <w:numPr>
          <w:ilvl w:val="0"/>
          <w:numId w:val="0"/>
        </w:numPr>
        <w:ind w:left="432" w:hanging="432"/>
      </w:pPr>
    </w:p>
    <w:p w14:paraId="6C107A39" w14:textId="1ED24FC1" w:rsidR="00675BE2" w:rsidRDefault="00675BE2" w:rsidP="00396C04">
      <w:pPr>
        <w:pStyle w:val="ListBullet"/>
        <w:numPr>
          <w:ilvl w:val="0"/>
          <w:numId w:val="0"/>
        </w:numPr>
        <w:ind w:left="432" w:hanging="432"/>
        <w:rPr>
          <w:b/>
          <w:u w:val="single"/>
        </w:rPr>
      </w:pPr>
      <w:r>
        <w:rPr>
          <w:b/>
          <w:u w:val="single"/>
        </w:rPr>
        <w:t>Fonts for title vs. body</w:t>
      </w:r>
    </w:p>
    <w:p w14:paraId="2AF9E591" w14:textId="7700DA03" w:rsidR="00675BE2" w:rsidRDefault="00675BE2" w:rsidP="006643C6">
      <w:pPr>
        <w:pStyle w:val="ListBullet"/>
        <w:numPr>
          <w:ilvl w:val="0"/>
          <w:numId w:val="78"/>
        </w:numPr>
      </w:pPr>
      <w:r>
        <w:t>Deco</w:t>
      </w:r>
      <w:r w:rsidR="00E4256E">
        <w:t xml:space="preserve">rative fonts (sometimes called display fonts or title fonts) </w:t>
      </w:r>
    </w:p>
    <w:p w14:paraId="24088C73" w14:textId="6DCE12D7" w:rsidR="00E4256E" w:rsidRPr="00396C04" w:rsidRDefault="00E4256E" w:rsidP="006643C6">
      <w:pPr>
        <w:pStyle w:val="ListBullet"/>
        <w:numPr>
          <w:ilvl w:val="1"/>
          <w:numId w:val="78"/>
        </w:numPr>
        <w:rPr>
          <w:highlight w:val="yellow"/>
        </w:rPr>
      </w:pPr>
      <w:r w:rsidRPr="00396C04">
        <w:rPr>
          <w:highlight w:val="yellow"/>
        </w:rPr>
        <w:t xml:space="preserve">Suitable for titles and headings </w:t>
      </w:r>
    </w:p>
    <w:p w14:paraId="42706B38" w14:textId="775114DD" w:rsidR="00E4256E" w:rsidRDefault="00E4256E" w:rsidP="006643C6">
      <w:pPr>
        <w:pStyle w:val="ListBullet"/>
        <w:numPr>
          <w:ilvl w:val="1"/>
          <w:numId w:val="78"/>
        </w:numPr>
      </w:pPr>
      <w:r>
        <w:t xml:space="preserve">Strong personality: </w:t>
      </w:r>
      <w:r>
        <w:tab/>
      </w:r>
    </w:p>
    <w:p w14:paraId="15B5B799" w14:textId="41009CEF" w:rsidR="00E4256E" w:rsidRDefault="00E4256E" w:rsidP="006643C6">
      <w:pPr>
        <w:pStyle w:val="ListBullet"/>
        <w:numPr>
          <w:ilvl w:val="2"/>
          <w:numId w:val="78"/>
        </w:numPr>
      </w:pPr>
      <w:r>
        <w:t>Grab people</w:t>
      </w:r>
      <w:r w:rsidR="00473815">
        <w:t>’</w:t>
      </w:r>
      <w:r>
        <w:t xml:space="preserve">s attention </w:t>
      </w:r>
    </w:p>
    <w:p w14:paraId="7D75302B" w14:textId="7B9AF949" w:rsidR="00E4256E" w:rsidRDefault="00E4256E" w:rsidP="006643C6">
      <w:pPr>
        <w:pStyle w:val="ListBullet"/>
        <w:numPr>
          <w:ilvl w:val="2"/>
          <w:numId w:val="78"/>
        </w:numPr>
      </w:pPr>
      <w:r>
        <w:t xml:space="preserve">Reinforce the message of the word </w:t>
      </w:r>
    </w:p>
    <w:p w14:paraId="525AAC90" w14:textId="74D63540" w:rsidR="00E4256E" w:rsidRDefault="00E4256E" w:rsidP="006643C6">
      <w:pPr>
        <w:pStyle w:val="ListBullet"/>
        <w:numPr>
          <w:ilvl w:val="0"/>
          <w:numId w:val="78"/>
        </w:numPr>
      </w:pPr>
      <w:r>
        <w:t xml:space="preserve">Neutral looking fonts such as </w:t>
      </w:r>
      <w:r w:rsidRPr="00396C04">
        <w:rPr>
          <w:color w:val="FF0000"/>
          <w:highlight w:val="yellow"/>
        </w:rPr>
        <w:t>Georgia or Arial are more suitable as body copy (easier to read)</w:t>
      </w:r>
      <w:r>
        <w:t xml:space="preserve"> </w:t>
      </w:r>
    </w:p>
    <w:p w14:paraId="51E68B40" w14:textId="6212B2B0" w:rsidR="00BF6A03" w:rsidRDefault="00BF6A03" w:rsidP="006643C6">
      <w:pPr>
        <w:pStyle w:val="ListBullet"/>
        <w:numPr>
          <w:ilvl w:val="0"/>
          <w:numId w:val="78"/>
        </w:numPr>
      </w:pPr>
      <w:r w:rsidRPr="00396C04">
        <w:rPr>
          <w:highlight w:val="yellow"/>
        </w:rPr>
        <w:t>Georgia, Verdana, and trebuchet maintain legibility at small sizes and have been designed to facilitate reading on the web</w:t>
      </w:r>
      <w:r>
        <w:t>.</w:t>
      </w:r>
    </w:p>
    <w:p w14:paraId="2AD47B2E" w14:textId="77777777" w:rsidR="00116BB2" w:rsidRDefault="00116BB2" w:rsidP="00116BB2">
      <w:pPr>
        <w:pStyle w:val="ListBullet"/>
        <w:numPr>
          <w:ilvl w:val="0"/>
          <w:numId w:val="0"/>
        </w:numPr>
        <w:ind w:left="432" w:hanging="432"/>
        <w:rPr>
          <w:rFonts w:asciiTheme="majorHAnsi" w:eastAsiaTheme="majorEastAsia" w:hAnsiTheme="majorHAnsi" w:cstheme="majorBidi"/>
          <w:color w:val="731C3F" w:themeColor="accent1"/>
          <w:sz w:val="40"/>
          <w:szCs w:val="32"/>
          <w:lang w:val="en-GB"/>
        </w:rPr>
      </w:pPr>
    </w:p>
    <w:p w14:paraId="1F65A29A" w14:textId="054A72F6" w:rsidR="00116BB2" w:rsidRDefault="00116BB2" w:rsidP="00396C04">
      <w:pPr>
        <w:pStyle w:val="ListBullet"/>
        <w:numPr>
          <w:ilvl w:val="0"/>
          <w:numId w:val="0"/>
        </w:numPr>
        <w:ind w:left="432" w:hanging="432"/>
        <w:rPr>
          <w:b/>
          <w:u w:val="single"/>
        </w:rPr>
      </w:pPr>
      <w:r>
        <w:rPr>
          <w:b/>
          <w:u w:val="single"/>
        </w:rPr>
        <w:t xml:space="preserve">Font Size </w:t>
      </w:r>
    </w:p>
    <w:p w14:paraId="56820195" w14:textId="03B2EC9F" w:rsidR="00116BB2" w:rsidRDefault="00116BB2" w:rsidP="006643C6">
      <w:pPr>
        <w:pStyle w:val="ListBullet"/>
        <w:numPr>
          <w:ilvl w:val="0"/>
          <w:numId w:val="79"/>
        </w:numPr>
      </w:pPr>
      <w:r>
        <w:t xml:space="preserve">Factors that affect perceived font size </w:t>
      </w:r>
    </w:p>
    <w:p w14:paraId="415733FA" w14:textId="3478F641" w:rsidR="00294BE1" w:rsidRDefault="00294BE1" w:rsidP="006643C6">
      <w:pPr>
        <w:pStyle w:val="ListBullet"/>
        <w:numPr>
          <w:ilvl w:val="1"/>
          <w:numId w:val="79"/>
        </w:numPr>
      </w:pPr>
      <w:r w:rsidRPr="00396C04">
        <w:rPr>
          <w:highlight w:val="yellow"/>
        </w:rPr>
        <w:t>Reading distance</w:t>
      </w:r>
      <w:r>
        <w:t xml:space="preserve"> – greater distance requires larger text </w:t>
      </w:r>
    </w:p>
    <w:p w14:paraId="4919E9E9" w14:textId="3CC928DB" w:rsidR="00294BE1" w:rsidRDefault="00294BE1" w:rsidP="006643C6">
      <w:pPr>
        <w:pStyle w:val="ListBullet"/>
        <w:numPr>
          <w:ilvl w:val="1"/>
          <w:numId w:val="79"/>
        </w:numPr>
      </w:pPr>
      <w:r w:rsidRPr="00396C04">
        <w:rPr>
          <w:highlight w:val="yellow"/>
        </w:rPr>
        <w:lastRenderedPageBreak/>
        <w:t>Screen Resolution</w:t>
      </w:r>
      <w:r>
        <w:t xml:space="preserve">: smaller text requires greater resolution to keep the characters clear and legible </w:t>
      </w:r>
    </w:p>
    <w:p w14:paraId="726F8EE0" w14:textId="538F95C1" w:rsidR="00294BE1" w:rsidRDefault="00294BE1" w:rsidP="006643C6">
      <w:pPr>
        <w:pStyle w:val="ListBullet"/>
        <w:numPr>
          <w:ilvl w:val="1"/>
          <w:numId w:val="79"/>
        </w:numPr>
      </w:pPr>
      <w:r w:rsidRPr="00396C04">
        <w:rPr>
          <w:highlight w:val="yellow"/>
        </w:rPr>
        <w:t>Text/background contrast</w:t>
      </w:r>
      <w:r>
        <w:t xml:space="preserve"> – positive contrast is optimal </w:t>
      </w:r>
    </w:p>
    <w:p w14:paraId="7D6CD761" w14:textId="248CD581" w:rsidR="00294BE1" w:rsidRDefault="00294BE1" w:rsidP="006643C6">
      <w:pPr>
        <w:pStyle w:val="ListBullet"/>
        <w:numPr>
          <w:ilvl w:val="1"/>
          <w:numId w:val="79"/>
        </w:numPr>
      </w:pPr>
      <w:r>
        <w:t xml:space="preserve">Visual acuity of user – </w:t>
      </w:r>
      <w:r w:rsidRPr="00396C04">
        <w:rPr>
          <w:highlight w:val="yellow"/>
        </w:rPr>
        <w:t>not all users have 20/20 vision, and from age 40- something presbyopia really takes hold</w:t>
      </w:r>
      <w:r>
        <w:t xml:space="preserve">: focusing on near objects doesn’t work so well and hence small fonts require magnification </w:t>
      </w:r>
    </w:p>
    <w:p w14:paraId="4EA17EDD" w14:textId="5FF5C9B6" w:rsidR="00294BE1" w:rsidRDefault="00294BE1" w:rsidP="006643C6">
      <w:pPr>
        <w:pStyle w:val="ListBullet"/>
        <w:numPr>
          <w:ilvl w:val="1"/>
          <w:numId w:val="79"/>
        </w:numPr>
      </w:pPr>
      <w:r>
        <w:t xml:space="preserve">Purpose – text can be scanned, read word by word, or read character by character. </w:t>
      </w:r>
    </w:p>
    <w:p w14:paraId="25A90371" w14:textId="7F124E74" w:rsidR="00294BE1" w:rsidRDefault="00294BE1" w:rsidP="006643C6">
      <w:pPr>
        <w:pStyle w:val="ListBullet"/>
        <w:numPr>
          <w:ilvl w:val="0"/>
          <w:numId w:val="79"/>
        </w:numPr>
      </w:pPr>
      <w:r>
        <w:t xml:space="preserve">Fonts for body copy usually don’t work well when set too large, they tend to come inelegant and clunky </w:t>
      </w:r>
    </w:p>
    <w:p w14:paraId="09AEAE7D" w14:textId="6364792F" w:rsidR="00294BE1" w:rsidRDefault="00294BE1" w:rsidP="006643C6">
      <w:pPr>
        <w:pStyle w:val="ListBullet"/>
        <w:numPr>
          <w:ilvl w:val="0"/>
          <w:numId w:val="79"/>
        </w:numPr>
      </w:pPr>
      <w:r>
        <w:t>The opposite is the case when setting tilting fonts too small – the title/heading will lose its dominance and the page looks bland.</w:t>
      </w:r>
    </w:p>
    <w:p w14:paraId="26A11380" w14:textId="22BC562B" w:rsidR="00941B08" w:rsidRDefault="00941B08" w:rsidP="006643C6">
      <w:pPr>
        <w:pStyle w:val="ListBullet"/>
        <w:numPr>
          <w:ilvl w:val="0"/>
          <w:numId w:val="79"/>
        </w:numPr>
      </w:pPr>
      <w:r>
        <w:t xml:space="preserve">Different x-heights cause fonts of the same size too look different. </w:t>
      </w:r>
    </w:p>
    <w:p w14:paraId="1C362CAF" w14:textId="655CE42D" w:rsidR="0061583B" w:rsidRDefault="0061583B" w:rsidP="006643C6">
      <w:pPr>
        <w:pStyle w:val="ListBullet"/>
        <w:numPr>
          <w:ilvl w:val="0"/>
          <w:numId w:val="79"/>
        </w:numPr>
        <w:rPr>
          <w:b/>
        </w:rPr>
      </w:pPr>
      <w:r w:rsidRPr="0061583B">
        <w:rPr>
          <w:b/>
        </w:rPr>
        <w:t>Often use more stylish font in the title</w:t>
      </w:r>
    </w:p>
    <w:p w14:paraId="06127B42" w14:textId="13369983" w:rsidR="00941B08" w:rsidRPr="00AD3203" w:rsidRDefault="0061583B" w:rsidP="00AD3203">
      <w:pPr>
        <w:pStyle w:val="ListBullet"/>
        <w:numPr>
          <w:ilvl w:val="0"/>
          <w:numId w:val="79"/>
        </w:numPr>
        <w:rPr>
          <w:b/>
        </w:rPr>
      </w:pPr>
      <w:r>
        <w:t>Context of</w:t>
      </w:r>
      <w:r w:rsidR="00AD3203">
        <w:t xml:space="preserve"> use (device, setting, purpose</w:t>
      </w:r>
      <w:r>
        <w:t>) how you’ve displayed it, user version, the font itself (</w:t>
      </w:r>
      <w:r w:rsidRPr="00AD3203">
        <w:rPr>
          <w:highlight w:val="yellow"/>
        </w:rPr>
        <w:t>good x-height</w:t>
      </w:r>
      <w:r>
        <w:t xml:space="preserve">) all play a part in what makes the font </w:t>
      </w:r>
      <w:r>
        <w:rPr>
          <w:b/>
        </w:rPr>
        <w:t>readable</w:t>
      </w:r>
    </w:p>
    <w:p w14:paraId="72371DDE" w14:textId="30ABFE26" w:rsidR="00C13643" w:rsidRDefault="00C13643" w:rsidP="00AD3203">
      <w:pPr>
        <w:pStyle w:val="ListBullet"/>
        <w:numPr>
          <w:ilvl w:val="0"/>
          <w:numId w:val="0"/>
        </w:numPr>
        <w:ind w:left="432" w:hanging="432"/>
        <w:rPr>
          <w:b/>
          <w:u w:val="single"/>
        </w:rPr>
      </w:pPr>
      <w:r>
        <w:rPr>
          <w:b/>
          <w:u w:val="single"/>
        </w:rPr>
        <w:t xml:space="preserve">Weight and Style </w:t>
      </w:r>
    </w:p>
    <w:p w14:paraId="4EACD71B" w14:textId="41A26DE8" w:rsidR="00C13643" w:rsidRDefault="00C13643" w:rsidP="006643C6">
      <w:pPr>
        <w:pStyle w:val="ListBullet"/>
        <w:numPr>
          <w:ilvl w:val="0"/>
          <w:numId w:val="80"/>
        </w:numPr>
      </w:pPr>
      <w:r>
        <w:t xml:space="preserve">Weight </w:t>
      </w:r>
    </w:p>
    <w:p w14:paraId="0F5F3B65" w14:textId="3D1549ED" w:rsidR="00C13643" w:rsidRDefault="00C13643" w:rsidP="006643C6">
      <w:pPr>
        <w:pStyle w:val="ListBullet"/>
        <w:numPr>
          <w:ilvl w:val="1"/>
          <w:numId w:val="80"/>
        </w:numPr>
      </w:pPr>
      <w:r>
        <w:t xml:space="preserve">Bold – when </w:t>
      </w:r>
      <w:r w:rsidRPr="00AD3203">
        <w:rPr>
          <w:highlight w:val="yellow"/>
        </w:rPr>
        <w:t>two fonts differ in weight</w:t>
      </w:r>
      <w:r>
        <w:t xml:space="preserve">, they form a strong and vibrant visual contrast </w:t>
      </w:r>
    </w:p>
    <w:p w14:paraId="3B36E612" w14:textId="4B7CB642" w:rsidR="00C13643" w:rsidRDefault="00C13643" w:rsidP="006643C6">
      <w:pPr>
        <w:pStyle w:val="ListBullet"/>
        <w:numPr>
          <w:ilvl w:val="0"/>
          <w:numId w:val="80"/>
        </w:numPr>
      </w:pPr>
      <w:r>
        <w:t xml:space="preserve">Style </w:t>
      </w:r>
    </w:p>
    <w:p w14:paraId="0A68DFB7" w14:textId="587F9839" w:rsidR="00C13643" w:rsidRDefault="00C13643" w:rsidP="006643C6">
      <w:pPr>
        <w:pStyle w:val="ListBullet"/>
        <w:numPr>
          <w:ilvl w:val="1"/>
          <w:numId w:val="80"/>
        </w:numPr>
      </w:pPr>
      <w:r>
        <w:t>Italics – underlines (</w:t>
      </w:r>
      <w:r w:rsidRPr="00AD3203">
        <w:rPr>
          <w:highlight w:val="yellow"/>
        </w:rPr>
        <w:t>can be mistaken as a hyperlink, so not advisable to use them</w:t>
      </w:r>
      <w:r>
        <w:t xml:space="preserve">) </w:t>
      </w:r>
    </w:p>
    <w:p w14:paraId="1D4418FE" w14:textId="1646B35A" w:rsidR="00C13643" w:rsidRDefault="00C13643" w:rsidP="006643C6">
      <w:pPr>
        <w:pStyle w:val="ListBullet"/>
        <w:numPr>
          <w:ilvl w:val="0"/>
          <w:numId w:val="80"/>
        </w:numPr>
      </w:pPr>
      <w:r>
        <w:t xml:space="preserve">Besides emphasizing points, creating contrast by varying weight and style can contribute to a dramatic and eye-catching look to an interface. </w:t>
      </w:r>
    </w:p>
    <w:p w14:paraId="315B4628" w14:textId="1B05148E" w:rsidR="00C13643" w:rsidRDefault="00C13643" w:rsidP="006643C6">
      <w:pPr>
        <w:pStyle w:val="ListBullet"/>
        <w:numPr>
          <w:ilvl w:val="0"/>
          <w:numId w:val="80"/>
        </w:numPr>
      </w:pPr>
      <w:r>
        <w:lastRenderedPageBreak/>
        <w:t xml:space="preserve">However, use with restraint and be consistent </w:t>
      </w:r>
    </w:p>
    <w:p w14:paraId="159F4ACB" w14:textId="2CF25804" w:rsidR="00C13643" w:rsidRDefault="00C13643" w:rsidP="006643C6">
      <w:pPr>
        <w:pStyle w:val="ListBullet"/>
        <w:numPr>
          <w:ilvl w:val="1"/>
          <w:numId w:val="80"/>
        </w:numPr>
      </w:pPr>
      <w:r w:rsidRPr="00AD3203">
        <w:rPr>
          <w:highlight w:val="yellow"/>
        </w:rPr>
        <w:t>Too many weight and styles on one screen gets confusing</w:t>
      </w:r>
      <w:r>
        <w:t xml:space="preserve">. </w:t>
      </w:r>
    </w:p>
    <w:p w14:paraId="53ACBE1D" w14:textId="77777777" w:rsidR="00847480" w:rsidRDefault="00847480" w:rsidP="00847480">
      <w:pPr>
        <w:pStyle w:val="ListBullet"/>
        <w:numPr>
          <w:ilvl w:val="0"/>
          <w:numId w:val="0"/>
        </w:numPr>
        <w:ind w:left="432" w:hanging="432"/>
        <w:rPr>
          <w:b/>
          <w:u w:val="single"/>
        </w:rPr>
      </w:pPr>
    </w:p>
    <w:p w14:paraId="7D70ACBB" w14:textId="5141BD30" w:rsidR="00847480" w:rsidRDefault="00847480" w:rsidP="00AD3203">
      <w:pPr>
        <w:pStyle w:val="ListBullet"/>
        <w:numPr>
          <w:ilvl w:val="0"/>
          <w:numId w:val="0"/>
        </w:numPr>
        <w:ind w:left="432" w:hanging="432"/>
        <w:rPr>
          <w:b/>
          <w:u w:val="single"/>
        </w:rPr>
      </w:pPr>
      <w:r>
        <w:rPr>
          <w:b/>
          <w:u w:val="single"/>
        </w:rPr>
        <w:t xml:space="preserve">Alignment, Line length &amp; margins </w:t>
      </w:r>
    </w:p>
    <w:p w14:paraId="0DCC676F" w14:textId="7B5868DB" w:rsidR="00847480" w:rsidRPr="00AD3203" w:rsidRDefault="00847480" w:rsidP="006643C6">
      <w:pPr>
        <w:pStyle w:val="ListBullet"/>
        <w:numPr>
          <w:ilvl w:val="0"/>
          <w:numId w:val="81"/>
        </w:numPr>
        <w:rPr>
          <w:highlight w:val="yellow"/>
        </w:rPr>
      </w:pPr>
      <w:r w:rsidRPr="00AD3203">
        <w:rPr>
          <w:highlight w:val="yellow"/>
        </w:rPr>
        <w:t xml:space="preserve">Use left or justified </w:t>
      </w:r>
    </w:p>
    <w:p w14:paraId="4FD6B7DD" w14:textId="7C98419A" w:rsidR="00847480" w:rsidRDefault="00847480" w:rsidP="006643C6">
      <w:pPr>
        <w:pStyle w:val="ListBullet"/>
        <w:numPr>
          <w:ilvl w:val="0"/>
          <w:numId w:val="81"/>
        </w:numPr>
      </w:pPr>
      <w:r w:rsidRPr="00AD3203">
        <w:rPr>
          <w:highlight w:val="yellow"/>
        </w:rPr>
        <w:t>Right and centre are harder to read because you can’t find the beginning of the line</w:t>
      </w:r>
      <w:r>
        <w:t xml:space="preserve"> </w:t>
      </w:r>
    </w:p>
    <w:p w14:paraId="7F01A15C" w14:textId="0A7A69E7" w:rsidR="00847480" w:rsidRDefault="00847480" w:rsidP="006643C6">
      <w:pPr>
        <w:pStyle w:val="ListBullet"/>
        <w:numPr>
          <w:ilvl w:val="1"/>
          <w:numId w:val="81"/>
        </w:numPr>
      </w:pPr>
      <w:r>
        <w:t xml:space="preserve">Right justification is good to glue caption text to a data entry field or figure to the right. </w:t>
      </w:r>
    </w:p>
    <w:p w14:paraId="7819A275" w14:textId="54D73962" w:rsidR="00847480" w:rsidRPr="00AD3203" w:rsidRDefault="00847480" w:rsidP="006643C6">
      <w:pPr>
        <w:pStyle w:val="ListBullet"/>
        <w:numPr>
          <w:ilvl w:val="0"/>
          <w:numId w:val="81"/>
        </w:numPr>
        <w:rPr>
          <w:highlight w:val="yellow"/>
        </w:rPr>
      </w:pPr>
      <w:r w:rsidRPr="00AD3203">
        <w:rPr>
          <w:highlight w:val="yellow"/>
        </w:rPr>
        <w:t xml:space="preserve">Line length affects reading performance but not comprehension  </w:t>
      </w:r>
    </w:p>
    <w:p w14:paraId="153D7F17" w14:textId="0477778D" w:rsidR="00847480" w:rsidRDefault="00847480" w:rsidP="006643C6">
      <w:pPr>
        <w:pStyle w:val="ListBullet"/>
        <w:numPr>
          <w:ilvl w:val="0"/>
          <w:numId w:val="81"/>
        </w:numPr>
      </w:pPr>
      <w:r>
        <w:t xml:space="preserve">Lines of greater length are read more quickly </w:t>
      </w:r>
    </w:p>
    <w:p w14:paraId="24099708" w14:textId="6A7CAB31" w:rsidR="00E92772" w:rsidRDefault="00847480" w:rsidP="006643C6">
      <w:pPr>
        <w:pStyle w:val="ListBullet"/>
        <w:numPr>
          <w:ilvl w:val="0"/>
          <w:numId w:val="81"/>
        </w:numPr>
      </w:pPr>
      <w:r>
        <w:t xml:space="preserve">But people prefer medium line lengths </w:t>
      </w:r>
    </w:p>
    <w:p w14:paraId="27A4DEE0" w14:textId="77777777" w:rsidR="00847480" w:rsidRDefault="00847480" w:rsidP="00847480">
      <w:pPr>
        <w:pStyle w:val="ListBullet"/>
        <w:numPr>
          <w:ilvl w:val="0"/>
          <w:numId w:val="0"/>
        </w:numPr>
        <w:ind w:left="720"/>
      </w:pPr>
    </w:p>
    <w:p w14:paraId="7EB3652C" w14:textId="466E6C8B" w:rsidR="00675BE2" w:rsidRPr="00AD3203" w:rsidRDefault="00D21B82" w:rsidP="00D21B82">
      <w:pPr>
        <w:pStyle w:val="ListBullet"/>
        <w:numPr>
          <w:ilvl w:val="0"/>
          <w:numId w:val="0"/>
        </w:numPr>
        <w:rPr>
          <w:highlight w:val="yellow"/>
        </w:rPr>
      </w:pPr>
      <w:r w:rsidRPr="00AD3203">
        <w:rPr>
          <w:highlight w:val="yellow"/>
        </w:rPr>
        <w:t xml:space="preserve">We have the ability to control all these types of text: </w:t>
      </w:r>
    </w:p>
    <w:p w14:paraId="5E1EB38A" w14:textId="459EE0E8" w:rsidR="00D21B82" w:rsidRPr="00AD3203" w:rsidRDefault="00D21B82" w:rsidP="006643C6">
      <w:pPr>
        <w:pStyle w:val="ListBullet"/>
        <w:numPr>
          <w:ilvl w:val="0"/>
          <w:numId w:val="82"/>
        </w:numPr>
        <w:rPr>
          <w:highlight w:val="yellow"/>
        </w:rPr>
      </w:pPr>
      <w:r w:rsidRPr="00AD3203">
        <w:rPr>
          <w:highlight w:val="yellow"/>
        </w:rPr>
        <w:t xml:space="preserve">Font, size, weight, style, spacing and alignment </w:t>
      </w:r>
    </w:p>
    <w:p w14:paraId="7B26EBD6" w14:textId="77777777" w:rsidR="00D21B82" w:rsidRPr="00E92772" w:rsidRDefault="00D21B82" w:rsidP="00D21B82">
      <w:pPr>
        <w:pStyle w:val="ListBullet"/>
        <w:numPr>
          <w:ilvl w:val="0"/>
          <w:numId w:val="0"/>
        </w:numPr>
        <w:ind w:left="720"/>
      </w:pPr>
    </w:p>
    <w:p w14:paraId="54EEEBE2" w14:textId="5875DD3E" w:rsidR="00CE6079" w:rsidRPr="00B120F5" w:rsidRDefault="00CE6079" w:rsidP="00CE6079">
      <w:pPr>
        <w:pStyle w:val="Heading1"/>
        <w:rPr>
          <w:lang w:val="en-GB"/>
        </w:rPr>
      </w:pPr>
      <w:r>
        <w:rPr>
          <w:lang w:val="en-GB"/>
        </w:rPr>
        <w:t xml:space="preserve">Lecture 16: Colour &amp; Images     </w:t>
      </w:r>
    </w:p>
    <w:p w14:paraId="50544FDB" w14:textId="6CDC2C71" w:rsidR="00E92772" w:rsidRDefault="00CE6079" w:rsidP="00CE6079">
      <w:pPr>
        <w:pStyle w:val="ListBullet"/>
        <w:numPr>
          <w:ilvl w:val="0"/>
          <w:numId w:val="0"/>
        </w:numPr>
        <w:ind w:left="432" w:hanging="432"/>
        <w:rPr>
          <w:b/>
          <w:u w:val="single"/>
        </w:rPr>
      </w:pPr>
      <w:r w:rsidRPr="00353F52">
        <w:rPr>
          <w:b/>
          <w:u w:val="single"/>
        </w:rPr>
        <w:t>Learning objectives</w:t>
      </w:r>
    </w:p>
    <w:p w14:paraId="6D7F2BE4" w14:textId="77777777" w:rsidR="00E92772" w:rsidRDefault="00E92772" w:rsidP="00E92772">
      <w:pPr>
        <w:pStyle w:val="ListBullet"/>
        <w:numPr>
          <w:ilvl w:val="0"/>
          <w:numId w:val="0"/>
        </w:numPr>
        <w:ind w:left="432" w:hanging="432"/>
        <w:rPr>
          <w:b/>
          <w:u w:val="single"/>
        </w:rPr>
      </w:pPr>
    </w:p>
    <w:p w14:paraId="6AD735E9" w14:textId="5BC989B7" w:rsidR="00E92772" w:rsidRPr="00BF02C7" w:rsidRDefault="00CE6079" w:rsidP="006643C6">
      <w:pPr>
        <w:pStyle w:val="ListBullet"/>
        <w:numPr>
          <w:ilvl w:val="0"/>
          <w:numId w:val="82"/>
        </w:numPr>
        <w:rPr>
          <w:color w:val="FF0000"/>
        </w:rPr>
      </w:pPr>
      <w:r w:rsidRPr="00BF02C7">
        <w:rPr>
          <w:color w:val="FF0000"/>
        </w:rPr>
        <w:t xml:space="preserve">Describe colour properties </w:t>
      </w:r>
    </w:p>
    <w:p w14:paraId="5DB5253E" w14:textId="29AF186E" w:rsidR="00CE6079" w:rsidRPr="00BF02C7" w:rsidRDefault="00CE6079" w:rsidP="006643C6">
      <w:pPr>
        <w:pStyle w:val="ListBullet"/>
        <w:numPr>
          <w:ilvl w:val="1"/>
          <w:numId w:val="82"/>
        </w:numPr>
        <w:rPr>
          <w:color w:val="FF0000"/>
        </w:rPr>
      </w:pPr>
      <w:r w:rsidRPr="00BF02C7">
        <w:rPr>
          <w:color w:val="FF0000"/>
        </w:rPr>
        <w:t xml:space="preserve">Value </w:t>
      </w:r>
    </w:p>
    <w:p w14:paraId="0962ADB8" w14:textId="703A158B" w:rsidR="00CE6079" w:rsidRPr="00BF02C7" w:rsidRDefault="00CE6079" w:rsidP="006643C6">
      <w:pPr>
        <w:pStyle w:val="ListBullet"/>
        <w:numPr>
          <w:ilvl w:val="1"/>
          <w:numId w:val="82"/>
        </w:numPr>
        <w:rPr>
          <w:color w:val="FF0000"/>
        </w:rPr>
      </w:pPr>
      <w:r w:rsidRPr="00BF02C7">
        <w:rPr>
          <w:color w:val="FF0000"/>
        </w:rPr>
        <w:t xml:space="preserve">Hue </w:t>
      </w:r>
    </w:p>
    <w:p w14:paraId="7F5978B1" w14:textId="698788FD" w:rsidR="00CE6079" w:rsidRPr="00BF02C7" w:rsidRDefault="00CE6079" w:rsidP="006643C6">
      <w:pPr>
        <w:pStyle w:val="ListBullet"/>
        <w:numPr>
          <w:ilvl w:val="1"/>
          <w:numId w:val="82"/>
        </w:numPr>
        <w:rPr>
          <w:color w:val="FF0000"/>
        </w:rPr>
      </w:pPr>
      <w:r w:rsidRPr="00BF02C7">
        <w:rPr>
          <w:color w:val="FF0000"/>
        </w:rPr>
        <w:t xml:space="preserve">Saturation </w:t>
      </w:r>
    </w:p>
    <w:p w14:paraId="2678209A" w14:textId="694CCBB0" w:rsidR="00CE6079" w:rsidRPr="00BF02C7" w:rsidRDefault="00CE6079" w:rsidP="006643C6">
      <w:pPr>
        <w:pStyle w:val="ListBullet"/>
        <w:numPr>
          <w:ilvl w:val="0"/>
          <w:numId w:val="82"/>
        </w:numPr>
        <w:rPr>
          <w:color w:val="FF0000"/>
        </w:rPr>
      </w:pPr>
      <w:r w:rsidRPr="00BF02C7">
        <w:rPr>
          <w:color w:val="FF0000"/>
        </w:rPr>
        <w:t xml:space="preserve">Describe and identify colour schemes </w:t>
      </w:r>
    </w:p>
    <w:p w14:paraId="0F9F31F9" w14:textId="1F75172F" w:rsidR="00CE6079" w:rsidRPr="00BF02C7" w:rsidRDefault="00CE6079" w:rsidP="006643C6">
      <w:pPr>
        <w:pStyle w:val="ListBullet"/>
        <w:numPr>
          <w:ilvl w:val="1"/>
          <w:numId w:val="82"/>
        </w:numPr>
        <w:rPr>
          <w:color w:val="FF0000"/>
        </w:rPr>
      </w:pPr>
      <w:r w:rsidRPr="00BF02C7">
        <w:rPr>
          <w:color w:val="FF0000"/>
        </w:rPr>
        <w:lastRenderedPageBreak/>
        <w:t xml:space="preserve">Monochromatic </w:t>
      </w:r>
    </w:p>
    <w:p w14:paraId="422EFB8D" w14:textId="2D8026FE" w:rsidR="00CE6079" w:rsidRPr="00BF02C7" w:rsidRDefault="00CE6079" w:rsidP="006643C6">
      <w:pPr>
        <w:pStyle w:val="ListBullet"/>
        <w:numPr>
          <w:ilvl w:val="1"/>
          <w:numId w:val="82"/>
        </w:numPr>
        <w:rPr>
          <w:color w:val="FF0000"/>
        </w:rPr>
      </w:pPr>
      <w:r w:rsidRPr="00BF02C7">
        <w:rPr>
          <w:color w:val="FF0000"/>
        </w:rPr>
        <w:t xml:space="preserve">Analogous and Complimentary </w:t>
      </w:r>
    </w:p>
    <w:p w14:paraId="6A071A12" w14:textId="369414C6" w:rsidR="00CE6079" w:rsidRPr="00BF02C7" w:rsidRDefault="00CE6079" w:rsidP="006643C6">
      <w:pPr>
        <w:pStyle w:val="ListBullet"/>
        <w:numPr>
          <w:ilvl w:val="1"/>
          <w:numId w:val="82"/>
        </w:numPr>
        <w:rPr>
          <w:color w:val="FF0000"/>
        </w:rPr>
      </w:pPr>
      <w:r w:rsidRPr="00BF02C7">
        <w:rPr>
          <w:color w:val="FF0000"/>
        </w:rPr>
        <w:t xml:space="preserve">Ready-made colour schemes </w:t>
      </w:r>
    </w:p>
    <w:p w14:paraId="28649AD1" w14:textId="6253FCE2" w:rsidR="00CE6079" w:rsidRPr="00BF02C7" w:rsidRDefault="00CE6079" w:rsidP="006643C6">
      <w:pPr>
        <w:pStyle w:val="ListBullet"/>
        <w:numPr>
          <w:ilvl w:val="0"/>
          <w:numId w:val="82"/>
        </w:numPr>
        <w:rPr>
          <w:color w:val="FF0000"/>
        </w:rPr>
      </w:pPr>
      <w:r w:rsidRPr="00BF02C7">
        <w:rPr>
          <w:color w:val="FF0000"/>
        </w:rPr>
        <w:t xml:space="preserve">Explain how colour is used for branding </w:t>
      </w:r>
    </w:p>
    <w:p w14:paraId="69EDC964" w14:textId="26558370" w:rsidR="00CE6079" w:rsidRPr="00BF02C7" w:rsidRDefault="00CE6079" w:rsidP="006643C6">
      <w:pPr>
        <w:pStyle w:val="ListBullet"/>
        <w:numPr>
          <w:ilvl w:val="0"/>
          <w:numId w:val="82"/>
        </w:numPr>
        <w:rPr>
          <w:color w:val="FF0000"/>
        </w:rPr>
      </w:pPr>
      <w:r w:rsidRPr="00BF02C7">
        <w:rPr>
          <w:color w:val="FF0000"/>
        </w:rPr>
        <w:t xml:space="preserve">Explain how images contribute to the colour scheme of a UI </w:t>
      </w:r>
    </w:p>
    <w:p w14:paraId="4B195819" w14:textId="1FED0BB7" w:rsidR="00CE6079" w:rsidRPr="00BF02C7" w:rsidRDefault="00CE6079" w:rsidP="006643C6">
      <w:pPr>
        <w:pStyle w:val="ListBullet"/>
        <w:numPr>
          <w:ilvl w:val="0"/>
          <w:numId w:val="82"/>
        </w:numPr>
        <w:rPr>
          <w:color w:val="FF0000"/>
        </w:rPr>
      </w:pPr>
      <w:r w:rsidRPr="00BF02C7">
        <w:rPr>
          <w:color w:val="FF0000"/>
        </w:rPr>
        <w:t xml:space="preserve">Apply colour principles to a UI design </w:t>
      </w:r>
    </w:p>
    <w:p w14:paraId="63E724F3" w14:textId="77777777" w:rsidR="00CE6079" w:rsidRDefault="00CE6079" w:rsidP="00CE6079">
      <w:pPr>
        <w:pStyle w:val="ListBullet"/>
        <w:numPr>
          <w:ilvl w:val="0"/>
          <w:numId w:val="0"/>
        </w:numPr>
        <w:ind w:left="432" w:hanging="432"/>
      </w:pPr>
    </w:p>
    <w:p w14:paraId="748A7255" w14:textId="47D6DA58" w:rsidR="00CE6079" w:rsidRDefault="00CE6079" w:rsidP="00BF02C7">
      <w:pPr>
        <w:pStyle w:val="ListBullet"/>
        <w:numPr>
          <w:ilvl w:val="0"/>
          <w:numId w:val="0"/>
        </w:numPr>
        <w:ind w:left="432" w:hanging="432"/>
        <w:rPr>
          <w:b/>
          <w:u w:val="single"/>
        </w:rPr>
      </w:pPr>
      <w:r>
        <w:rPr>
          <w:b/>
          <w:u w:val="single"/>
        </w:rPr>
        <w:t xml:space="preserve">Colour </w:t>
      </w:r>
    </w:p>
    <w:p w14:paraId="0AD95C6E" w14:textId="57BD3C6A" w:rsidR="00CE6079" w:rsidRDefault="00CE6079" w:rsidP="006643C6">
      <w:pPr>
        <w:pStyle w:val="ListBullet"/>
        <w:numPr>
          <w:ilvl w:val="0"/>
          <w:numId w:val="83"/>
        </w:numPr>
      </w:pPr>
      <w:r>
        <w:t xml:space="preserve">Colour has three distinct properties: </w:t>
      </w:r>
    </w:p>
    <w:p w14:paraId="682E6A9F" w14:textId="5770CF94" w:rsidR="00CE6079" w:rsidRDefault="00CE6079" w:rsidP="006643C6">
      <w:pPr>
        <w:pStyle w:val="ListBullet"/>
        <w:numPr>
          <w:ilvl w:val="1"/>
          <w:numId w:val="83"/>
        </w:numPr>
      </w:pPr>
      <w:r>
        <w:t xml:space="preserve">Value – lightness or darkness (luminance) </w:t>
      </w:r>
    </w:p>
    <w:p w14:paraId="7D9EFD85" w14:textId="7BCE7190" w:rsidR="00CE6079" w:rsidRDefault="00CE6079" w:rsidP="006643C6">
      <w:pPr>
        <w:pStyle w:val="ListBullet"/>
        <w:numPr>
          <w:ilvl w:val="1"/>
          <w:numId w:val="83"/>
        </w:numPr>
      </w:pPr>
      <w:r>
        <w:t>Hue – sp</w:t>
      </w:r>
      <w:r w:rsidR="00BF02C7">
        <w:t>ectral colour name (blue, red</w:t>
      </w:r>
      <w:r>
        <w:t xml:space="preserve">) </w:t>
      </w:r>
    </w:p>
    <w:p w14:paraId="4B35C66A" w14:textId="5CA019D4" w:rsidR="00CE6079" w:rsidRDefault="00CE6079" w:rsidP="006643C6">
      <w:pPr>
        <w:pStyle w:val="ListBullet"/>
        <w:numPr>
          <w:ilvl w:val="1"/>
          <w:numId w:val="83"/>
        </w:numPr>
      </w:pPr>
      <w:r>
        <w:t xml:space="preserve">Saturation – brightness or dullness </w:t>
      </w:r>
    </w:p>
    <w:p w14:paraId="25CA4AB0" w14:textId="1384D5D2" w:rsidR="00CE6079" w:rsidRDefault="00CE6079" w:rsidP="006643C6">
      <w:pPr>
        <w:pStyle w:val="ListBullet"/>
        <w:numPr>
          <w:ilvl w:val="0"/>
          <w:numId w:val="83"/>
        </w:numPr>
      </w:pPr>
      <w:r w:rsidRPr="00CE6079">
        <w:rPr>
          <w:b/>
        </w:rPr>
        <w:t>Value</w:t>
      </w:r>
      <w:r>
        <w:t xml:space="preserve">: is defined as the perceived </w:t>
      </w:r>
      <w:r w:rsidR="00D14C3B">
        <w:t>lightness</w:t>
      </w:r>
      <w:r>
        <w:t xml:space="preserve"> or darkness or a colour </w:t>
      </w:r>
    </w:p>
    <w:p w14:paraId="050BB655" w14:textId="0E540383" w:rsidR="00CE6079" w:rsidRDefault="00D14C3B" w:rsidP="006643C6">
      <w:pPr>
        <w:pStyle w:val="ListBullet"/>
        <w:numPr>
          <w:ilvl w:val="1"/>
          <w:numId w:val="83"/>
        </w:numPr>
      </w:pPr>
      <w:r>
        <w:t xml:space="preserve">Value can be used to increase/decrease contrast consider these examples: </w:t>
      </w:r>
    </w:p>
    <w:p w14:paraId="4C951503" w14:textId="33D4BCE1" w:rsidR="00D14C3B" w:rsidRDefault="00D14C3B" w:rsidP="006643C6">
      <w:pPr>
        <w:pStyle w:val="ListBullet"/>
        <w:numPr>
          <w:ilvl w:val="2"/>
          <w:numId w:val="83"/>
        </w:numPr>
      </w:pPr>
      <w:r>
        <w:t xml:space="preserve">Low contrast, ‘low-key’ </w:t>
      </w:r>
    </w:p>
    <w:p w14:paraId="73E1ADC8" w14:textId="56EA750E" w:rsidR="00D14C3B" w:rsidRDefault="00D14C3B" w:rsidP="006643C6">
      <w:pPr>
        <w:pStyle w:val="ListBullet"/>
        <w:numPr>
          <w:ilvl w:val="2"/>
          <w:numId w:val="83"/>
        </w:numPr>
      </w:pPr>
      <w:r>
        <w:t xml:space="preserve">Low contrast, ‘high-key’ </w:t>
      </w:r>
    </w:p>
    <w:p w14:paraId="5317E64A" w14:textId="4B0C453B" w:rsidR="00D14C3B" w:rsidRDefault="00D14C3B" w:rsidP="006643C6">
      <w:pPr>
        <w:pStyle w:val="ListBullet"/>
        <w:numPr>
          <w:ilvl w:val="2"/>
          <w:numId w:val="83"/>
        </w:numPr>
      </w:pPr>
      <w:r>
        <w:t xml:space="preserve">High contrast </w:t>
      </w:r>
    </w:p>
    <w:p w14:paraId="7B99818F" w14:textId="2355AC22" w:rsidR="00D14C3B" w:rsidRDefault="00D14C3B" w:rsidP="006643C6">
      <w:pPr>
        <w:pStyle w:val="ListBullet"/>
        <w:numPr>
          <w:ilvl w:val="2"/>
          <w:numId w:val="83"/>
        </w:numPr>
      </w:pPr>
      <w:r>
        <w:t xml:space="preserve">High contrast (inversed) </w:t>
      </w:r>
    </w:p>
    <w:p w14:paraId="30C8D30F" w14:textId="6C57E462" w:rsidR="00D14C3B" w:rsidRDefault="00D14C3B" w:rsidP="006643C6">
      <w:pPr>
        <w:pStyle w:val="ListBullet"/>
        <w:numPr>
          <w:ilvl w:val="1"/>
          <w:numId w:val="83"/>
        </w:numPr>
      </w:pPr>
      <w:r>
        <w:t xml:space="preserve">Note: greater contrast makes the darker object more dominant </w:t>
      </w:r>
    </w:p>
    <w:p w14:paraId="04132500" w14:textId="45A3B663" w:rsidR="00E92772" w:rsidRDefault="00D14C3B" w:rsidP="006643C6">
      <w:pPr>
        <w:pStyle w:val="ListBullet"/>
        <w:numPr>
          <w:ilvl w:val="2"/>
          <w:numId w:val="83"/>
        </w:numPr>
      </w:pPr>
      <w:r>
        <w:t xml:space="preserve">Hence, inverse is harder to read – should only be used for titles or emphasis </w:t>
      </w:r>
    </w:p>
    <w:p w14:paraId="3498D29A" w14:textId="64D30B3B" w:rsidR="00D14C3B" w:rsidRDefault="00D14C3B" w:rsidP="006643C6">
      <w:pPr>
        <w:pStyle w:val="ListBullet"/>
        <w:numPr>
          <w:ilvl w:val="1"/>
          <w:numId w:val="83"/>
        </w:numPr>
      </w:pPr>
      <w:r>
        <w:t xml:space="preserve">Create movement </w:t>
      </w:r>
    </w:p>
    <w:p w14:paraId="4CD00EC2" w14:textId="5A616476" w:rsidR="00D14C3B" w:rsidRDefault="00D14C3B" w:rsidP="006643C6">
      <w:pPr>
        <w:pStyle w:val="ListBullet"/>
        <w:numPr>
          <w:ilvl w:val="2"/>
          <w:numId w:val="83"/>
        </w:numPr>
      </w:pPr>
      <w:r>
        <w:t xml:space="preserve">Objects of the same value create a static design with all objects equal in visual importance </w:t>
      </w:r>
    </w:p>
    <w:p w14:paraId="0F62BFB6" w14:textId="3F54AD25" w:rsidR="00D14C3B" w:rsidRDefault="00D14C3B" w:rsidP="006643C6">
      <w:pPr>
        <w:pStyle w:val="ListBullet"/>
        <w:numPr>
          <w:ilvl w:val="2"/>
          <w:numId w:val="83"/>
        </w:numPr>
      </w:pPr>
      <w:r>
        <w:lastRenderedPageBreak/>
        <w:t xml:space="preserve">Varying values gives a more dynamic appearance and creates a ‘pecking order; </w:t>
      </w:r>
    </w:p>
    <w:p w14:paraId="2E8334C4" w14:textId="7A8C1240" w:rsidR="00D14C3B" w:rsidRDefault="00D14C3B" w:rsidP="006643C6">
      <w:pPr>
        <w:pStyle w:val="ListBullet"/>
        <w:numPr>
          <w:ilvl w:val="2"/>
          <w:numId w:val="83"/>
        </w:numPr>
      </w:pPr>
      <w:r>
        <w:t xml:space="preserve">Mix elements of different values to add visual movement to your design or to create a hierarchy of importance </w:t>
      </w:r>
    </w:p>
    <w:p w14:paraId="6DC07C2A" w14:textId="77777777" w:rsidR="009E27ED" w:rsidRDefault="009E27ED" w:rsidP="009E27ED">
      <w:pPr>
        <w:pStyle w:val="ListBullet"/>
        <w:numPr>
          <w:ilvl w:val="0"/>
          <w:numId w:val="0"/>
        </w:numPr>
        <w:ind w:left="432" w:hanging="432"/>
      </w:pPr>
    </w:p>
    <w:p w14:paraId="68090C8D" w14:textId="5089341B" w:rsidR="009E27ED" w:rsidRDefault="006643C6" w:rsidP="009E27ED">
      <w:pPr>
        <w:pStyle w:val="ListBullet"/>
        <w:numPr>
          <w:ilvl w:val="0"/>
          <w:numId w:val="0"/>
        </w:numPr>
        <w:ind w:left="432" w:hanging="432"/>
        <w:rPr>
          <w:b/>
          <w:u w:val="single"/>
        </w:rPr>
      </w:pPr>
      <w:r>
        <w:rPr>
          <w:b/>
          <w:u w:val="single"/>
        </w:rPr>
        <w:t>Colour</w:t>
      </w:r>
      <w:r w:rsidR="009E27ED">
        <w:rPr>
          <w:b/>
          <w:u w:val="single"/>
        </w:rPr>
        <w:t xml:space="preserve">: </w:t>
      </w:r>
      <w:r>
        <w:rPr>
          <w:b/>
          <w:u w:val="single"/>
        </w:rPr>
        <w:t>H</w:t>
      </w:r>
      <w:r w:rsidR="009E27ED">
        <w:rPr>
          <w:b/>
          <w:u w:val="single"/>
        </w:rPr>
        <w:t xml:space="preserve">ue </w:t>
      </w:r>
    </w:p>
    <w:p w14:paraId="40C9EF84" w14:textId="77777777" w:rsidR="006643C6" w:rsidRDefault="006643C6" w:rsidP="009E27ED">
      <w:pPr>
        <w:pStyle w:val="ListBullet"/>
        <w:numPr>
          <w:ilvl w:val="0"/>
          <w:numId w:val="0"/>
        </w:numPr>
        <w:ind w:left="432" w:hanging="432"/>
        <w:rPr>
          <w:b/>
          <w:u w:val="single"/>
        </w:rPr>
      </w:pPr>
    </w:p>
    <w:p w14:paraId="1DF6813C" w14:textId="79F963A0" w:rsidR="006643C6" w:rsidRDefault="006643C6" w:rsidP="006643C6">
      <w:pPr>
        <w:pStyle w:val="ListBullet"/>
        <w:numPr>
          <w:ilvl w:val="0"/>
          <w:numId w:val="84"/>
        </w:numPr>
      </w:pPr>
      <w:r>
        <w:t xml:space="preserve">Colours at the lower end of the spectrum are more comfortable to look at </w:t>
      </w:r>
    </w:p>
    <w:p w14:paraId="7422E6B3" w14:textId="52BFE4CB" w:rsidR="006643C6" w:rsidRDefault="006643C6" w:rsidP="006643C6">
      <w:pPr>
        <w:pStyle w:val="ListBullet"/>
        <w:numPr>
          <w:ilvl w:val="0"/>
          <w:numId w:val="84"/>
        </w:numPr>
      </w:pPr>
      <w:r>
        <w:t xml:space="preserve">Based on vector value moving from 0 to 360 degrees on a colour wheel </w:t>
      </w:r>
    </w:p>
    <w:p w14:paraId="6F6FE20A" w14:textId="59A0C5BA" w:rsidR="006643C6" w:rsidRPr="006643C6" w:rsidRDefault="006643C6" w:rsidP="006643C6">
      <w:pPr>
        <w:pStyle w:val="ListBullet"/>
        <w:numPr>
          <w:ilvl w:val="0"/>
          <w:numId w:val="0"/>
        </w:numPr>
        <w:ind w:left="360"/>
      </w:pPr>
      <w:r>
        <w:rPr>
          <w:noProof/>
          <w:lang w:val="en-GB" w:eastAsia="en-GB"/>
        </w:rPr>
        <w:drawing>
          <wp:anchor distT="0" distB="0" distL="114300" distR="114300" simplePos="0" relativeHeight="251660288" behindDoc="0" locked="0" layoutInCell="1" allowOverlap="1" wp14:anchorId="6C464F88" wp14:editId="5D078598">
            <wp:simplePos x="0" y="0"/>
            <wp:positionH relativeFrom="column">
              <wp:posOffset>508000</wp:posOffset>
            </wp:positionH>
            <wp:positionV relativeFrom="paragraph">
              <wp:posOffset>230505</wp:posOffset>
            </wp:positionV>
            <wp:extent cx="4527550" cy="2931795"/>
            <wp:effectExtent l="0" t="0" r="0" b="0"/>
            <wp:wrapSquare wrapText="bothSides"/>
            <wp:docPr id="3" name="Picture 3" descr="Screen%20Shot%202018-06-06%20at%2011.35.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06%20at%2011.35.01%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7550" cy="293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84DF3" w14:textId="01594B0C" w:rsidR="009E27ED" w:rsidRDefault="009E27ED" w:rsidP="009E27ED">
      <w:pPr>
        <w:pStyle w:val="ListBullet"/>
        <w:numPr>
          <w:ilvl w:val="0"/>
          <w:numId w:val="0"/>
        </w:numPr>
        <w:ind w:left="432" w:hanging="432"/>
      </w:pPr>
    </w:p>
    <w:p w14:paraId="049D004C" w14:textId="77777777" w:rsidR="006643C6" w:rsidRDefault="006643C6" w:rsidP="009E27ED">
      <w:pPr>
        <w:pStyle w:val="ListBullet"/>
        <w:numPr>
          <w:ilvl w:val="0"/>
          <w:numId w:val="0"/>
        </w:numPr>
        <w:ind w:left="432" w:hanging="432"/>
      </w:pPr>
    </w:p>
    <w:p w14:paraId="2699CE0E" w14:textId="77777777" w:rsidR="006643C6" w:rsidRDefault="006643C6" w:rsidP="009E27ED">
      <w:pPr>
        <w:pStyle w:val="ListBullet"/>
        <w:numPr>
          <w:ilvl w:val="0"/>
          <w:numId w:val="0"/>
        </w:numPr>
        <w:ind w:left="432" w:hanging="432"/>
      </w:pPr>
    </w:p>
    <w:p w14:paraId="7582B91D" w14:textId="77777777" w:rsidR="006643C6" w:rsidRDefault="006643C6" w:rsidP="009E27ED">
      <w:pPr>
        <w:pStyle w:val="ListBullet"/>
        <w:numPr>
          <w:ilvl w:val="0"/>
          <w:numId w:val="0"/>
        </w:numPr>
        <w:ind w:left="432" w:hanging="432"/>
      </w:pPr>
    </w:p>
    <w:p w14:paraId="3304790F" w14:textId="77777777" w:rsidR="006643C6" w:rsidRDefault="006643C6" w:rsidP="009E27ED">
      <w:pPr>
        <w:pStyle w:val="ListBullet"/>
        <w:numPr>
          <w:ilvl w:val="0"/>
          <w:numId w:val="0"/>
        </w:numPr>
        <w:ind w:left="432" w:hanging="432"/>
      </w:pPr>
    </w:p>
    <w:p w14:paraId="4DA5011A" w14:textId="77777777" w:rsidR="006643C6" w:rsidRDefault="006643C6" w:rsidP="009E27ED">
      <w:pPr>
        <w:pStyle w:val="ListBullet"/>
        <w:numPr>
          <w:ilvl w:val="0"/>
          <w:numId w:val="0"/>
        </w:numPr>
        <w:ind w:left="432" w:hanging="432"/>
      </w:pPr>
    </w:p>
    <w:p w14:paraId="4E281551" w14:textId="77777777" w:rsidR="006643C6" w:rsidRDefault="006643C6" w:rsidP="009E27ED">
      <w:pPr>
        <w:pStyle w:val="ListBullet"/>
        <w:numPr>
          <w:ilvl w:val="0"/>
          <w:numId w:val="0"/>
        </w:numPr>
        <w:ind w:left="432" w:hanging="432"/>
      </w:pPr>
    </w:p>
    <w:p w14:paraId="72C69A37" w14:textId="77777777" w:rsidR="006643C6" w:rsidRDefault="006643C6" w:rsidP="009E27ED">
      <w:pPr>
        <w:pStyle w:val="ListBullet"/>
        <w:numPr>
          <w:ilvl w:val="0"/>
          <w:numId w:val="0"/>
        </w:numPr>
        <w:ind w:left="432" w:hanging="432"/>
      </w:pPr>
    </w:p>
    <w:p w14:paraId="3C80AE2B" w14:textId="77777777" w:rsidR="006643C6" w:rsidRDefault="006643C6" w:rsidP="001954B9">
      <w:pPr>
        <w:pStyle w:val="ListBullet"/>
        <w:numPr>
          <w:ilvl w:val="0"/>
          <w:numId w:val="0"/>
        </w:numPr>
      </w:pPr>
    </w:p>
    <w:p w14:paraId="2FA687FB" w14:textId="133664BA" w:rsidR="006643C6" w:rsidRPr="001954B9" w:rsidRDefault="006643C6" w:rsidP="001954B9">
      <w:pPr>
        <w:pStyle w:val="ListBullet"/>
        <w:numPr>
          <w:ilvl w:val="0"/>
          <w:numId w:val="0"/>
        </w:numPr>
        <w:ind w:left="432" w:hanging="432"/>
        <w:rPr>
          <w:b/>
          <w:u w:val="single"/>
        </w:rPr>
      </w:pPr>
      <w:r>
        <w:rPr>
          <w:b/>
          <w:u w:val="single"/>
        </w:rPr>
        <w:t xml:space="preserve">Colour: Saturation </w:t>
      </w:r>
    </w:p>
    <w:p w14:paraId="114A92EA" w14:textId="77777777" w:rsidR="006643C6" w:rsidRDefault="006643C6" w:rsidP="006643C6">
      <w:pPr>
        <w:pStyle w:val="ListBullet"/>
        <w:numPr>
          <w:ilvl w:val="0"/>
          <w:numId w:val="85"/>
        </w:numPr>
      </w:pPr>
      <w:r>
        <w:t xml:space="preserve">Saturated colours don’t contain black, white and none of their complimentary or opposite colour. </w:t>
      </w:r>
    </w:p>
    <w:p w14:paraId="2540D62E" w14:textId="77777777" w:rsidR="006643C6" w:rsidRDefault="006643C6" w:rsidP="006643C6">
      <w:pPr>
        <w:pStyle w:val="ListBullet"/>
        <w:numPr>
          <w:ilvl w:val="0"/>
          <w:numId w:val="85"/>
        </w:numPr>
      </w:pPr>
      <w:r>
        <w:t xml:space="preserve">Intensity of colour in percentages scale: </w:t>
      </w:r>
      <w:r w:rsidRPr="001954B9">
        <w:rPr>
          <w:highlight w:val="yellow"/>
        </w:rPr>
        <w:t>100 percent is pure colour</w:t>
      </w:r>
      <w:r>
        <w:t xml:space="preserve">, 0 </w:t>
      </w:r>
      <w:r w:rsidRPr="001954B9">
        <w:rPr>
          <w:highlight w:val="yellow"/>
        </w:rPr>
        <w:t>percent is black, white or grey</w:t>
      </w:r>
      <w:r>
        <w:t xml:space="preserve">. </w:t>
      </w:r>
    </w:p>
    <w:p w14:paraId="27458073" w14:textId="77777777" w:rsidR="006643C6" w:rsidRDefault="006643C6" w:rsidP="006643C6">
      <w:pPr>
        <w:pStyle w:val="ListBullet"/>
        <w:numPr>
          <w:ilvl w:val="0"/>
          <w:numId w:val="85"/>
        </w:numPr>
      </w:pPr>
      <w:r>
        <w:t xml:space="preserve">Highly saturated or pure, colours </w:t>
      </w:r>
    </w:p>
    <w:p w14:paraId="0976CCE6" w14:textId="77777777" w:rsidR="006643C6" w:rsidRDefault="006643C6" w:rsidP="006643C6">
      <w:pPr>
        <w:pStyle w:val="ListBullet"/>
        <w:numPr>
          <w:ilvl w:val="1"/>
          <w:numId w:val="85"/>
        </w:numPr>
      </w:pPr>
      <w:r>
        <w:lastRenderedPageBreak/>
        <w:t xml:space="preserve">E.g. brilliant yellows, reds, and greens </w:t>
      </w:r>
    </w:p>
    <w:p w14:paraId="53215ED0" w14:textId="77777777" w:rsidR="006643C6" w:rsidRDefault="006643C6" w:rsidP="006643C6">
      <w:pPr>
        <w:pStyle w:val="ListBullet"/>
        <w:numPr>
          <w:ilvl w:val="0"/>
          <w:numId w:val="85"/>
        </w:numPr>
      </w:pPr>
      <w:r>
        <w:t>Advantages:</w:t>
      </w:r>
    </w:p>
    <w:p w14:paraId="0BEB3625" w14:textId="77777777" w:rsidR="006643C6" w:rsidRPr="001954B9" w:rsidRDefault="006643C6" w:rsidP="006643C6">
      <w:pPr>
        <w:pStyle w:val="ListBullet"/>
        <w:numPr>
          <w:ilvl w:val="1"/>
          <w:numId w:val="85"/>
        </w:numPr>
        <w:rPr>
          <w:highlight w:val="yellow"/>
        </w:rPr>
      </w:pPr>
      <w:r w:rsidRPr="001954B9">
        <w:rPr>
          <w:highlight w:val="yellow"/>
        </w:rPr>
        <w:t xml:space="preserve">Evoke energy, vividness, brightness and warmth </w:t>
      </w:r>
    </w:p>
    <w:p w14:paraId="72FD3020" w14:textId="77777777" w:rsidR="006643C6" w:rsidRDefault="006643C6" w:rsidP="006643C6">
      <w:pPr>
        <w:pStyle w:val="ListBullet"/>
        <w:numPr>
          <w:ilvl w:val="0"/>
          <w:numId w:val="85"/>
        </w:numPr>
      </w:pPr>
      <w:r>
        <w:t xml:space="preserve">Disadvantages: </w:t>
      </w:r>
    </w:p>
    <w:p w14:paraId="3FC49B89" w14:textId="77777777" w:rsidR="006643C6" w:rsidRDefault="006643C6" w:rsidP="006643C6">
      <w:pPr>
        <w:pStyle w:val="ListBullet"/>
        <w:numPr>
          <w:ilvl w:val="1"/>
          <w:numId w:val="85"/>
        </w:numPr>
      </w:pPr>
      <w:r>
        <w:t xml:space="preserve">When overused, </w:t>
      </w:r>
      <w:r w:rsidRPr="001954B9">
        <w:rPr>
          <w:highlight w:val="yellow"/>
        </w:rPr>
        <w:t>they can tire the eyes; seem “childish</w:t>
      </w:r>
      <w:r>
        <w:t>”</w:t>
      </w:r>
    </w:p>
    <w:p w14:paraId="460A12C5" w14:textId="77777777" w:rsidR="006643C6" w:rsidRDefault="006643C6" w:rsidP="006643C6">
      <w:pPr>
        <w:pStyle w:val="ListBullet"/>
        <w:numPr>
          <w:ilvl w:val="0"/>
          <w:numId w:val="85"/>
        </w:numPr>
      </w:pPr>
      <w:r>
        <w:t xml:space="preserve">Muted colours make up the bulk of most colour palettes </w:t>
      </w:r>
    </w:p>
    <w:p w14:paraId="1CB0A4C5" w14:textId="77777777" w:rsidR="006643C6" w:rsidRDefault="006643C6" w:rsidP="006643C6">
      <w:pPr>
        <w:pStyle w:val="ListBullet"/>
        <w:numPr>
          <w:ilvl w:val="1"/>
          <w:numId w:val="85"/>
        </w:numPr>
      </w:pPr>
      <w:r>
        <w:t xml:space="preserve">Tints: </w:t>
      </w:r>
      <w:r w:rsidRPr="001954B9">
        <w:rPr>
          <w:highlight w:val="yellow"/>
        </w:rPr>
        <w:t>adding white</w:t>
      </w:r>
      <w:r>
        <w:t xml:space="preserve"> </w:t>
      </w:r>
    </w:p>
    <w:p w14:paraId="0AAE2484" w14:textId="77777777" w:rsidR="006643C6" w:rsidRDefault="006643C6" w:rsidP="006643C6">
      <w:pPr>
        <w:pStyle w:val="ListBullet"/>
        <w:numPr>
          <w:ilvl w:val="1"/>
          <w:numId w:val="85"/>
        </w:numPr>
      </w:pPr>
      <w:r>
        <w:t xml:space="preserve">Shades: adding black </w:t>
      </w:r>
    </w:p>
    <w:p w14:paraId="16D947E1" w14:textId="77777777" w:rsidR="006643C6" w:rsidRDefault="006643C6" w:rsidP="006643C6">
      <w:pPr>
        <w:pStyle w:val="ListBullet"/>
        <w:numPr>
          <w:ilvl w:val="1"/>
          <w:numId w:val="85"/>
        </w:numPr>
      </w:pPr>
      <w:r>
        <w:t xml:space="preserve">Tones: adding some of both black and white </w:t>
      </w:r>
    </w:p>
    <w:p w14:paraId="3AA0DA35" w14:textId="28A7365E" w:rsidR="006643C6" w:rsidRDefault="006643C6" w:rsidP="006643C6">
      <w:pPr>
        <w:pStyle w:val="ListBullet"/>
        <w:numPr>
          <w:ilvl w:val="0"/>
          <w:numId w:val="0"/>
        </w:numPr>
      </w:pPr>
      <w:r>
        <w:t xml:space="preserve"> </w:t>
      </w:r>
    </w:p>
    <w:p w14:paraId="1EC6AF91" w14:textId="7820BA1F" w:rsidR="00CE7DB6" w:rsidRDefault="00CE7DB6" w:rsidP="001954B9">
      <w:pPr>
        <w:pStyle w:val="ListBullet"/>
        <w:numPr>
          <w:ilvl w:val="0"/>
          <w:numId w:val="0"/>
        </w:numPr>
        <w:ind w:left="432" w:hanging="432"/>
        <w:rPr>
          <w:b/>
          <w:u w:val="single"/>
        </w:rPr>
      </w:pPr>
      <w:r>
        <w:rPr>
          <w:b/>
          <w:u w:val="single"/>
        </w:rPr>
        <w:t xml:space="preserve">Colour schemes </w:t>
      </w:r>
    </w:p>
    <w:p w14:paraId="7E4039A5" w14:textId="769BEF1B" w:rsidR="00CE7DB6" w:rsidRDefault="00CE7DB6" w:rsidP="00CE7DB6">
      <w:pPr>
        <w:pStyle w:val="ListBullet"/>
        <w:numPr>
          <w:ilvl w:val="0"/>
          <w:numId w:val="86"/>
        </w:numPr>
      </w:pPr>
      <w:r>
        <w:t xml:space="preserve">Monochromatic or monochrome </w:t>
      </w:r>
    </w:p>
    <w:p w14:paraId="7F89F128" w14:textId="319A9FA9" w:rsidR="00CE7DB6" w:rsidRDefault="00CE7DB6" w:rsidP="00CE7DB6">
      <w:pPr>
        <w:pStyle w:val="ListBullet"/>
        <w:numPr>
          <w:ilvl w:val="1"/>
          <w:numId w:val="86"/>
        </w:numPr>
      </w:pPr>
      <w:r>
        <w:t xml:space="preserve">One hue (containing or using only one colour) </w:t>
      </w:r>
    </w:p>
    <w:p w14:paraId="13EBD50A" w14:textId="355C51AC" w:rsidR="00CE7DB6" w:rsidRDefault="00CE7DB6" w:rsidP="00CE7DB6">
      <w:pPr>
        <w:pStyle w:val="ListBullet"/>
        <w:numPr>
          <w:ilvl w:val="0"/>
          <w:numId w:val="86"/>
        </w:numPr>
      </w:pPr>
      <w:r>
        <w:t xml:space="preserve">Analogous </w:t>
      </w:r>
    </w:p>
    <w:p w14:paraId="59588E6A" w14:textId="310A30BD" w:rsidR="00CE7DB6" w:rsidRDefault="00CE7DB6" w:rsidP="00CE7DB6">
      <w:pPr>
        <w:pStyle w:val="ListBullet"/>
        <w:numPr>
          <w:ilvl w:val="1"/>
          <w:numId w:val="86"/>
        </w:numPr>
      </w:pPr>
      <w:r>
        <w:t xml:space="preserve">Hues near each other on the colour wheel </w:t>
      </w:r>
    </w:p>
    <w:p w14:paraId="421908B8" w14:textId="50AB87F0" w:rsidR="00CF2788" w:rsidRDefault="00CF2788" w:rsidP="00CE7DB6">
      <w:pPr>
        <w:pStyle w:val="ListBullet"/>
        <w:numPr>
          <w:ilvl w:val="1"/>
          <w:numId w:val="86"/>
        </w:numPr>
      </w:pPr>
      <w:r>
        <w:t xml:space="preserve">The hues may vary in value </w:t>
      </w:r>
    </w:p>
    <w:p w14:paraId="55704FA0" w14:textId="70726060" w:rsidR="00CF2788" w:rsidRDefault="00CF2788" w:rsidP="00CE7DB6">
      <w:pPr>
        <w:pStyle w:val="ListBullet"/>
        <w:numPr>
          <w:ilvl w:val="1"/>
          <w:numId w:val="86"/>
        </w:numPr>
      </w:pPr>
      <w:r>
        <w:t xml:space="preserve">Analogous colour schemes look harmonious </w:t>
      </w:r>
    </w:p>
    <w:p w14:paraId="31B6132B" w14:textId="69CDC609" w:rsidR="00CE7DB6" w:rsidRDefault="00CE7DB6" w:rsidP="00CE7DB6">
      <w:pPr>
        <w:pStyle w:val="ListBullet"/>
        <w:numPr>
          <w:ilvl w:val="0"/>
          <w:numId w:val="86"/>
        </w:numPr>
      </w:pPr>
      <w:r>
        <w:t xml:space="preserve">Complementary </w:t>
      </w:r>
    </w:p>
    <w:p w14:paraId="6EFC8D83" w14:textId="56D9DB9E" w:rsidR="00CE7DB6" w:rsidRDefault="00CE7DB6" w:rsidP="00CE7DB6">
      <w:pPr>
        <w:pStyle w:val="ListBullet"/>
        <w:numPr>
          <w:ilvl w:val="1"/>
          <w:numId w:val="86"/>
        </w:numPr>
      </w:pPr>
      <w:r>
        <w:t xml:space="preserve">Hues opposite each other on the colour wheel </w:t>
      </w:r>
      <w:r w:rsidR="00AB0B15">
        <w:t xml:space="preserve">such as red and green, yellow and purple. </w:t>
      </w:r>
    </w:p>
    <w:p w14:paraId="021504C7" w14:textId="03BEB90B" w:rsidR="00A260D8" w:rsidRDefault="00A260D8" w:rsidP="00CE7DB6">
      <w:pPr>
        <w:pStyle w:val="ListBullet"/>
        <w:numPr>
          <w:ilvl w:val="1"/>
          <w:numId w:val="86"/>
        </w:numPr>
      </w:pPr>
      <w:r>
        <w:t>Produces exiting dynamic pattern</w:t>
      </w:r>
    </w:p>
    <w:p w14:paraId="16333365" w14:textId="75DB329E" w:rsidR="00CE7DB6" w:rsidRDefault="00CE7DB6" w:rsidP="00CE7DB6">
      <w:pPr>
        <w:pStyle w:val="ListBullet"/>
        <w:numPr>
          <w:ilvl w:val="0"/>
          <w:numId w:val="86"/>
        </w:numPr>
      </w:pPr>
      <w:r>
        <w:t xml:space="preserve">Others </w:t>
      </w:r>
    </w:p>
    <w:p w14:paraId="5E6C252E" w14:textId="7693A3B3" w:rsidR="00CE7DB6" w:rsidRDefault="00CE7DB6" w:rsidP="00CE7DB6">
      <w:pPr>
        <w:pStyle w:val="ListBullet"/>
        <w:numPr>
          <w:ilvl w:val="1"/>
          <w:numId w:val="86"/>
        </w:numPr>
      </w:pPr>
      <w:r>
        <w:t xml:space="preserve">Triadic, split complementary (complementary plus analogous hues on one of the complementary ones) </w:t>
      </w:r>
    </w:p>
    <w:p w14:paraId="18FBF7CD" w14:textId="50C61FF3" w:rsidR="00CE7DB6" w:rsidRDefault="00CE7DB6" w:rsidP="00CE7DB6">
      <w:pPr>
        <w:pStyle w:val="ListBullet"/>
        <w:numPr>
          <w:ilvl w:val="0"/>
          <w:numId w:val="86"/>
        </w:numPr>
      </w:pPr>
      <w:r>
        <w:t xml:space="preserve">Further, any of these types will use variations to achieve a specific “scheme” of colours based on their hue(s) </w:t>
      </w:r>
    </w:p>
    <w:p w14:paraId="184CAE44" w14:textId="5BC47E6C" w:rsidR="00CE7DB6" w:rsidRDefault="00CE7DB6" w:rsidP="00CE7DB6">
      <w:pPr>
        <w:pStyle w:val="ListBullet"/>
        <w:numPr>
          <w:ilvl w:val="1"/>
          <w:numId w:val="86"/>
        </w:numPr>
      </w:pPr>
      <w:r>
        <w:lastRenderedPageBreak/>
        <w:t xml:space="preserve">Various shades, tints and tones, including fully displacing the colour for black, white and shades of grey. </w:t>
      </w:r>
    </w:p>
    <w:p w14:paraId="5EBA07C9" w14:textId="15F6293C" w:rsidR="00517AEB" w:rsidRDefault="00517AEB" w:rsidP="00517AEB">
      <w:pPr>
        <w:pStyle w:val="ListBullet"/>
        <w:numPr>
          <w:ilvl w:val="0"/>
          <w:numId w:val="86"/>
        </w:numPr>
      </w:pPr>
      <w:r>
        <w:t>Discordant colours are visually disturbing – we say they “clash”</w:t>
      </w:r>
    </w:p>
    <w:p w14:paraId="57CD16B1" w14:textId="17AD112C" w:rsidR="0012052E" w:rsidRDefault="0012052E" w:rsidP="0012052E">
      <w:pPr>
        <w:pStyle w:val="ListBullet"/>
        <w:numPr>
          <w:ilvl w:val="1"/>
          <w:numId w:val="86"/>
        </w:numPr>
      </w:pPr>
      <w:r>
        <w:t xml:space="preserve">Colours that are widely separated on the colour wheel are discordant </w:t>
      </w:r>
    </w:p>
    <w:p w14:paraId="71EC7763" w14:textId="1C463E0B" w:rsidR="0012052E" w:rsidRPr="00840AC7" w:rsidRDefault="0012052E" w:rsidP="0012052E">
      <w:pPr>
        <w:pStyle w:val="ListBullet"/>
        <w:numPr>
          <w:ilvl w:val="1"/>
          <w:numId w:val="86"/>
        </w:numPr>
      </w:pPr>
      <w:r>
        <w:t>Can be eye-catching and are often used as attention-ge</w:t>
      </w:r>
      <w:r w:rsidR="00840AC7">
        <w:t>tting devices in</w:t>
      </w:r>
      <w:r w:rsidR="00840AC7" w:rsidRPr="00840AC7">
        <w:rPr>
          <w:b/>
        </w:rPr>
        <w:t xml:space="preserve"> advertising </w:t>
      </w:r>
    </w:p>
    <w:p w14:paraId="4DC6ED09" w14:textId="77777777" w:rsidR="00840AC7" w:rsidRDefault="00840AC7" w:rsidP="00166496">
      <w:pPr>
        <w:pStyle w:val="ListBullet"/>
        <w:numPr>
          <w:ilvl w:val="0"/>
          <w:numId w:val="0"/>
        </w:numPr>
        <w:rPr>
          <w:b/>
        </w:rPr>
      </w:pPr>
    </w:p>
    <w:p w14:paraId="6C57F4B3" w14:textId="0F11F37A" w:rsidR="00836280" w:rsidRPr="00166496" w:rsidRDefault="00836280" w:rsidP="00166496">
      <w:pPr>
        <w:pStyle w:val="ListBullet"/>
        <w:numPr>
          <w:ilvl w:val="0"/>
          <w:numId w:val="0"/>
        </w:numPr>
        <w:ind w:left="432" w:hanging="432"/>
        <w:rPr>
          <w:b/>
          <w:u w:val="single"/>
        </w:rPr>
      </w:pPr>
      <w:r>
        <w:rPr>
          <w:b/>
          <w:u w:val="single"/>
        </w:rPr>
        <w:t xml:space="preserve">Colours scheme and images </w:t>
      </w:r>
    </w:p>
    <w:p w14:paraId="6706A98B" w14:textId="3B0D1F84" w:rsidR="00836280" w:rsidRDefault="00836280" w:rsidP="00836280">
      <w:pPr>
        <w:pStyle w:val="ListBullet"/>
        <w:numPr>
          <w:ilvl w:val="0"/>
          <w:numId w:val="87"/>
        </w:numPr>
      </w:pPr>
      <w:r>
        <w:t xml:space="preserve">The colours of images you choose can reflect upon the colour scheme of your interface </w:t>
      </w:r>
    </w:p>
    <w:p w14:paraId="71468FF2" w14:textId="79A3ADDE" w:rsidR="00836280" w:rsidRDefault="00836280" w:rsidP="00836280">
      <w:pPr>
        <w:pStyle w:val="ListBullet"/>
        <w:numPr>
          <w:ilvl w:val="0"/>
          <w:numId w:val="87"/>
        </w:numPr>
      </w:pPr>
      <w:r>
        <w:t xml:space="preserve">Basing colour schemes around photos is also a great technique. </w:t>
      </w:r>
    </w:p>
    <w:p w14:paraId="017ED450" w14:textId="4825BA8F" w:rsidR="00836280" w:rsidRDefault="00836280" w:rsidP="00836280">
      <w:pPr>
        <w:pStyle w:val="ListBullet"/>
        <w:numPr>
          <w:ilvl w:val="0"/>
          <w:numId w:val="87"/>
        </w:numPr>
      </w:pPr>
      <w:r>
        <w:t>Luminance (black and white) contrast is more significant than colour</w:t>
      </w:r>
      <w:r w:rsidR="00906EC0">
        <w:t xml:space="preserve"> </w:t>
      </w:r>
      <w:r>
        <w:t xml:space="preserve">(hue contrast) </w:t>
      </w:r>
    </w:p>
    <w:p w14:paraId="45F2BD85" w14:textId="758BF711" w:rsidR="00836280" w:rsidRDefault="00836280" w:rsidP="00836280">
      <w:pPr>
        <w:pStyle w:val="ListBullet"/>
        <w:numPr>
          <w:ilvl w:val="1"/>
          <w:numId w:val="87"/>
        </w:numPr>
      </w:pPr>
      <w:r>
        <w:t xml:space="preserve">Hence a near-equal value red-on-blue scheme has nil contrast </w:t>
      </w:r>
    </w:p>
    <w:p w14:paraId="0C5D622C" w14:textId="15923326" w:rsidR="00836280" w:rsidRPr="00577F2A" w:rsidRDefault="00836280" w:rsidP="00836280">
      <w:pPr>
        <w:pStyle w:val="ListBullet"/>
        <w:numPr>
          <w:ilvl w:val="1"/>
          <w:numId w:val="87"/>
        </w:numPr>
        <w:rPr>
          <w:highlight w:val="yellow"/>
        </w:rPr>
      </w:pPr>
      <w:r w:rsidRPr="00577F2A">
        <w:rPr>
          <w:highlight w:val="yellow"/>
        </w:rPr>
        <w:t xml:space="preserve">Contrast sensitivity decreases with age </w:t>
      </w:r>
    </w:p>
    <w:p w14:paraId="10C21D8E" w14:textId="3D67FEC2" w:rsidR="0064632D" w:rsidRPr="00577F2A" w:rsidRDefault="0064632D" w:rsidP="0064632D">
      <w:pPr>
        <w:pStyle w:val="ListBullet"/>
        <w:numPr>
          <w:ilvl w:val="0"/>
          <w:numId w:val="87"/>
        </w:numPr>
        <w:rPr>
          <w:highlight w:val="yellow"/>
        </w:rPr>
      </w:pPr>
      <w:r>
        <w:t xml:space="preserve">Sometimes colours are used as a </w:t>
      </w:r>
      <w:r w:rsidRPr="00577F2A">
        <w:rPr>
          <w:highlight w:val="yellow"/>
        </w:rPr>
        <w:t xml:space="preserve">code to communicate information like a “traffic light” </w:t>
      </w:r>
    </w:p>
    <w:p w14:paraId="4A94A6FE" w14:textId="77777777" w:rsidR="00071EE1" w:rsidRDefault="00071EE1" w:rsidP="00071EE1">
      <w:pPr>
        <w:pStyle w:val="ListBullet"/>
        <w:numPr>
          <w:ilvl w:val="0"/>
          <w:numId w:val="0"/>
        </w:numPr>
        <w:ind w:left="432" w:hanging="432"/>
      </w:pPr>
    </w:p>
    <w:p w14:paraId="6A72E2DA" w14:textId="3821B95F" w:rsidR="00906EC0" w:rsidRPr="00577F2A" w:rsidRDefault="00071EE1" w:rsidP="00577F2A">
      <w:pPr>
        <w:pStyle w:val="ListBullet"/>
        <w:numPr>
          <w:ilvl w:val="0"/>
          <w:numId w:val="0"/>
        </w:numPr>
        <w:ind w:left="432" w:hanging="432"/>
      </w:pPr>
      <w:r w:rsidRPr="00577F2A">
        <w:rPr>
          <w:highlight w:val="yellow"/>
        </w:rPr>
        <w:t>High contrast is important for readability.</w:t>
      </w:r>
      <w:r>
        <w:t xml:space="preserve"> </w:t>
      </w:r>
    </w:p>
    <w:p w14:paraId="56966F30" w14:textId="43C9BB3F" w:rsidR="00906EC0" w:rsidRPr="00B120F5" w:rsidRDefault="00906EC0" w:rsidP="00906EC0">
      <w:pPr>
        <w:pStyle w:val="Heading1"/>
        <w:rPr>
          <w:lang w:val="en-GB"/>
        </w:rPr>
      </w:pPr>
      <w:r>
        <w:rPr>
          <w:lang w:val="en-GB"/>
        </w:rPr>
        <w:t xml:space="preserve">Lecture 17: Colour &amp; Images     </w:t>
      </w:r>
    </w:p>
    <w:p w14:paraId="043DA8E4" w14:textId="0FE634CC" w:rsidR="00CE7DB6" w:rsidRPr="00483D62" w:rsidRDefault="00906EC0" w:rsidP="00483D62">
      <w:pPr>
        <w:pStyle w:val="ListBullet"/>
        <w:numPr>
          <w:ilvl w:val="0"/>
          <w:numId w:val="0"/>
        </w:numPr>
        <w:ind w:left="432" w:hanging="432"/>
        <w:rPr>
          <w:b/>
          <w:u w:val="single"/>
        </w:rPr>
      </w:pPr>
      <w:r w:rsidRPr="00353F52">
        <w:rPr>
          <w:b/>
          <w:u w:val="single"/>
        </w:rPr>
        <w:t>Learning objectives</w:t>
      </w:r>
    </w:p>
    <w:p w14:paraId="2D213515" w14:textId="45C74024" w:rsidR="00906EC0" w:rsidRPr="00483D62" w:rsidRDefault="00906EC0" w:rsidP="00A21F3C">
      <w:pPr>
        <w:pStyle w:val="ListBullet"/>
        <w:numPr>
          <w:ilvl w:val="0"/>
          <w:numId w:val="88"/>
        </w:numPr>
        <w:rPr>
          <w:color w:val="FF0000"/>
        </w:rPr>
      </w:pPr>
      <w:r w:rsidRPr="00483D62">
        <w:rPr>
          <w:color w:val="FF0000"/>
        </w:rPr>
        <w:t xml:space="preserve">To be effective in use of standard user interface components </w:t>
      </w:r>
    </w:p>
    <w:p w14:paraId="3ED67EB2" w14:textId="48A79B33" w:rsidR="00906EC0" w:rsidRPr="00483D62" w:rsidRDefault="00906EC0" w:rsidP="00A21F3C">
      <w:pPr>
        <w:pStyle w:val="ListBullet"/>
        <w:numPr>
          <w:ilvl w:val="1"/>
          <w:numId w:val="88"/>
        </w:numPr>
        <w:rPr>
          <w:color w:val="FF0000"/>
        </w:rPr>
      </w:pPr>
      <w:r w:rsidRPr="00483D62">
        <w:rPr>
          <w:color w:val="FF0000"/>
        </w:rPr>
        <w:t xml:space="preserve">Use containers for top-level grouping </w:t>
      </w:r>
    </w:p>
    <w:p w14:paraId="07F477E1" w14:textId="6AC6DB21" w:rsidR="00906EC0" w:rsidRPr="00483D62" w:rsidRDefault="00906EC0" w:rsidP="00A21F3C">
      <w:pPr>
        <w:pStyle w:val="ListBullet"/>
        <w:numPr>
          <w:ilvl w:val="1"/>
          <w:numId w:val="88"/>
        </w:numPr>
        <w:rPr>
          <w:color w:val="FF0000"/>
        </w:rPr>
      </w:pPr>
      <w:r w:rsidRPr="00483D62">
        <w:rPr>
          <w:color w:val="FF0000"/>
        </w:rPr>
        <w:lastRenderedPageBreak/>
        <w:t>Use buttons, icons and hyperlinks for tasks such as function/tool selection and navigation</w:t>
      </w:r>
    </w:p>
    <w:p w14:paraId="60F9D0A9" w14:textId="4C100A4D" w:rsidR="00906EC0" w:rsidRPr="00483D62" w:rsidRDefault="00906EC0" w:rsidP="00A21F3C">
      <w:pPr>
        <w:pStyle w:val="ListBullet"/>
        <w:numPr>
          <w:ilvl w:val="2"/>
          <w:numId w:val="88"/>
        </w:numPr>
        <w:rPr>
          <w:color w:val="FF0000"/>
        </w:rPr>
      </w:pPr>
      <w:r w:rsidRPr="00483D62">
        <w:rPr>
          <w:color w:val="FF0000"/>
        </w:rPr>
        <w:t xml:space="preserve">Understand the issues in designing effective icons </w:t>
      </w:r>
    </w:p>
    <w:p w14:paraId="0F209841" w14:textId="1AD8AA07" w:rsidR="00906EC0" w:rsidRPr="00483D62" w:rsidRDefault="00906EC0" w:rsidP="00A21F3C">
      <w:pPr>
        <w:pStyle w:val="ListBullet"/>
        <w:numPr>
          <w:ilvl w:val="1"/>
          <w:numId w:val="88"/>
        </w:numPr>
        <w:rPr>
          <w:color w:val="FF0000"/>
        </w:rPr>
      </w:pPr>
      <w:r w:rsidRPr="00483D62">
        <w:rPr>
          <w:color w:val="FF0000"/>
        </w:rPr>
        <w:t xml:space="preserve">Apply common data entry controls for appropriate roles </w:t>
      </w:r>
    </w:p>
    <w:p w14:paraId="1E681ACB" w14:textId="2F834CD5" w:rsidR="00906EC0" w:rsidRPr="00483D62" w:rsidRDefault="00906EC0" w:rsidP="00A21F3C">
      <w:pPr>
        <w:pStyle w:val="ListBullet"/>
        <w:numPr>
          <w:ilvl w:val="0"/>
          <w:numId w:val="88"/>
        </w:numPr>
        <w:rPr>
          <w:color w:val="FF0000"/>
        </w:rPr>
      </w:pPr>
      <w:r w:rsidRPr="00483D62">
        <w:rPr>
          <w:color w:val="FF0000"/>
        </w:rPr>
        <w:t xml:space="preserve">To be able to combine appropriate use of controls and other visual interaction principles to design highly usable forms </w:t>
      </w:r>
    </w:p>
    <w:p w14:paraId="45B4300B" w14:textId="77777777" w:rsidR="003929C4" w:rsidRDefault="003929C4" w:rsidP="00483D62">
      <w:pPr>
        <w:pStyle w:val="ListBullet"/>
        <w:numPr>
          <w:ilvl w:val="0"/>
          <w:numId w:val="0"/>
        </w:numPr>
      </w:pPr>
    </w:p>
    <w:p w14:paraId="6D5AE382" w14:textId="0D8435BA" w:rsidR="0046473F" w:rsidRDefault="0046473F" w:rsidP="0046473F">
      <w:pPr>
        <w:pStyle w:val="ListBullet"/>
        <w:numPr>
          <w:ilvl w:val="0"/>
          <w:numId w:val="0"/>
        </w:numPr>
        <w:rPr>
          <w:b/>
          <w:u w:val="single"/>
        </w:rPr>
      </w:pPr>
      <w:r>
        <w:rPr>
          <w:b/>
          <w:u w:val="single"/>
        </w:rPr>
        <w:t xml:space="preserve">Containers for visual organization </w:t>
      </w:r>
    </w:p>
    <w:p w14:paraId="1A7E3EF4" w14:textId="62553F17" w:rsidR="0046473F" w:rsidRDefault="0046473F" w:rsidP="00A21F3C">
      <w:pPr>
        <w:pStyle w:val="ListBullet"/>
        <w:numPr>
          <w:ilvl w:val="0"/>
          <w:numId w:val="89"/>
        </w:numPr>
      </w:pPr>
      <w:r>
        <w:t xml:space="preserve">Containers organize functionality and facilitate navigation </w:t>
      </w:r>
    </w:p>
    <w:p w14:paraId="4D12B923" w14:textId="04EC7279" w:rsidR="0046473F" w:rsidRDefault="0046473F" w:rsidP="00A21F3C">
      <w:pPr>
        <w:pStyle w:val="ListBullet"/>
        <w:numPr>
          <w:ilvl w:val="0"/>
          <w:numId w:val="89"/>
        </w:numPr>
      </w:pPr>
      <w:r>
        <w:t xml:space="preserve">Top-level containers: </w:t>
      </w:r>
      <w:r>
        <w:tab/>
      </w:r>
    </w:p>
    <w:p w14:paraId="7B624B37" w14:textId="03AA636A" w:rsidR="0046473F" w:rsidRPr="005251E8" w:rsidRDefault="0046473F" w:rsidP="00A21F3C">
      <w:pPr>
        <w:pStyle w:val="ListBullet"/>
        <w:numPr>
          <w:ilvl w:val="1"/>
          <w:numId w:val="89"/>
        </w:numPr>
        <w:rPr>
          <w:highlight w:val="yellow"/>
        </w:rPr>
      </w:pPr>
      <w:r w:rsidRPr="005251E8">
        <w:rPr>
          <w:highlight w:val="yellow"/>
        </w:rPr>
        <w:t xml:space="preserve">Primary windows </w:t>
      </w:r>
    </w:p>
    <w:p w14:paraId="7DF0383C" w14:textId="79D4A1D2" w:rsidR="0046473F" w:rsidRDefault="0046473F" w:rsidP="00A21F3C">
      <w:pPr>
        <w:pStyle w:val="ListBullet"/>
        <w:numPr>
          <w:ilvl w:val="2"/>
          <w:numId w:val="89"/>
        </w:numPr>
      </w:pPr>
      <w:r>
        <w:t xml:space="preserve">Users main interaction with the application or document </w:t>
      </w:r>
    </w:p>
    <w:p w14:paraId="2992A51A" w14:textId="545A065E" w:rsidR="0046473F" w:rsidRPr="005251E8" w:rsidRDefault="0046473F" w:rsidP="00A21F3C">
      <w:pPr>
        <w:pStyle w:val="ListBullet"/>
        <w:numPr>
          <w:ilvl w:val="1"/>
          <w:numId w:val="89"/>
        </w:numPr>
        <w:rPr>
          <w:highlight w:val="yellow"/>
        </w:rPr>
      </w:pPr>
      <w:r w:rsidRPr="005251E8">
        <w:rPr>
          <w:highlight w:val="yellow"/>
        </w:rPr>
        <w:t xml:space="preserve">Secondary windows </w:t>
      </w:r>
    </w:p>
    <w:p w14:paraId="6D50EB26" w14:textId="1E8C84D8" w:rsidR="0046473F" w:rsidRPr="005C1DB4" w:rsidRDefault="0046473F" w:rsidP="00A21F3C">
      <w:pPr>
        <w:pStyle w:val="ListBullet"/>
        <w:numPr>
          <w:ilvl w:val="2"/>
          <w:numId w:val="89"/>
        </w:numPr>
        <w:rPr>
          <w:highlight w:val="yellow"/>
        </w:rPr>
      </w:pPr>
      <w:r w:rsidRPr="005C1DB4">
        <w:rPr>
          <w:highlight w:val="yellow"/>
        </w:rPr>
        <w:t>Dependent on a primary window</w:t>
      </w:r>
    </w:p>
    <w:p w14:paraId="1CB31DD7" w14:textId="60499842" w:rsidR="0046473F" w:rsidRDefault="0046473F" w:rsidP="00A21F3C">
      <w:pPr>
        <w:pStyle w:val="ListBullet"/>
        <w:numPr>
          <w:ilvl w:val="3"/>
          <w:numId w:val="89"/>
        </w:numPr>
      </w:pPr>
      <w:r>
        <w:t xml:space="preserve">Important subclasses include </w:t>
      </w:r>
      <w:r w:rsidRPr="005C1DB4">
        <w:rPr>
          <w:highlight w:val="yellow"/>
        </w:rPr>
        <w:t>modal dialogues</w:t>
      </w:r>
      <w:r>
        <w:t xml:space="preserve">, multiple document interface (MDI) document windows </w:t>
      </w:r>
    </w:p>
    <w:p w14:paraId="7B394CF0" w14:textId="2CE6FD49" w:rsidR="0046473F" w:rsidRDefault="0046473F" w:rsidP="00A21F3C">
      <w:pPr>
        <w:pStyle w:val="ListBullet"/>
        <w:numPr>
          <w:ilvl w:val="1"/>
          <w:numId w:val="89"/>
        </w:numPr>
      </w:pPr>
      <w:r>
        <w:t xml:space="preserve">Utility windows </w:t>
      </w:r>
    </w:p>
    <w:p w14:paraId="02630C99" w14:textId="0409A555" w:rsidR="0046473F" w:rsidRDefault="0046473F" w:rsidP="00A21F3C">
      <w:pPr>
        <w:pStyle w:val="ListBullet"/>
        <w:numPr>
          <w:ilvl w:val="2"/>
          <w:numId w:val="89"/>
        </w:numPr>
      </w:pPr>
      <w:r>
        <w:t xml:space="preserve">Contents affect an active primary window </w:t>
      </w:r>
    </w:p>
    <w:p w14:paraId="348F99BD" w14:textId="1C6D737D" w:rsidR="0046473F" w:rsidRDefault="0046473F" w:rsidP="00A21F3C">
      <w:pPr>
        <w:pStyle w:val="ListBullet"/>
        <w:numPr>
          <w:ilvl w:val="1"/>
          <w:numId w:val="89"/>
        </w:numPr>
      </w:pPr>
      <w:r>
        <w:t>Plain windows</w:t>
      </w:r>
    </w:p>
    <w:p w14:paraId="01184DCD" w14:textId="2A3370EB" w:rsidR="0046473F" w:rsidRDefault="0046473F" w:rsidP="00A21F3C">
      <w:pPr>
        <w:pStyle w:val="ListBullet"/>
        <w:numPr>
          <w:ilvl w:val="2"/>
          <w:numId w:val="89"/>
        </w:numPr>
      </w:pPr>
      <w:r>
        <w:t>No title bar or window controls typically used for splash screens</w:t>
      </w:r>
      <w:r w:rsidR="005C1DB4">
        <w:t xml:space="preserve">. </w:t>
      </w:r>
      <w:r>
        <w:t xml:space="preserve"> </w:t>
      </w:r>
    </w:p>
    <w:p w14:paraId="4FC87D07" w14:textId="4E99DBC2" w:rsidR="00CB2FBB" w:rsidRDefault="00CB2FBB" w:rsidP="00A21F3C">
      <w:pPr>
        <w:pStyle w:val="ListBullet"/>
        <w:numPr>
          <w:ilvl w:val="0"/>
          <w:numId w:val="89"/>
        </w:numPr>
      </w:pPr>
      <w:r>
        <w:t xml:space="preserve">Middle-Level and nestable containers </w:t>
      </w:r>
    </w:p>
    <w:p w14:paraId="59715659" w14:textId="53E77B85" w:rsidR="00CB2FBB" w:rsidRDefault="00CB2FBB" w:rsidP="00A21F3C">
      <w:pPr>
        <w:pStyle w:val="ListBullet"/>
        <w:numPr>
          <w:ilvl w:val="1"/>
          <w:numId w:val="89"/>
        </w:numPr>
      </w:pPr>
      <w:r>
        <w:t xml:space="preserve">Panels </w:t>
      </w:r>
    </w:p>
    <w:p w14:paraId="6B19B2A6" w14:textId="79B641A0" w:rsidR="00CB2FBB" w:rsidRDefault="00CB2FBB" w:rsidP="00A21F3C">
      <w:pPr>
        <w:pStyle w:val="ListBullet"/>
        <w:numPr>
          <w:ilvl w:val="2"/>
          <w:numId w:val="89"/>
        </w:numPr>
      </w:pPr>
      <w:r>
        <w:t xml:space="preserve">Used </w:t>
      </w:r>
      <w:r w:rsidRPr="005C1DB4">
        <w:rPr>
          <w:highlight w:val="yellow"/>
        </w:rPr>
        <w:t>to group related functionality</w:t>
      </w:r>
      <w:r>
        <w:t xml:space="preserve"> </w:t>
      </w:r>
    </w:p>
    <w:p w14:paraId="7F907BEA" w14:textId="3564F3F8" w:rsidR="00CB2FBB" w:rsidRDefault="00CB2FBB" w:rsidP="00A21F3C">
      <w:pPr>
        <w:pStyle w:val="ListBullet"/>
        <w:numPr>
          <w:ilvl w:val="1"/>
          <w:numId w:val="89"/>
        </w:numPr>
      </w:pPr>
      <w:r>
        <w:t xml:space="preserve">Frames </w:t>
      </w:r>
    </w:p>
    <w:p w14:paraId="64EEBA10" w14:textId="2957E5EC" w:rsidR="00CB2FBB" w:rsidRDefault="00CB2FBB" w:rsidP="00A21F3C">
      <w:pPr>
        <w:pStyle w:val="ListBullet"/>
        <w:numPr>
          <w:ilvl w:val="2"/>
          <w:numId w:val="89"/>
        </w:numPr>
      </w:pPr>
      <w:r>
        <w:t xml:space="preserve">Can be resized by dragging the splitters at their edges </w:t>
      </w:r>
    </w:p>
    <w:p w14:paraId="2C1C48CE" w14:textId="5421D7E8" w:rsidR="00CB2FBB" w:rsidRDefault="00CB2FBB" w:rsidP="00A21F3C">
      <w:pPr>
        <w:pStyle w:val="ListBullet"/>
        <w:numPr>
          <w:ilvl w:val="2"/>
          <w:numId w:val="89"/>
        </w:numPr>
      </w:pPr>
      <w:r>
        <w:lastRenderedPageBreak/>
        <w:t xml:space="preserve">May be minimized and possibly removed by tailoring options </w:t>
      </w:r>
    </w:p>
    <w:p w14:paraId="1900B70C" w14:textId="4993A2CA" w:rsidR="00D57454" w:rsidRDefault="00D57454" w:rsidP="00A21F3C">
      <w:pPr>
        <w:pStyle w:val="ListBullet"/>
        <w:numPr>
          <w:ilvl w:val="1"/>
          <w:numId w:val="89"/>
        </w:numPr>
      </w:pPr>
      <w:r>
        <w:t>Tabs</w:t>
      </w:r>
    </w:p>
    <w:p w14:paraId="4B7B05A0" w14:textId="4AE0568B" w:rsidR="00D57454" w:rsidRDefault="00D57454" w:rsidP="00A21F3C">
      <w:pPr>
        <w:pStyle w:val="ListBullet"/>
        <w:numPr>
          <w:ilvl w:val="2"/>
          <w:numId w:val="89"/>
        </w:numPr>
      </w:pPr>
      <w:r>
        <w:t xml:space="preserve">Increase the size of the dialogue by stacking layers on top of each other and allow more elements to be accessed from one dialogue </w:t>
      </w:r>
    </w:p>
    <w:p w14:paraId="1B64F7A7" w14:textId="68400FE3" w:rsidR="00D57454" w:rsidRDefault="00D57454" w:rsidP="00A21F3C">
      <w:pPr>
        <w:pStyle w:val="ListBullet"/>
        <w:numPr>
          <w:ilvl w:val="1"/>
          <w:numId w:val="89"/>
        </w:numPr>
      </w:pPr>
      <w:r>
        <w:t xml:space="preserve">Stacked tabs move around to accommodate the different levels </w:t>
      </w:r>
    </w:p>
    <w:p w14:paraId="0B7D7D64" w14:textId="51F1EDA1" w:rsidR="00D57454" w:rsidRDefault="00D57454" w:rsidP="00A21F3C">
      <w:pPr>
        <w:pStyle w:val="ListBullet"/>
        <w:numPr>
          <w:ilvl w:val="2"/>
          <w:numId w:val="89"/>
        </w:numPr>
      </w:pPr>
      <w:r>
        <w:t xml:space="preserve">This destroys location consistency </w:t>
      </w:r>
    </w:p>
    <w:p w14:paraId="42A513B5" w14:textId="77777777" w:rsidR="00D57454" w:rsidRDefault="00D57454" w:rsidP="00B818F1">
      <w:pPr>
        <w:pStyle w:val="ListBullet"/>
        <w:numPr>
          <w:ilvl w:val="0"/>
          <w:numId w:val="0"/>
        </w:numPr>
        <w:ind w:left="432" w:hanging="432"/>
      </w:pPr>
    </w:p>
    <w:p w14:paraId="1145CC2D" w14:textId="127FA03F" w:rsidR="00B818F1" w:rsidRDefault="00B818F1" w:rsidP="005C1DB4">
      <w:pPr>
        <w:pStyle w:val="ListBullet"/>
        <w:numPr>
          <w:ilvl w:val="0"/>
          <w:numId w:val="0"/>
        </w:numPr>
        <w:ind w:left="432" w:hanging="432"/>
        <w:rPr>
          <w:b/>
          <w:u w:val="single"/>
        </w:rPr>
      </w:pPr>
      <w:r>
        <w:rPr>
          <w:b/>
          <w:u w:val="single"/>
        </w:rPr>
        <w:t xml:space="preserve">Controls: Buttons and Icons </w:t>
      </w:r>
    </w:p>
    <w:p w14:paraId="5E4CD81B" w14:textId="406C3A9F" w:rsidR="00B818F1" w:rsidRDefault="00B818F1" w:rsidP="00B818F1">
      <w:pPr>
        <w:pStyle w:val="ListBullet"/>
        <w:numPr>
          <w:ilvl w:val="0"/>
          <w:numId w:val="0"/>
        </w:numPr>
        <w:ind w:left="432" w:hanging="432"/>
      </w:pPr>
      <w:r>
        <w:t xml:space="preserve">Command buttons – have short labels </w:t>
      </w:r>
    </w:p>
    <w:p w14:paraId="5F9BC068" w14:textId="2B3B0542" w:rsidR="00B818F1" w:rsidRDefault="00B818F1" w:rsidP="00A21F3C">
      <w:pPr>
        <w:pStyle w:val="ListBullet"/>
        <w:numPr>
          <w:ilvl w:val="0"/>
          <w:numId w:val="90"/>
        </w:numPr>
      </w:pPr>
      <w:r>
        <w:t>Toolbar/palette buttons:</w:t>
      </w:r>
    </w:p>
    <w:p w14:paraId="1311C18D" w14:textId="0CE46EE2" w:rsidR="00B818F1" w:rsidRDefault="00B818F1" w:rsidP="00A21F3C">
      <w:pPr>
        <w:pStyle w:val="ListBullet"/>
        <w:numPr>
          <w:ilvl w:val="1"/>
          <w:numId w:val="90"/>
        </w:numPr>
      </w:pPr>
      <w:r>
        <w:t xml:space="preserve">Function like command buttons, but they have icons instead of labels </w:t>
      </w:r>
    </w:p>
    <w:p w14:paraId="12456FF3" w14:textId="3C8E3A25" w:rsidR="00B818F1" w:rsidRDefault="00B818F1" w:rsidP="00A21F3C">
      <w:pPr>
        <w:pStyle w:val="ListBullet"/>
        <w:numPr>
          <w:ilvl w:val="1"/>
          <w:numId w:val="90"/>
        </w:numPr>
      </w:pPr>
      <w:r>
        <w:t xml:space="preserve">They are usually grouped by function </w:t>
      </w:r>
    </w:p>
    <w:p w14:paraId="327E9105" w14:textId="77777777" w:rsidR="00B818F1" w:rsidRDefault="00B818F1" w:rsidP="00B818F1">
      <w:pPr>
        <w:pStyle w:val="ListBullet"/>
        <w:numPr>
          <w:ilvl w:val="0"/>
          <w:numId w:val="0"/>
        </w:numPr>
        <w:ind w:left="432" w:hanging="432"/>
      </w:pPr>
    </w:p>
    <w:p w14:paraId="5C73F908" w14:textId="45333F31" w:rsidR="00B818F1" w:rsidRDefault="00B818F1" w:rsidP="005C1DB4">
      <w:pPr>
        <w:pStyle w:val="ListBullet"/>
        <w:numPr>
          <w:ilvl w:val="0"/>
          <w:numId w:val="0"/>
        </w:numPr>
        <w:ind w:left="432" w:hanging="432"/>
        <w:rPr>
          <w:b/>
          <w:u w:val="single"/>
        </w:rPr>
      </w:pPr>
      <w:r>
        <w:rPr>
          <w:b/>
          <w:u w:val="single"/>
        </w:rPr>
        <w:t xml:space="preserve">Icons versus Text </w:t>
      </w:r>
    </w:p>
    <w:p w14:paraId="017C533C" w14:textId="33EE1EB9" w:rsidR="00B818F1" w:rsidRDefault="00B818F1" w:rsidP="00A21F3C">
      <w:pPr>
        <w:pStyle w:val="ListBullet"/>
        <w:numPr>
          <w:ilvl w:val="0"/>
          <w:numId w:val="90"/>
        </w:numPr>
      </w:pPr>
      <w:r>
        <w:t xml:space="preserve">Icons </w:t>
      </w:r>
    </w:p>
    <w:p w14:paraId="34657960" w14:textId="6E5CD546" w:rsidR="00B818F1" w:rsidRDefault="00B818F1" w:rsidP="00A21F3C">
      <w:pPr>
        <w:pStyle w:val="ListBullet"/>
        <w:numPr>
          <w:ilvl w:val="1"/>
          <w:numId w:val="90"/>
        </w:numPr>
      </w:pPr>
      <w:r>
        <w:t xml:space="preserve">Are signs and as such represent a significant degree of cognitive complexity </w:t>
      </w:r>
    </w:p>
    <w:p w14:paraId="511D5BF0" w14:textId="05E4D221" w:rsidR="00B818F1" w:rsidRDefault="00B818F1" w:rsidP="00A21F3C">
      <w:pPr>
        <w:pStyle w:val="ListBullet"/>
        <w:numPr>
          <w:ilvl w:val="1"/>
          <w:numId w:val="90"/>
        </w:numPr>
      </w:pPr>
      <w:r>
        <w:t xml:space="preserve">If designed properly, they are quick to recognize </w:t>
      </w:r>
    </w:p>
    <w:p w14:paraId="7A6EC0BB" w14:textId="4BDE03BB" w:rsidR="00B818F1" w:rsidRDefault="00B818F1" w:rsidP="00A21F3C">
      <w:pPr>
        <w:pStyle w:val="ListBullet"/>
        <w:numPr>
          <w:ilvl w:val="1"/>
          <w:numId w:val="90"/>
        </w:numPr>
      </w:pPr>
      <w:r>
        <w:t xml:space="preserve">Otherwise, they risk being obscure and ambiguous </w:t>
      </w:r>
    </w:p>
    <w:p w14:paraId="365DE9C5" w14:textId="003A0F22" w:rsidR="00B818F1" w:rsidRDefault="00B818F1" w:rsidP="00A21F3C">
      <w:pPr>
        <w:pStyle w:val="ListBullet"/>
        <w:numPr>
          <w:ilvl w:val="0"/>
          <w:numId w:val="90"/>
        </w:numPr>
      </w:pPr>
      <w:r>
        <w:t xml:space="preserve">Text buttons </w:t>
      </w:r>
    </w:p>
    <w:p w14:paraId="29B42D49" w14:textId="3D474409" w:rsidR="00B818F1" w:rsidRDefault="00B818F1" w:rsidP="00A21F3C">
      <w:pPr>
        <w:pStyle w:val="ListBullet"/>
        <w:numPr>
          <w:ilvl w:val="1"/>
          <w:numId w:val="90"/>
        </w:numPr>
      </w:pPr>
      <w:r>
        <w:t xml:space="preserve">Are less libel to be misinterpreted </w:t>
      </w:r>
    </w:p>
    <w:p w14:paraId="4EF58DA1" w14:textId="02A31B73" w:rsidR="00B818F1" w:rsidRDefault="00B818F1" w:rsidP="00A21F3C">
      <w:pPr>
        <w:pStyle w:val="ListBullet"/>
        <w:numPr>
          <w:ilvl w:val="1"/>
          <w:numId w:val="90"/>
        </w:numPr>
      </w:pPr>
      <w:r>
        <w:t xml:space="preserve">But it takes longer to read a word </w:t>
      </w:r>
    </w:p>
    <w:p w14:paraId="7209F258" w14:textId="07B79D91" w:rsidR="00B818F1" w:rsidRDefault="00B818F1" w:rsidP="00A21F3C">
      <w:pPr>
        <w:pStyle w:val="ListBullet"/>
        <w:numPr>
          <w:ilvl w:val="1"/>
          <w:numId w:val="90"/>
        </w:numPr>
      </w:pPr>
      <w:r>
        <w:t xml:space="preserve">Takes more screen space </w:t>
      </w:r>
    </w:p>
    <w:p w14:paraId="4660B975" w14:textId="56A52630" w:rsidR="00B818F1" w:rsidRDefault="00B818F1" w:rsidP="00A21F3C">
      <w:pPr>
        <w:pStyle w:val="ListBullet"/>
        <w:numPr>
          <w:ilvl w:val="0"/>
          <w:numId w:val="90"/>
        </w:numPr>
      </w:pPr>
      <w:r>
        <w:t xml:space="preserve">Icon analysis </w:t>
      </w:r>
    </w:p>
    <w:p w14:paraId="2A2488E9" w14:textId="3CC5476B" w:rsidR="00B818F1" w:rsidRDefault="00B818F1" w:rsidP="00A21F3C">
      <w:pPr>
        <w:pStyle w:val="ListBullet"/>
        <w:numPr>
          <w:ilvl w:val="1"/>
          <w:numId w:val="90"/>
        </w:numPr>
      </w:pPr>
      <w:r>
        <w:lastRenderedPageBreak/>
        <w:t>By examining the steps in interpreting an icon, you can gain inside into whether they will be usable</w:t>
      </w:r>
    </w:p>
    <w:p w14:paraId="18B6ED96" w14:textId="12CCD8F1" w:rsidR="00B818F1" w:rsidRDefault="00B818F1" w:rsidP="00A21F3C">
      <w:pPr>
        <w:pStyle w:val="ListBullet"/>
        <w:numPr>
          <w:ilvl w:val="1"/>
          <w:numId w:val="90"/>
        </w:numPr>
      </w:pPr>
      <w:r>
        <w:t xml:space="preserve">Perceptual </w:t>
      </w:r>
    </w:p>
    <w:p w14:paraId="7751A8FD" w14:textId="49614798" w:rsidR="00B818F1" w:rsidRDefault="00B818F1" w:rsidP="00A21F3C">
      <w:pPr>
        <w:pStyle w:val="ListBullet"/>
        <w:numPr>
          <w:ilvl w:val="2"/>
          <w:numId w:val="90"/>
        </w:numPr>
      </w:pPr>
      <w:r>
        <w:t xml:space="preserve">Recognizing the icon as an envelope </w:t>
      </w:r>
    </w:p>
    <w:p w14:paraId="34046CA9" w14:textId="4D78C6C7" w:rsidR="00B818F1" w:rsidRDefault="00B818F1" w:rsidP="00A21F3C">
      <w:pPr>
        <w:pStyle w:val="ListBullet"/>
        <w:numPr>
          <w:ilvl w:val="1"/>
          <w:numId w:val="90"/>
        </w:numPr>
      </w:pPr>
      <w:r>
        <w:t xml:space="preserve">Cognitive </w:t>
      </w:r>
    </w:p>
    <w:p w14:paraId="28C94C17" w14:textId="05D14AE6" w:rsidR="00B818F1" w:rsidRDefault="00B818F1" w:rsidP="00A21F3C">
      <w:pPr>
        <w:pStyle w:val="ListBullet"/>
        <w:numPr>
          <w:ilvl w:val="2"/>
          <w:numId w:val="90"/>
        </w:numPr>
      </w:pPr>
      <w:r>
        <w:t xml:space="preserve">Mapping envelope image -&gt; email </w:t>
      </w:r>
    </w:p>
    <w:p w14:paraId="2D6E9184" w14:textId="6708C9BF" w:rsidR="00B818F1" w:rsidRDefault="00B818F1" w:rsidP="00A21F3C">
      <w:pPr>
        <w:pStyle w:val="ListBullet"/>
        <w:numPr>
          <w:ilvl w:val="2"/>
          <w:numId w:val="90"/>
        </w:numPr>
      </w:pPr>
      <w:r>
        <w:t xml:space="preserve">Mapping </w:t>
      </w:r>
      <w:r w:rsidRPr="00B818F1">
        <w:rPr>
          <w:b/>
        </w:rPr>
        <w:t>B</w:t>
      </w:r>
      <w:r>
        <w:t xml:space="preserve"> -&gt; Bold command </w:t>
      </w:r>
    </w:p>
    <w:p w14:paraId="57AB3FBC" w14:textId="57309381" w:rsidR="00B818F1" w:rsidRPr="00B818F1" w:rsidRDefault="00FA0B75" w:rsidP="00B818F1">
      <w:pPr>
        <w:pStyle w:val="ListBullet"/>
        <w:numPr>
          <w:ilvl w:val="0"/>
          <w:numId w:val="0"/>
        </w:numPr>
      </w:pPr>
      <w:r>
        <w:rPr>
          <w:noProof/>
          <w:lang w:val="en-GB" w:eastAsia="en-GB"/>
        </w:rPr>
        <w:drawing>
          <wp:anchor distT="0" distB="0" distL="114300" distR="114300" simplePos="0" relativeHeight="251661312" behindDoc="0" locked="0" layoutInCell="1" allowOverlap="1" wp14:anchorId="4355C554" wp14:editId="39AF785D">
            <wp:simplePos x="0" y="0"/>
            <wp:positionH relativeFrom="column">
              <wp:posOffset>508635</wp:posOffset>
            </wp:positionH>
            <wp:positionV relativeFrom="paragraph">
              <wp:posOffset>195580</wp:posOffset>
            </wp:positionV>
            <wp:extent cx="4737735" cy="1550670"/>
            <wp:effectExtent l="0" t="0" r="12065" b="0"/>
            <wp:wrapSquare wrapText="bothSides"/>
            <wp:docPr id="4" name="Picture 4" descr="Screen%20Shot%202018-06-06%20at%2012.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06%20at%2012.16.2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35" cy="155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9624D" w14:textId="77777777" w:rsidR="00B818F1" w:rsidRPr="00B818F1" w:rsidRDefault="00B818F1" w:rsidP="00B818F1">
      <w:pPr>
        <w:pStyle w:val="ListBullet"/>
        <w:numPr>
          <w:ilvl w:val="0"/>
          <w:numId w:val="0"/>
        </w:numPr>
        <w:ind w:left="432" w:hanging="432"/>
      </w:pPr>
    </w:p>
    <w:p w14:paraId="1D515CE1" w14:textId="77777777" w:rsidR="00B818F1" w:rsidRPr="0046473F" w:rsidRDefault="00B818F1" w:rsidP="00B818F1">
      <w:pPr>
        <w:pStyle w:val="ListBullet"/>
        <w:numPr>
          <w:ilvl w:val="0"/>
          <w:numId w:val="0"/>
        </w:numPr>
        <w:ind w:left="432" w:hanging="432"/>
      </w:pPr>
    </w:p>
    <w:p w14:paraId="2CA3EBF1" w14:textId="77777777" w:rsidR="003929C4" w:rsidRDefault="003929C4" w:rsidP="003929C4">
      <w:pPr>
        <w:pStyle w:val="ListBullet"/>
        <w:numPr>
          <w:ilvl w:val="0"/>
          <w:numId w:val="0"/>
        </w:numPr>
        <w:ind w:left="432" w:hanging="432"/>
      </w:pPr>
    </w:p>
    <w:p w14:paraId="1BA95989" w14:textId="77777777" w:rsidR="00FA0B75" w:rsidRDefault="00FA0B75" w:rsidP="003929C4">
      <w:pPr>
        <w:pStyle w:val="ListBullet"/>
        <w:numPr>
          <w:ilvl w:val="0"/>
          <w:numId w:val="0"/>
        </w:numPr>
        <w:ind w:left="432" w:hanging="432"/>
      </w:pPr>
    </w:p>
    <w:p w14:paraId="4ADC96C4" w14:textId="77777777" w:rsidR="00FA0B75" w:rsidRDefault="00FA0B75" w:rsidP="003929C4">
      <w:pPr>
        <w:pStyle w:val="ListBullet"/>
        <w:numPr>
          <w:ilvl w:val="0"/>
          <w:numId w:val="0"/>
        </w:numPr>
        <w:ind w:left="432" w:hanging="432"/>
      </w:pPr>
    </w:p>
    <w:p w14:paraId="0B90A750" w14:textId="77777777" w:rsidR="00FA0B75" w:rsidRDefault="00FA0B75" w:rsidP="003929C4">
      <w:pPr>
        <w:pStyle w:val="ListBullet"/>
        <w:numPr>
          <w:ilvl w:val="0"/>
          <w:numId w:val="0"/>
        </w:numPr>
        <w:ind w:left="432" w:hanging="432"/>
      </w:pPr>
    </w:p>
    <w:p w14:paraId="1850F264" w14:textId="5A0C1E61" w:rsidR="00FA0B75" w:rsidRDefault="00FA0B75" w:rsidP="005C1DB4">
      <w:pPr>
        <w:pStyle w:val="ListBullet"/>
        <w:numPr>
          <w:ilvl w:val="0"/>
          <w:numId w:val="0"/>
        </w:numPr>
        <w:ind w:left="432" w:hanging="432"/>
        <w:rPr>
          <w:b/>
          <w:u w:val="single"/>
        </w:rPr>
      </w:pPr>
      <w:r>
        <w:rPr>
          <w:b/>
          <w:u w:val="single"/>
        </w:rPr>
        <w:t xml:space="preserve">Controls: Hyperlinks </w:t>
      </w:r>
    </w:p>
    <w:p w14:paraId="7C5D381C" w14:textId="53742C8D" w:rsidR="00FA0B75" w:rsidRDefault="00FA0B75" w:rsidP="00A21F3C">
      <w:pPr>
        <w:pStyle w:val="ListBullet"/>
        <w:numPr>
          <w:ilvl w:val="0"/>
          <w:numId w:val="91"/>
        </w:numPr>
      </w:pPr>
      <w:r>
        <w:t xml:space="preserve">Hypertext/hyperlinks </w:t>
      </w:r>
    </w:p>
    <w:p w14:paraId="52C7BB95" w14:textId="23A06CDA" w:rsidR="00FA0B75" w:rsidRDefault="00FA0B75" w:rsidP="00A21F3C">
      <w:pPr>
        <w:pStyle w:val="ListBullet"/>
        <w:numPr>
          <w:ilvl w:val="1"/>
          <w:numId w:val="91"/>
        </w:numPr>
      </w:pPr>
      <w:r>
        <w:t>Have various states</w:t>
      </w:r>
    </w:p>
    <w:p w14:paraId="2ADE0CDE" w14:textId="0203864E" w:rsidR="00FA0B75" w:rsidRPr="005C1DB4" w:rsidRDefault="00FA0B75" w:rsidP="00A21F3C">
      <w:pPr>
        <w:pStyle w:val="ListBullet"/>
        <w:numPr>
          <w:ilvl w:val="2"/>
          <w:numId w:val="91"/>
        </w:numPr>
        <w:rPr>
          <w:highlight w:val="yellow"/>
        </w:rPr>
      </w:pPr>
      <w:r w:rsidRPr="005C1DB4">
        <w:rPr>
          <w:highlight w:val="yellow"/>
        </w:rPr>
        <w:t xml:space="preserve">Normal </w:t>
      </w:r>
      <w:r w:rsidR="005C1DB4">
        <w:rPr>
          <w:highlight w:val="yellow"/>
        </w:rPr>
        <w:t>-</w:t>
      </w:r>
      <w:r w:rsidR="005C1DB4" w:rsidRPr="005C1DB4">
        <w:rPr>
          <w:highlight w:val="yellow"/>
        </w:rPr>
        <w:t xml:space="preserve"> e.g.</w:t>
      </w:r>
      <w:r w:rsidRPr="005C1DB4">
        <w:rPr>
          <w:highlight w:val="yellow"/>
        </w:rPr>
        <w:t xml:space="preserve"> blue </w:t>
      </w:r>
    </w:p>
    <w:p w14:paraId="57677C97" w14:textId="38DB17CF" w:rsidR="00FA0B75" w:rsidRPr="005C1DB4" w:rsidRDefault="00FA0B75" w:rsidP="00A21F3C">
      <w:pPr>
        <w:pStyle w:val="ListBullet"/>
        <w:numPr>
          <w:ilvl w:val="2"/>
          <w:numId w:val="91"/>
        </w:numPr>
        <w:rPr>
          <w:highlight w:val="yellow"/>
        </w:rPr>
      </w:pPr>
      <w:r w:rsidRPr="005C1DB4">
        <w:rPr>
          <w:highlight w:val="yellow"/>
        </w:rPr>
        <w:t xml:space="preserve">Active – e.g. red </w:t>
      </w:r>
    </w:p>
    <w:p w14:paraId="35B9ED8D" w14:textId="3474C487" w:rsidR="00FA0B75" w:rsidRPr="005C1DB4" w:rsidRDefault="00FA0B75" w:rsidP="00A21F3C">
      <w:pPr>
        <w:pStyle w:val="ListBullet"/>
        <w:numPr>
          <w:ilvl w:val="2"/>
          <w:numId w:val="91"/>
        </w:numPr>
        <w:rPr>
          <w:highlight w:val="yellow"/>
        </w:rPr>
      </w:pPr>
      <w:r w:rsidRPr="005C1DB4">
        <w:rPr>
          <w:highlight w:val="yellow"/>
        </w:rPr>
        <w:t xml:space="preserve">Visited – e.g. purple </w:t>
      </w:r>
    </w:p>
    <w:p w14:paraId="602988DF" w14:textId="009DEB7E" w:rsidR="00FA0B75" w:rsidRDefault="00FA0B75" w:rsidP="00A21F3C">
      <w:pPr>
        <w:pStyle w:val="ListBullet"/>
        <w:numPr>
          <w:ilvl w:val="1"/>
          <w:numId w:val="91"/>
        </w:numPr>
      </w:pPr>
      <w:r>
        <w:t xml:space="preserve">Must be obvious </w:t>
      </w:r>
    </w:p>
    <w:p w14:paraId="0D25AF37" w14:textId="4EAC5419" w:rsidR="00FA0B75" w:rsidRDefault="00FA0B75" w:rsidP="00A21F3C">
      <w:pPr>
        <w:pStyle w:val="ListBullet"/>
        <w:numPr>
          <w:ilvl w:val="1"/>
          <w:numId w:val="91"/>
        </w:numPr>
      </w:pPr>
      <w:r>
        <w:t xml:space="preserve">Try to avoid “click here” </w:t>
      </w:r>
    </w:p>
    <w:p w14:paraId="442316DA" w14:textId="0D8CFD08" w:rsidR="00FA0B75" w:rsidRDefault="00FA0B75" w:rsidP="00A21F3C">
      <w:pPr>
        <w:pStyle w:val="ListBullet"/>
        <w:numPr>
          <w:ilvl w:val="2"/>
          <w:numId w:val="91"/>
        </w:numPr>
      </w:pPr>
      <w:r>
        <w:t xml:space="preserve">Not very useful </w:t>
      </w:r>
    </w:p>
    <w:p w14:paraId="113085E3" w14:textId="20A7C31C" w:rsidR="00FA0B75" w:rsidRDefault="009C1640" w:rsidP="00A21F3C">
      <w:pPr>
        <w:pStyle w:val="ListBullet"/>
        <w:numPr>
          <w:ilvl w:val="1"/>
          <w:numId w:val="91"/>
        </w:numPr>
      </w:pPr>
      <w:r>
        <w:t>CSS</w:t>
      </w:r>
      <w:r w:rsidR="00FA0B75">
        <w:t xml:space="preserve"> can be used to change the colour of hyperlinks </w:t>
      </w:r>
    </w:p>
    <w:p w14:paraId="5EF4DFF0" w14:textId="77777777" w:rsidR="009C1640" w:rsidRDefault="009C1640" w:rsidP="009C1640">
      <w:pPr>
        <w:pStyle w:val="ListBullet"/>
        <w:numPr>
          <w:ilvl w:val="0"/>
          <w:numId w:val="0"/>
        </w:numPr>
        <w:ind w:left="432" w:hanging="432"/>
      </w:pPr>
    </w:p>
    <w:p w14:paraId="47B55B18" w14:textId="5C43FD48" w:rsidR="009C1640" w:rsidRDefault="009C1640" w:rsidP="005C1DB4">
      <w:pPr>
        <w:pStyle w:val="ListBullet"/>
        <w:numPr>
          <w:ilvl w:val="0"/>
          <w:numId w:val="0"/>
        </w:numPr>
        <w:ind w:left="432" w:hanging="432"/>
        <w:rPr>
          <w:b/>
          <w:u w:val="single"/>
        </w:rPr>
      </w:pPr>
      <w:r>
        <w:rPr>
          <w:b/>
          <w:u w:val="single"/>
        </w:rPr>
        <w:t xml:space="preserve">Data Entry </w:t>
      </w:r>
    </w:p>
    <w:p w14:paraId="76B24718" w14:textId="299A473F" w:rsidR="009C1640" w:rsidRDefault="009C1640" w:rsidP="00A21F3C">
      <w:pPr>
        <w:pStyle w:val="ListBullet"/>
        <w:numPr>
          <w:ilvl w:val="0"/>
          <w:numId w:val="91"/>
        </w:numPr>
      </w:pPr>
      <w:r>
        <w:lastRenderedPageBreak/>
        <w:t xml:space="preserve">The right control for the type of data </w:t>
      </w:r>
    </w:p>
    <w:p w14:paraId="02DB13FB" w14:textId="3C316F70" w:rsidR="009C1640" w:rsidRDefault="009C1640" w:rsidP="00A21F3C">
      <w:pPr>
        <w:pStyle w:val="ListBullet"/>
        <w:numPr>
          <w:ilvl w:val="1"/>
          <w:numId w:val="91"/>
        </w:numPr>
      </w:pPr>
      <w:r>
        <w:t xml:space="preserve">Meets the simplicity principle through the tacit of constraints </w:t>
      </w:r>
    </w:p>
    <w:p w14:paraId="4F8D01AA" w14:textId="780E0127" w:rsidR="009C1640" w:rsidRDefault="009C1640" w:rsidP="00A21F3C">
      <w:pPr>
        <w:pStyle w:val="ListBullet"/>
        <w:numPr>
          <w:ilvl w:val="1"/>
          <w:numId w:val="91"/>
        </w:numPr>
      </w:pPr>
      <w:r>
        <w:t xml:space="preserve">Only take the input of the legal type and range, then you avoid all the interaction around error messages </w:t>
      </w:r>
    </w:p>
    <w:p w14:paraId="6F85B8C3" w14:textId="6EEC0796" w:rsidR="009C1640" w:rsidRDefault="009C1640" w:rsidP="00A21F3C">
      <w:pPr>
        <w:pStyle w:val="ListBullet"/>
        <w:numPr>
          <w:ilvl w:val="0"/>
          <w:numId w:val="91"/>
        </w:numPr>
      </w:pPr>
      <w:r>
        <w:t xml:space="preserve">Principle of visibility with controls that make options apparent (list boxes, checkboxes etc) </w:t>
      </w:r>
    </w:p>
    <w:p w14:paraId="19E09E60" w14:textId="77777777" w:rsidR="009C1640" w:rsidRDefault="009C1640" w:rsidP="00A21F3C">
      <w:pPr>
        <w:pStyle w:val="ListBullet"/>
        <w:numPr>
          <w:ilvl w:val="0"/>
          <w:numId w:val="91"/>
        </w:numPr>
      </w:pPr>
      <w:r>
        <w:t>Using controls in the expected way gives predictability</w:t>
      </w:r>
    </w:p>
    <w:p w14:paraId="24697A55" w14:textId="77777777" w:rsidR="009C1640" w:rsidRDefault="009C1640" w:rsidP="00A21F3C">
      <w:pPr>
        <w:pStyle w:val="ListBullet"/>
        <w:numPr>
          <w:ilvl w:val="0"/>
          <w:numId w:val="91"/>
        </w:numPr>
      </w:pPr>
      <w:r>
        <w:t xml:space="preserve">Text box/field: </w:t>
      </w:r>
    </w:p>
    <w:p w14:paraId="6FEC058B" w14:textId="5D8898D2" w:rsidR="009C1640" w:rsidRDefault="009C1640" w:rsidP="00A21F3C">
      <w:pPr>
        <w:pStyle w:val="ListBullet"/>
        <w:numPr>
          <w:ilvl w:val="1"/>
          <w:numId w:val="91"/>
        </w:numPr>
      </w:pPr>
      <w:r>
        <w:t xml:space="preserve">Text box should be used when there is a need to gather small, discrete amounts of information </w:t>
      </w:r>
    </w:p>
    <w:p w14:paraId="5C5B96DE" w14:textId="23968D9F" w:rsidR="0012029D" w:rsidRDefault="0012029D" w:rsidP="00A21F3C">
      <w:pPr>
        <w:pStyle w:val="ListBullet"/>
        <w:numPr>
          <w:ilvl w:val="0"/>
          <w:numId w:val="91"/>
        </w:numPr>
      </w:pPr>
      <w:r>
        <w:t xml:space="preserve">Captions (or labels) </w:t>
      </w:r>
    </w:p>
    <w:p w14:paraId="40B7A6AE" w14:textId="7C31F525" w:rsidR="0012029D" w:rsidRDefault="0012029D" w:rsidP="00A21F3C">
      <w:pPr>
        <w:pStyle w:val="ListBullet"/>
        <w:numPr>
          <w:ilvl w:val="1"/>
          <w:numId w:val="91"/>
        </w:numPr>
      </w:pPr>
      <w:r>
        <w:t xml:space="preserve">Passive components that guide the user in what to enter </w:t>
      </w:r>
    </w:p>
    <w:p w14:paraId="21E8BC78" w14:textId="3EE0F7B9" w:rsidR="008476C1" w:rsidRDefault="008476C1" w:rsidP="00A21F3C">
      <w:pPr>
        <w:pStyle w:val="ListBullet"/>
        <w:numPr>
          <w:ilvl w:val="0"/>
          <w:numId w:val="91"/>
        </w:numPr>
      </w:pPr>
      <w:r>
        <w:t xml:space="preserve">Combo box </w:t>
      </w:r>
    </w:p>
    <w:p w14:paraId="78931D89" w14:textId="3A2E0FF7" w:rsidR="008476C1" w:rsidRDefault="008476C1" w:rsidP="00A21F3C">
      <w:pPr>
        <w:pStyle w:val="ListBullet"/>
        <w:numPr>
          <w:ilvl w:val="1"/>
          <w:numId w:val="91"/>
        </w:numPr>
      </w:pPr>
      <w:r>
        <w:t xml:space="preserve">Combination of a drop-down list or list box and a single-line textbox </w:t>
      </w:r>
    </w:p>
    <w:p w14:paraId="578C3DDC" w14:textId="5D1122CA" w:rsidR="008476C1" w:rsidRDefault="008476C1" w:rsidP="00A21F3C">
      <w:pPr>
        <w:pStyle w:val="ListBullet"/>
        <w:numPr>
          <w:ilvl w:val="1"/>
          <w:numId w:val="91"/>
        </w:numPr>
      </w:pPr>
      <w:r>
        <w:t xml:space="preserve">User can either type a value directly into the control or choose from the list of existing options </w:t>
      </w:r>
    </w:p>
    <w:p w14:paraId="714E6112" w14:textId="77777777" w:rsidR="006F7AA9" w:rsidRDefault="006F7AA9" w:rsidP="006F7AA9">
      <w:pPr>
        <w:pStyle w:val="ListBullet"/>
        <w:numPr>
          <w:ilvl w:val="0"/>
          <w:numId w:val="0"/>
        </w:numPr>
        <w:ind w:left="432" w:hanging="432"/>
      </w:pPr>
    </w:p>
    <w:p w14:paraId="2F40472D" w14:textId="37588DAC" w:rsidR="009C1640" w:rsidRPr="005C1DB4" w:rsidRDefault="00440B8D" w:rsidP="009C1640">
      <w:pPr>
        <w:pStyle w:val="ListBullet"/>
        <w:numPr>
          <w:ilvl w:val="0"/>
          <w:numId w:val="0"/>
        </w:numPr>
        <w:rPr>
          <w:b/>
          <w:u w:val="single"/>
        </w:rPr>
      </w:pPr>
      <w:r w:rsidRPr="00440B8D">
        <w:rPr>
          <w:b/>
          <w:u w:val="single"/>
        </w:rPr>
        <w:t xml:space="preserve">Support fast form completion </w:t>
      </w:r>
    </w:p>
    <w:p w14:paraId="6CC0CFDE" w14:textId="721B3F9E" w:rsidR="00440B8D" w:rsidRDefault="00440B8D" w:rsidP="00A21F3C">
      <w:pPr>
        <w:pStyle w:val="ListBullet"/>
        <w:numPr>
          <w:ilvl w:val="0"/>
          <w:numId w:val="92"/>
        </w:numPr>
      </w:pPr>
      <w:r>
        <w:t xml:space="preserve">Keyboard entry is faster than mouse for most users </w:t>
      </w:r>
    </w:p>
    <w:p w14:paraId="66E81FDD" w14:textId="1D3D6A97" w:rsidR="00440B8D" w:rsidRDefault="00440B8D" w:rsidP="00A21F3C">
      <w:pPr>
        <w:pStyle w:val="ListBullet"/>
        <w:numPr>
          <w:ilvl w:val="1"/>
          <w:numId w:val="92"/>
        </w:numPr>
      </w:pPr>
      <w:r>
        <w:t xml:space="preserve">Support keyboard entry for all controls and navigation, especially for frequent users </w:t>
      </w:r>
    </w:p>
    <w:p w14:paraId="1A64848A" w14:textId="1B98C1BF" w:rsidR="00440B8D" w:rsidRDefault="00440B8D" w:rsidP="00A21F3C">
      <w:pPr>
        <w:pStyle w:val="ListBullet"/>
        <w:numPr>
          <w:ilvl w:val="1"/>
          <w:numId w:val="92"/>
        </w:numPr>
      </w:pPr>
      <w:r>
        <w:t xml:space="preserve">Provide logical tab order throughout form </w:t>
      </w:r>
    </w:p>
    <w:p w14:paraId="582EEF22" w14:textId="5EB372CB" w:rsidR="00440B8D" w:rsidRDefault="00440B8D" w:rsidP="00A21F3C">
      <w:pPr>
        <w:pStyle w:val="ListBullet"/>
        <w:numPr>
          <w:ilvl w:val="1"/>
          <w:numId w:val="92"/>
        </w:numPr>
      </w:pPr>
      <w:r>
        <w:t xml:space="preserve">Support short-cuts for radio buttons and checkboxes </w:t>
      </w:r>
    </w:p>
    <w:p w14:paraId="2547D0DB" w14:textId="528B4FFF" w:rsidR="00440B8D" w:rsidRDefault="00440B8D" w:rsidP="00A21F3C">
      <w:pPr>
        <w:pStyle w:val="ListBullet"/>
        <w:numPr>
          <w:ilvl w:val="1"/>
          <w:numId w:val="92"/>
        </w:numPr>
      </w:pPr>
      <w:r>
        <w:t xml:space="preserve">Optimize list box contents </w:t>
      </w:r>
    </w:p>
    <w:p w14:paraId="29A4FCAF" w14:textId="28662276" w:rsidR="007F2D9E" w:rsidRDefault="00440B8D" w:rsidP="00A21F3C">
      <w:pPr>
        <w:pStyle w:val="ListBullet"/>
        <w:numPr>
          <w:ilvl w:val="0"/>
          <w:numId w:val="92"/>
        </w:numPr>
      </w:pPr>
      <w:r>
        <w:t xml:space="preserve">Provide shortcuts and accelerators for frequent users where there are multiple paths through the form </w:t>
      </w:r>
    </w:p>
    <w:p w14:paraId="23D279FF" w14:textId="194B19E1" w:rsidR="00207D54" w:rsidRDefault="00207D54" w:rsidP="00A21F3C">
      <w:pPr>
        <w:pStyle w:val="ListBullet"/>
        <w:numPr>
          <w:ilvl w:val="0"/>
          <w:numId w:val="92"/>
        </w:numPr>
      </w:pPr>
      <w:r>
        <w:lastRenderedPageBreak/>
        <w:t xml:space="preserve">Type of control (choosing an auto-complete are nearly always better than just free text) </w:t>
      </w:r>
    </w:p>
    <w:p w14:paraId="607F9384" w14:textId="5467A255" w:rsidR="00207D54" w:rsidRDefault="00207D54" w:rsidP="00A21F3C">
      <w:pPr>
        <w:pStyle w:val="ListBullet"/>
        <w:numPr>
          <w:ilvl w:val="0"/>
          <w:numId w:val="92"/>
        </w:numPr>
      </w:pPr>
      <w:r>
        <w:t>Spatial relationship between label and control</w:t>
      </w:r>
    </w:p>
    <w:p w14:paraId="712C87EE" w14:textId="6542D96E" w:rsidR="00207D54" w:rsidRDefault="00207D54" w:rsidP="00A21F3C">
      <w:pPr>
        <w:pStyle w:val="ListBullet"/>
        <w:numPr>
          <w:ilvl w:val="1"/>
          <w:numId w:val="92"/>
        </w:numPr>
      </w:pPr>
      <w:r w:rsidRPr="005C1DB4">
        <w:rPr>
          <w:highlight w:val="yellow"/>
        </w:rPr>
        <w:t>Left side is superior to above</w:t>
      </w:r>
      <w:r>
        <w:t xml:space="preserve">, below or right side </w:t>
      </w:r>
    </w:p>
    <w:p w14:paraId="26CB6DDF" w14:textId="128A477E" w:rsidR="00207D54" w:rsidRDefault="00207D54" w:rsidP="00A21F3C">
      <w:pPr>
        <w:pStyle w:val="ListBullet"/>
        <w:numPr>
          <w:ilvl w:val="1"/>
          <w:numId w:val="92"/>
        </w:numPr>
      </w:pPr>
      <w:r>
        <w:t xml:space="preserve">Logical order of data </w:t>
      </w:r>
    </w:p>
    <w:p w14:paraId="7144C4CF" w14:textId="20DFFAD1" w:rsidR="007F2D9E" w:rsidRDefault="00207D54" w:rsidP="005C1DB4">
      <w:pPr>
        <w:pStyle w:val="ListBullet"/>
        <w:numPr>
          <w:ilvl w:val="2"/>
          <w:numId w:val="92"/>
        </w:numPr>
        <w:rPr>
          <w:highlight w:val="yellow"/>
        </w:rPr>
      </w:pPr>
      <w:r w:rsidRPr="005C1DB4">
        <w:rPr>
          <w:highlight w:val="yellow"/>
        </w:rPr>
        <w:t xml:space="preserve">Name, address, phone number </w:t>
      </w:r>
    </w:p>
    <w:p w14:paraId="4BA5F30D" w14:textId="77777777" w:rsidR="005C1DB4" w:rsidRPr="005C1DB4" w:rsidRDefault="005C1DB4" w:rsidP="00CC37D1">
      <w:pPr>
        <w:pStyle w:val="ListBullet"/>
        <w:numPr>
          <w:ilvl w:val="0"/>
          <w:numId w:val="0"/>
        </w:numPr>
        <w:ind w:left="432" w:hanging="432"/>
        <w:rPr>
          <w:highlight w:val="yellow"/>
        </w:rPr>
      </w:pPr>
    </w:p>
    <w:p w14:paraId="5C58B1C4" w14:textId="7FFC5F9A" w:rsidR="007F2D9E" w:rsidRPr="00CC37D1" w:rsidRDefault="007F2D9E" w:rsidP="00CC37D1">
      <w:pPr>
        <w:pStyle w:val="ListBullet"/>
        <w:numPr>
          <w:ilvl w:val="0"/>
          <w:numId w:val="0"/>
        </w:numPr>
        <w:ind w:left="432" w:hanging="432"/>
        <w:rPr>
          <w:b/>
          <w:u w:val="single"/>
        </w:rPr>
      </w:pPr>
      <w:r w:rsidRPr="007F2D9E">
        <w:rPr>
          <w:b/>
          <w:u w:val="single"/>
        </w:rPr>
        <w:t>Make good use of screen ‘real estate’</w:t>
      </w:r>
    </w:p>
    <w:p w14:paraId="56E7A139" w14:textId="19FA0F40" w:rsidR="007F2D9E" w:rsidRDefault="00207D54" w:rsidP="00A21F3C">
      <w:pPr>
        <w:pStyle w:val="ListBullet"/>
        <w:numPr>
          <w:ilvl w:val="0"/>
          <w:numId w:val="93"/>
        </w:numPr>
      </w:pPr>
      <w:r>
        <w:t>Screen space is at a premium (scrolling makes experience less visible and coherent for user and can waste time)</w:t>
      </w:r>
    </w:p>
    <w:p w14:paraId="2A6C5B5F" w14:textId="367E7991" w:rsidR="00207D54" w:rsidRDefault="00207D54" w:rsidP="00A21F3C">
      <w:pPr>
        <w:pStyle w:val="ListBullet"/>
        <w:numPr>
          <w:ilvl w:val="1"/>
          <w:numId w:val="93"/>
        </w:numPr>
      </w:pPr>
      <w:r>
        <w:t xml:space="preserve">Minimize gaps between controls </w:t>
      </w:r>
    </w:p>
    <w:p w14:paraId="2CBBAA3C" w14:textId="088C7BA7" w:rsidR="00207D54" w:rsidRDefault="00207D54" w:rsidP="00A21F3C">
      <w:pPr>
        <w:pStyle w:val="ListBullet"/>
        <w:numPr>
          <w:ilvl w:val="1"/>
          <w:numId w:val="93"/>
        </w:numPr>
      </w:pPr>
      <w:r>
        <w:t xml:space="preserve">Consider different strategies to indicate grouping </w:t>
      </w:r>
    </w:p>
    <w:p w14:paraId="2D0A8B3D" w14:textId="70A5BA76" w:rsidR="00207D54" w:rsidRPr="00CC37D1" w:rsidRDefault="00207D54" w:rsidP="00A21F3C">
      <w:pPr>
        <w:pStyle w:val="ListBullet"/>
        <w:numPr>
          <w:ilvl w:val="2"/>
          <w:numId w:val="93"/>
        </w:numPr>
        <w:rPr>
          <w:highlight w:val="yellow"/>
        </w:rPr>
      </w:pPr>
      <w:r w:rsidRPr="00CC37D1">
        <w:rPr>
          <w:highlight w:val="yellow"/>
        </w:rPr>
        <w:t xml:space="preserve">Lines, white space, background shading </w:t>
      </w:r>
    </w:p>
    <w:p w14:paraId="5206F9B0" w14:textId="16553937" w:rsidR="00207D54" w:rsidRDefault="00207D54" w:rsidP="00A21F3C">
      <w:pPr>
        <w:pStyle w:val="ListBullet"/>
        <w:numPr>
          <w:ilvl w:val="1"/>
          <w:numId w:val="93"/>
        </w:numPr>
      </w:pPr>
      <w:r>
        <w:t xml:space="preserve">But aim for the simplest feasible grid </w:t>
      </w:r>
    </w:p>
    <w:p w14:paraId="20EF45CB" w14:textId="13199E3F" w:rsidR="00207D54" w:rsidRDefault="00207D54" w:rsidP="00A21F3C">
      <w:pPr>
        <w:pStyle w:val="ListBullet"/>
        <w:numPr>
          <w:ilvl w:val="1"/>
          <w:numId w:val="93"/>
        </w:numPr>
      </w:pPr>
      <w:r>
        <w:t xml:space="preserve">Many </w:t>
      </w:r>
      <w:r w:rsidR="00CC37D1">
        <w:t>times,</w:t>
      </w:r>
      <w:r>
        <w:t xml:space="preserve"> it won’t all fit on one screen </w:t>
      </w:r>
    </w:p>
    <w:p w14:paraId="394C9083" w14:textId="2343E61B" w:rsidR="00207D54" w:rsidRPr="00CC37D1" w:rsidRDefault="00207D54" w:rsidP="00A21F3C">
      <w:pPr>
        <w:pStyle w:val="ListBullet"/>
        <w:numPr>
          <w:ilvl w:val="2"/>
          <w:numId w:val="93"/>
        </w:numPr>
        <w:rPr>
          <w:highlight w:val="yellow"/>
        </w:rPr>
      </w:pPr>
      <w:r w:rsidRPr="00CC37D1">
        <w:rPr>
          <w:highlight w:val="yellow"/>
        </w:rPr>
        <w:t xml:space="preserve">Use card sorting or observation to decide what to put where </w:t>
      </w:r>
    </w:p>
    <w:p w14:paraId="14098679" w14:textId="1EE91395" w:rsidR="00FA0B75" w:rsidRDefault="00207D54" w:rsidP="00CC37D1">
      <w:pPr>
        <w:pStyle w:val="ListBullet"/>
        <w:numPr>
          <w:ilvl w:val="2"/>
          <w:numId w:val="93"/>
        </w:numPr>
      </w:pPr>
      <w:r>
        <w:t xml:space="preserve">“less is more” </w:t>
      </w:r>
    </w:p>
    <w:p w14:paraId="3E552C2C" w14:textId="2E8B3E0A" w:rsidR="00A21F3C" w:rsidRPr="00B120F5" w:rsidRDefault="00A21F3C" w:rsidP="00A21F3C">
      <w:pPr>
        <w:pStyle w:val="Heading1"/>
        <w:rPr>
          <w:lang w:val="en-GB"/>
        </w:rPr>
      </w:pPr>
      <w:r>
        <w:rPr>
          <w:lang w:val="en-GB"/>
        </w:rPr>
        <w:t xml:space="preserve">Lecture 18: HTML for Prototyping </w:t>
      </w:r>
    </w:p>
    <w:p w14:paraId="648C5C97" w14:textId="77777777" w:rsidR="00A21F3C" w:rsidRDefault="00A21F3C" w:rsidP="00A21F3C">
      <w:pPr>
        <w:pStyle w:val="ListBullet"/>
        <w:numPr>
          <w:ilvl w:val="0"/>
          <w:numId w:val="0"/>
        </w:numPr>
        <w:ind w:left="432" w:hanging="432"/>
        <w:rPr>
          <w:b/>
          <w:u w:val="single"/>
        </w:rPr>
      </w:pPr>
      <w:r w:rsidRPr="00353F52">
        <w:rPr>
          <w:b/>
          <w:u w:val="single"/>
        </w:rPr>
        <w:t>Learning objectives</w:t>
      </w:r>
    </w:p>
    <w:p w14:paraId="2ED7C2B3" w14:textId="1BCBAD69" w:rsidR="00A21F3C" w:rsidRPr="00D2596E" w:rsidRDefault="00A21F3C" w:rsidP="00A21F3C">
      <w:pPr>
        <w:pStyle w:val="ListBullet"/>
        <w:numPr>
          <w:ilvl w:val="0"/>
          <w:numId w:val="0"/>
        </w:numPr>
        <w:rPr>
          <w:color w:val="FF0000"/>
        </w:rPr>
      </w:pPr>
      <w:r w:rsidRPr="00D2596E">
        <w:rPr>
          <w:color w:val="FF0000"/>
        </w:rPr>
        <w:t xml:space="preserve">Learn how to write dynamic HTML for high-fidelity design prototypes </w:t>
      </w:r>
    </w:p>
    <w:p w14:paraId="2655284B" w14:textId="18149103" w:rsidR="00A21F3C" w:rsidRPr="00D2596E" w:rsidRDefault="00A21F3C" w:rsidP="00A21F3C">
      <w:pPr>
        <w:pStyle w:val="ListBullet"/>
        <w:numPr>
          <w:ilvl w:val="0"/>
          <w:numId w:val="93"/>
        </w:numPr>
        <w:rPr>
          <w:color w:val="FF0000"/>
        </w:rPr>
      </w:pPr>
      <w:r w:rsidRPr="00D2596E">
        <w:rPr>
          <w:color w:val="FF0000"/>
        </w:rPr>
        <w:t xml:space="preserve">Demonstrate layout and colour as it would appear in a full implementation </w:t>
      </w:r>
    </w:p>
    <w:p w14:paraId="2B2E3D87" w14:textId="175E75DD" w:rsidR="00A21F3C" w:rsidRPr="00D2596E" w:rsidRDefault="00A21F3C" w:rsidP="00A21F3C">
      <w:pPr>
        <w:pStyle w:val="ListBullet"/>
        <w:numPr>
          <w:ilvl w:val="0"/>
          <w:numId w:val="93"/>
        </w:numPr>
        <w:rPr>
          <w:color w:val="FF0000"/>
        </w:rPr>
      </w:pPr>
      <w:r w:rsidRPr="00D2596E">
        <w:rPr>
          <w:color w:val="FF0000"/>
        </w:rPr>
        <w:t xml:space="preserve">Also demonstrate “dynamics” such as data entry control Behaviour, conditionally-visible elements, and links to other screens.  </w:t>
      </w:r>
    </w:p>
    <w:p w14:paraId="1DDC674B" w14:textId="06C5D506" w:rsidR="00A21F3C" w:rsidRDefault="00A21F3C" w:rsidP="00A21F3C">
      <w:pPr>
        <w:pStyle w:val="ListBullet"/>
        <w:numPr>
          <w:ilvl w:val="0"/>
          <w:numId w:val="0"/>
        </w:numPr>
        <w:ind w:left="432" w:hanging="432"/>
      </w:pPr>
      <w:r>
        <w:lastRenderedPageBreak/>
        <w:t>Includes:</w:t>
      </w:r>
    </w:p>
    <w:p w14:paraId="07593787" w14:textId="6202CB38" w:rsidR="00A21F3C" w:rsidRDefault="00A21F3C" w:rsidP="00A21F3C">
      <w:pPr>
        <w:pStyle w:val="ListBullet"/>
        <w:numPr>
          <w:ilvl w:val="0"/>
          <w:numId w:val="94"/>
        </w:numPr>
      </w:pPr>
      <w:r>
        <w:t xml:space="preserve">Combining the document object model (DOM) and web storage with JavaScript and cascading style sheets (CSS) to enable dynamic content and embed functionality in web pages. </w:t>
      </w:r>
    </w:p>
    <w:p w14:paraId="0FEF14EF" w14:textId="203B1E9A" w:rsidR="00A21F3C" w:rsidRDefault="00A21F3C" w:rsidP="00A21F3C">
      <w:pPr>
        <w:pStyle w:val="ListBullet"/>
        <w:numPr>
          <w:ilvl w:val="0"/>
          <w:numId w:val="94"/>
        </w:numPr>
      </w:pPr>
      <w:r>
        <w:t>Implementing drag&amp;drop and other event handling and on-screen movement in web pages using HTML, JavaScript and CSS</w:t>
      </w:r>
    </w:p>
    <w:p w14:paraId="222690F3" w14:textId="77777777" w:rsidR="00011206" w:rsidRDefault="00011206" w:rsidP="00011206">
      <w:pPr>
        <w:pStyle w:val="ListBullet"/>
        <w:numPr>
          <w:ilvl w:val="0"/>
          <w:numId w:val="0"/>
        </w:numPr>
        <w:ind w:left="432" w:hanging="432"/>
      </w:pPr>
    </w:p>
    <w:p w14:paraId="643EB558" w14:textId="61B6ACFF" w:rsidR="008309BE" w:rsidRDefault="008309BE" w:rsidP="008527CB">
      <w:pPr>
        <w:pStyle w:val="ListBullet"/>
        <w:numPr>
          <w:ilvl w:val="0"/>
          <w:numId w:val="0"/>
        </w:numPr>
        <w:ind w:left="432" w:hanging="432"/>
        <w:rPr>
          <w:b/>
          <w:u w:val="single"/>
        </w:rPr>
      </w:pPr>
      <w:r>
        <w:rPr>
          <w:b/>
          <w:u w:val="single"/>
        </w:rPr>
        <w:t xml:space="preserve">Hypertext Markup language </w:t>
      </w:r>
    </w:p>
    <w:p w14:paraId="5D66D246" w14:textId="7FE40468" w:rsidR="008309BE" w:rsidRDefault="008309BE" w:rsidP="008309BE">
      <w:pPr>
        <w:pStyle w:val="ListBullet"/>
        <w:numPr>
          <w:ilvl w:val="0"/>
          <w:numId w:val="95"/>
        </w:numPr>
      </w:pPr>
      <w:r>
        <w:t xml:space="preserve">The standard markup language used to create web pages </w:t>
      </w:r>
    </w:p>
    <w:p w14:paraId="1E034E6A" w14:textId="0A49C94B" w:rsidR="008309BE" w:rsidRDefault="008309BE" w:rsidP="008309BE">
      <w:pPr>
        <w:pStyle w:val="ListBullet"/>
        <w:numPr>
          <w:ilvl w:val="0"/>
          <w:numId w:val="95"/>
        </w:numPr>
      </w:pPr>
      <w:r>
        <w:rPr>
          <w:noProof/>
          <w:lang w:val="en-GB" w:eastAsia="en-GB"/>
        </w:rPr>
        <w:drawing>
          <wp:anchor distT="0" distB="0" distL="114300" distR="114300" simplePos="0" relativeHeight="251662336" behindDoc="0" locked="0" layoutInCell="1" allowOverlap="1" wp14:anchorId="7CAE4A1F" wp14:editId="7A4BAA93">
            <wp:simplePos x="0" y="0"/>
            <wp:positionH relativeFrom="column">
              <wp:posOffset>3594735</wp:posOffset>
            </wp:positionH>
            <wp:positionV relativeFrom="paragraph">
              <wp:posOffset>512445</wp:posOffset>
            </wp:positionV>
            <wp:extent cx="2200910" cy="3455670"/>
            <wp:effectExtent l="0" t="0" r="8890" b="0"/>
            <wp:wrapSquare wrapText="bothSides"/>
            <wp:docPr id="5" name="Picture 5" descr="Screen%20Shot%202018-06-06%20at%201.2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06%20at%201.25.0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910" cy="3455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Used along with CSS and JavaScript to create web pages, including user interfaces for mobile applications. </w:t>
      </w:r>
    </w:p>
    <w:p w14:paraId="4F63D3D3" w14:textId="29A12433" w:rsidR="008309BE" w:rsidRDefault="008309BE" w:rsidP="008527CB">
      <w:pPr>
        <w:pStyle w:val="ListBullet"/>
        <w:numPr>
          <w:ilvl w:val="0"/>
          <w:numId w:val="95"/>
        </w:numPr>
      </w:pPr>
      <w:r>
        <w:t xml:space="preserve">Basic structure of html file -&gt; </w:t>
      </w:r>
    </w:p>
    <w:p w14:paraId="5C580F8A" w14:textId="25F66FAD" w:rsidR="00F065B8" w:rsidRDefault="00F065B8" w:rsidP="008527CB">
      <w:pPr>
        <w:pStyle w:val="ListBullet"/>
        <w:numPr>
          <w:ilvl w:val="0"/>
          <w:numId w:val="0"/>
        </w:numPr>
        <w:ind w:left="432" w:hanging="432"/>
        <w:rPr>
          <w:b/>
          <w:u w:val="single"/>
        </w:rPr>
      </w:pPr>
      <w:r>
        <w:rPr>
          <w:b/>
          <w:u w:val="single"/>
        </w:rPr>
        <w:t xml:space="preserve">What is DHTML? </w:t>
      </w:r>
    </w:p>
    <w:p w14:paraId="25D4B1CE" w14:textId="2EE263DB" w:rsidR="00F065B8" w:rsidRDefault="00F065B8" w:rsidP="00F065B8">
      <w:pPr>
        <w:pStyle w:val="ListBullet"/>
        <w:numPr>
          <w:ilvl w:val="0"/>
          <w:numId w:val="96"/>
        </w:numPr>
      </w:pPr>
      <w:r>
        <w:t xml:space="preserve">Dynamic HTML </w:t>
      </w:r>
    </w:p>
    <w:p w14:paraId="64CD311F" w14:textId="31659250" w:rsidR="00F065B8" w:rsidRDefault="00F065B8" w:rsidP="00F065B8">
      <w:pPr>
        <w:pStyle w:val="ListBullet"/>
        <w:numPr>
          <w:ilvl w:val="0"/>
          <w:numId w:val="96"/>
        </w:numPr>
      </w:pPr>
      <w:r>
        <w:t xml:space="preserve">DHTML is an umbrella term for techniques to create interaction and animation using </w:t>
      </w:r>
    </w:p>
    <w:p w14:paraId="47F587BF" w14:textId="3DEEF1C8" w:rsidR="00F065B8" w:rsidRDefault="00F065B8" w:rsidP="00F065B8">
      <w:pPr>
        <w:pStyle w:val="ListBullet"/>
        <w:numPr>
          <w:ilvl w:val="1"/>
          <w:numId w:val="96"/>
        </w:numPr>
      </w:pPr>
      <w:r>
        <w:t xml:space="preserve">JavaScript </w:t>
      </w:r>
    </w:p>
    <w:p w14:paraId="3EC6C16C" w14:textId="478B2EF3" w:rsidR="00F065B8" w:rsidRDefault="00F065B8" w:rsidP="00F065B8">
      <w:pPr>
        <w:pStyle w:val="ListBullet"/>
        <w:numPr>
          <w:ilvl w:val="1"/>
          <w:numId w:val="96"/>
        </w:numPr>
      </w:pPr>
      <w:r>
        <w:t xml:space="preserve">CSS </w:t>
      </w:r>
    </w:p>
    <w:p w14:paraId="69F7191C" w14:textId="4194E9B5" w:rsidR="00F065B8" w:rsidRDefault="00F065B8" w:rsidP="00F065B8">
      <w:pPr>
        <w:pStyle w:val="ListBullet"/>
        <w:numPr>
          <w:ilvl w:val="1"/>
          <w:numId w:val="96"/>
        </w:numPr>
      </w:pPr>
      <w:r>
        <w:t xml:space="preserve">DOM </w:t>
      </w:r>
    </w:p>
    <w:p w14:paraId="12BE5562" w14:textId="2D6D735A" w:rsidR="00F065B8" w:rsidRDefault="00F065B8" w:rsidP="00F065B8">
      <w:pPr>
        <w:pStyle w:val="ListBullet"/>
        <w:numPr>
          <w:ilvl w:val="0"/>
          <w:numId w:val="96"/>
        </w:numPr>
      </w:pPr>
      <w:r>
        <w:t xml:space="preserve">DHTML activities include </w:t>
      </w:r>
    </w:p>
    <w:p w14:paraId="2ADE4E45" w14:textId="2442035B" w:rsidR="00F065B8" w:rsidRDefault="00F065B8" w:rsidP="00F065B8">
      <w:pPr>
        <w:pStyle w:val="ListBullet"/>
        <w:numPr>
          <w:ilvl w:val="1"/>
          <w:numId w:val="96"/>
        </w:numPr>
      </w:pPr>
      <w:r>
        <w:t xml:space="preserve">Event detection (mouse over) </w:t>
      </w:r>
    </w:p>
    <w:p w14:paraId="170B36CD" w14:textId="521F5D4A" w:rsidR="00F065B8" w:rsidRDefault="00F065B8" w:rsidP="00F065B8">
      <w:pPr>
        <w:pStyle w:val="ListBullet"/>
        <w:numPr>
          <w:ilvl w:val="1"/>
          <w:numId w:val="96"/>
        </w:numPr>
      </w:pPr>
      <w:r>
        <w:t xml:space="preserve">Form validation </w:t>
      </w:r>
    </w:p>
    <w:p w14:paraId="13878C55" w14:textId="04D52A9E" w:rsidR="00F065B8" w:rsidRDefault="00F065B8" w:rsidP="00F065B8">
      <w:pPr>
        <w:pStyle w:val="ListBullet"/>
        <w:numPr>
          <w:ilvl w:val="1"/>
          <w:numId w:val="96"/>
        </w:numPr>
      </w:pPr>
      <w:r>
        <w:t xml:space="preserve">Changing content </w:t>
      </w:r>
    </w:p>
    <w:p w14:paraId="184AB381" w14:textId="5E786362" w:rsidR="00F065B8" w:rsidRDefault="00F065B8" w:rsidP="00F065B8">
      <w:pPr>
        <w:pStyle w:val="ListBullet"/>
        <w:numPr>
          <w:ilvl w:val="0"/>
          <w:numId w:val="96"/>
        </w:numPr>
      </w:pPr>
      <w:r>
        <w:t>Contrast with Ajax in that all processing is done on client side</w:t>
      </w:r>
    </w:p>
    <w:p w14:paraId="00D09F35" w14:textId="77777777" w:rsidR="00F065B8" w:rsidRPr="00F065B8" w:rsidRDefault="00F065B8" w:rsidP="00521E68">
      <w:pPr>
        <w:pStyle w:val="ListBullet"/>
        <w:numPr>
          <w:ilvl w:val="0"/>
          <w:numId w:val="0"/>
        </w:numPr>
        <w:ind w:left="720"/>
      </w:pPr>
    </w:p>
    <w:p w14:paraId="22F0FE25" w14:textId="241BF52F" w:rsidR="00521E68" w:rsidRDefault="00521E68" w:rsidP="00521E68">
      <w:pPr>
        <w:pStyle w:val="ListBullet"/>
        <w:numPr>
          <w:ilvl w:val="0"/>
          <w:numId w:val="0"/>
        </w:numPr>
        <w:ind w:left="432" w:hanging="432"/>
        <w:rPr>
          <w:b/>
          <w:u w:val="single"/>
        </w:rPr>
      </w:pPr>
      <w:r>
        <w:rPr>
          <w:b/>
          <w:u w:val="single"/>
        </w:rPr>
        <w:t xml:space="preserve">The Document Object Model(DOM) </w:t>
      </w:r>
    </w:p>
    <w:p w14:paraId="02E19BA0" w14:textId="77777777" w:rsidR="00521E68" w:rsidRDefault="00521E68" w:rsidP="00521E68">
      <w:pPr>
        <w:pStyle w:val="ListBullet"/>
        <w:numPr>
          <w:ilvl w:val="0"/>
          <w:numId w:val="0"/>
        </w:numPr>
        <w:ind w:left="432" w:hanging="432"/>
        <w:rPr>
          <w:b/>
          <w:u w:val="single"/>
        </w:rPr>
      </w:pPr>
    </w:p>
    <w:p w14:paraId="5F99DE6C" w14:textId="5CE03C53" w:rsidR="00521E68" w:rsidRDefault="00521E68" w:rsidP="00521E68">
      <w:pPr>
        <w:pStyle w:val="ListBullet"/>
        <w:numPr>
          <w:ilvl w:val="0"/>
          <w:numId w:val="97"/>
        </w:numPr>
        <w:jc w:val="both"/>
      </w:pPr>
      <w:r>
        <w:t xml:space="preserve">The HTML DOM is a standard object model and programming interface for HTML. It defines: </w:t>
      </w:r>
    </w:p>
    <w:p w14:paraId="2BAE6833" w14:textId="0B101045" w:rsidR="00521E68" w:rsidRDefault="00521E68" w:rsidP="00521E68">
      <w:pPr>
        <w:pStyle w:val="ListBullet"/>
        <w:numPr>
          <w:ilvl w:val="1"/>
          <w:numId w:val="97"/>
        </w:numPr>
        <w:jc w:val="both"/>
      </w:pPr>
      <w:r>
        <w:t xml:space="preserve">The HTML elements as objects </w:t>
      </w:r>
    </w:p>
    <w:p w14:paraId="024CD826" w14:textId="5D6C8683" w:rsidR="00521E68" w:rsidRDefault="00521E68" w:rsidP="00521E68">
      <w:pPr>
        <w:pStyle w:val="ListBullet"/>
        <w:numPr>
          <w:ilvl w:val="1"/>
          <w:numId w:val="97"/>
        </w:numPr>
        <w:jc w:val="both"/>
      </w:pPr>
      <w:r>
        <w:t xml:space="preserve">The properties of all HTML elements </w:t>
      </w:r>
    </w:p>
    <w:p w14:paraId="590CDC4E" w14:textId="0A32BCF2" w:rsidR="00521E68" w:rsidRDefault="00521E68" w:rsidP="00521E68">
      <w:pPr>
        <w:pStyle w:val="ListBullet"/>
        <w:numPr>
          <w:ilvl w:val="1"/>
          <w:numId w:val="97"/>
        </w:numPr>
        <w:jc w:val="both"/>
      </w:pPr>
      <w:r>
        <w:t xml:space="preserve">The methods </w:t>
      </w:r>
      <w:r w:rsidR="00E530E2">
        <w:t xml:space="preserve">to access all HTML elements </w:t>
      </w:r>
    </w:p>
    <w:p w14:paraId="7B6FC703" w14:textId="6382375C" w:rsidR="00E530E2" w:rsidRDefault="00E530E2" w:rsidP="00521E68">
      <w:pPr>
        <w:pStyle w:val="ListBullet"/>
        <w:numPr>
          <w:ilvl w:val="1"/>
          <w:numId w:val="97"/>
        </w:numPr>
        <w:jc w:val="both"/>
      </w:pPr>
      <w:r>
        <w:t xml:space="preserve">The events for all html elements </w:t>
      </w:r>
    </w:p>
    <w:p w14:paraId="612F0290" w14:textId="3899D64D" w:rsidR="00E530E2" w:rsidRDefault="00E530E2" w:rsidP="00E530E2">
      <w:pPr>
        <w:pStyle w:val="ListBullet"/>
        <w:numPr>
          <w:ilvl w:val="0"/>
          <w:numId w:val="97"/>
        </w:numPr>
        <w:jc w:val="both"/>
      </w:pPr>
      <w:r>
        <w:t xml:space="preserve">Tree structured </w:t>
      </w:r>
    </w:p>
    <w:p w14:paraId="1592B797" w14:textId="2DE00EE0" w:rsidR="00E530E2" w:rsidRDefault="00E530E2" w:rsidP="00E530E2">
      <w:pPr>
        <w:pStyle w:val="ListBullet"/>
        <w:numPr>
          <w:ilvl w:val="0"/>
          <w:numId w:val="97"/>
        </w:numPr>
        <w:jc w:val="both"/>
      </w:pPr>
      <w:r>
        <w:t xml:space="preserve">Mostly access using JavaScript </w:t>
      </w:r>
    </w:p>
    <w:p w14:paraId="7A8E0159" w14:textId="77777777" w:rsidR="00C00C32" w:rsidRDefault="00C00C32" w:rsidP="00C00C32">
      <w:pPr>
        <w:pStyle w:val="ListBullet"/>
        <w:numPr>
          <w:ilvl w:val="0"/>
          <w:numId w:val="0"/>
        </w:numPr>
        <w:ind w:left="432" w:hanging="432"/>
        <w:jc w:val="both"/>
      </w:pPr>
    </w:p>
    <w:p w14:paraId="4D129041" w14:textId="51FF863C" w:rsidR="00C00C32" w:rsidRDefault="00C00C32" w:rsidP="00F91EFC">
      <w:pPr>
        <w:pStyle w:val="ListBullet"/>
        <w:numPr>
          <w:ilvl w:val="0"/>
          <w:numId w:val="0"/>
        </w:numPr>
        <w:ind w:left="432" w:hanging="432"/>
        <w:rPr>
          <w:b/>
          <w:u w:val="single"/>
        </w:rPr>
      </w:pPr>
      <w:r>
        <w:rPr>
          <w:b/>
          <w:u w:val="single"/>
        </w:rPr>
        <w:t xml:space="preserve">JavaScript </w:t>
      </w:r>
    </w:p>
    <w:p w14:paraId="757A94FB" w14:textId="1C89874A" w:rsidR="00C00C32" w:rsidRDefault="00C00C32" w:rsidP="00C00C32">
      <w:pPr>
        <w:pStyle w:val="ListBullet"/>
        <w:numPr>
          <w:ilvl w:val="0"/>
          <w:numId w:val="98"/>
        </w:numPr>
      </w:pPr>
      <w:r>
        <w:t xml:space="preserve">Enables dynamism and tailored behavior in your web pages </w:t>
      </w:r>
    </w:p>
    <w:p w14:paraId="6317EF82" w14:textId="0DB259F4" w:rsidR="00C00C32" w:rsidRDefault="00C00C32" w:rsidP="00C00C32">
      <w:pPr>
        <w:pStyle w:val="ListBullet"/>
        <w:numPr>
          <w:ilvl w:val="0"/>
          <w:numId w:val="98"/>
        </w:numPr>
      </w:pPr>
      <w:r>
        <w:t xml:space="preserve">Some major uses in DHTML are: </w:t>
      </w:r>
    </w:p>
    <w:p w14:paraId="284C2EF6" w14:textId="141AD01E" w:rsidR="00C00C32" w:rsidRDefault="00C00C32" w:rsidP="00C00C32">
      <w:pPr>
        <w:pStyle w:val="ListBullet"/>
        <w:numPr>
          <w:ilvl w:val="1"/>
          <w:numId w:val="98"/>
        </w:numPr>
      </w:pPr>
      <w:r>
        <w:t xml:space="preserve">Event handling </w:t>
      </w:r>
    </w:p>
    <w:p w14:paraId="2A979423" w14:textId="2309F5D2" w:rsidR="00C00C32" w:rsidRDefault="00C00C32" w:rsidP="00C00C32">
      <w:pPr>
        <w:pStyle w:val="ListBullet"/>
        <w:numPr>
          <w:ilvl w:val="2"/>
          <w:numId w:val="98"/>
        </w:numPr>
      </w:pPr>
      <w:r>
        <w:t xml:space="preserve">Creating custom behaviour for user actions on HTML elements </w:t>
      </w:r>
    </w:p>
    <w:p w14:paraId="5028474A" w14:textId="2606D410" w:rsidR="00C00C32" w:rsidRDefault="00C00C32" w:rsidP="00C00C32">
      <w:pPr>
        <w:pStyle w:val="ListBullet"/>
        <w:numPr>
          <w:ilvl w:val="1"/>
          <w:numId w:val="98"/>
        </w:numPr>
      </w:pPr>
      <w:r>
        <w:t xml:space="preserve">Accessing the DO </w:t>
      </w:r>
    </w:p>
    <w:p w14:paraId="3443BF18" w14:textId="6C4E280A" w:rsidR="00C00C32" w:rsidRDefault="00C00C32" w:rsidP="00C00C32">
      <w:pPr>
        <w:pStyle w:val="ListBullet"/>
        <w:numPr>
          <w:ilvl w:val="2"/>
          <w:numId w:val="98"/>
        </w:numPr>
      </w:pPr>
      <w:r>
        <w:t xml:space="preserve">Basing login on the values of parts of the web page </w:t>
      </w:r>
    </w:p>
    <w:p w14:paraId="3CFA6053" w14:textId="2B8F4A26" w:rsidR="00C00C32" w:rsidRDefault="00C00C32" w:rsidP="00C00C32">
      <w:pPr>
        <w:pStyle w:val="ListBullet"/>
        <w:numPr>
          <w:ilvl w:val="2"/>
          <w:numId w:val="98"/>
        </w:numPr>
      </w:pPr>
      <w:r>
        <w:t xml:space="preserve">Dynamically updating attributes of variables or adding and deleting elements </w:t>
      </w:r>
    </w:p>
    <w:p w14:paraId="0D630A50" w14:textId="36D09196" w:rsidR="00C00C32" w:rsidRDefault="00C00C32" w:rsidP="00C00C32">
      <w:pPr>
        <w:pStyle w:val="ListBullet"/>
        <w:numPr>
          <w:ilvl w:val="1"/>
          <w:numId w:val="98"/>
        </w:numPr>
      </w:pPr>
      <w:r>
        <w:t xml:space="preserve">Accessing web storage </w:t>
      </w:r>
    </w:p>
    <w:p w14:paraId="6173E978" w14:textId="5CB467A3" w:rsidR="00C00C32" w:rsidRDefault="00C00C32" w:rsidP="00C00C32">
      <w:pPr>
        <w:pStyle w:val="ListBullet"/>
        <w:numPr>
          <w:ilvl w:val="2"/>
          <w:numId w:val="98"/>
        </w:numPr>
      </w:pPr>
      <w:r>
        <w:t xml:space="preserve">Persisting data in the browser for continuity </w:t>
      </w:r>
    </w:p>
    <w:p w14:paraId="2495DFFB" w14:textId="382E62F1" w:rsidR="00FD40B9" w:rsidRDefault="00FD40B9" w:rsidP="00FD40B9">
      <w:pPr>
        <w:pStyle w:val="ListBullet"/>
        <w:numPr>
          <w:ilvl w:val="0"/>
          <w:numId w:val="98"/>
        </w:numPr>
      </w:pPr>
      <w:r>
        <w:t>Scope</w:t>
      </w:r>
    </w:p>
    <w:p w14:paraId="24BE6B7D" w14:textId="6CF634DD" w:rsidR="00FD40B9" w:rsidRDefault="00FD40B9" w:rsidP="00FD40B9">
      <w:pPr>
        <w:pStyle w:val="ListBullet"/>
        <w:numPr>
          <w:ilvl w:val="1"/>
          <w:numId w:val="98"/>
        </w:numPr>
      </w:pPr>
      <w:r>
        <w:t xml:space="preserve">A variable’s scope is the function it is declared in </w:t>
      </w:r>
    </w:p>
    <w:p w14:paraId="5BE4A0B5" w14:textId="1BEEC2D5" w:rsidR="00FD40B9" w:rsidRDefault="00FD40B9" w:rsidP="00FD40B9">
      <w:pPr>
        <w:pStyle w:val="ListBullet"/>
        <w:numPr>
          <w:ilvl w:val="1"/>
          <w:numId w:val="98"/>
        </w:numPr>
      </w:pPr>
      <w:r>
        <w:t xml:space="preserve">A variable </w:t>
      </w:r>
      <w:r w:rsidRPr="005544E7">
        <w:rPr>
          <w:highlight w:val="yellow"/>
        </w:rPr>
        <w:t>declared outside a function has a global scope</w:t>
      </w:r>
      <w:r>
        <w:t xml:space="preserve"> </w:t>
      </w:r>
    </w:p>
    <w:p w14:paraId="6D52C8D0" w14:textId="261C214E" w:rsidR="00FD40B9" w:rsidRDefault="00FD40B9" w:rsidP="00FD40B9">
      <w:pPr>
        <w:pStyle w:val="ListBullet"/>
        <w:numPr>
          <w:ilvl w:val="2"/>
          <w:numId w:val="98"/>
        </w:numPr>
      </w:pPr>
      <w:r>
        <w:lastRenderedPageBreak/>
        <w:t xml:space="preserve">But assigning a value to a variable that has not been declared will mark the variable global </w:t>
      </w:r>
    </w:p>
    <w:p w14:paraId="551F2004" w14:textId="77608DED" w:rsidR="00FD40B9" w:rsidRDefault="00FD40B9" w:rsidP="00FD40B9">
      <w:pPr>
        <w:pStyle w:val="ListBullet"/>
        <w:numPr>
          <w:ilvl w:val="1"/>
          <w:numId w:val="98"/>
        </w:numPr>
      </w:pPr>
      <w:r>
        <w:t xml:space="preserve">Value – flexible </w:t>
      </w:r>
    </w:p>
    <w:p w14:paraId="4E31C4F1" w14:textId="09643260" w:rsidR="00FD40B9" w:rsidRDefault="00FD40B9" w:rsidP="00FD40B9">
      <w:pPr>
        <w:pStyle w:val="ListBullet"/>
        <w:numPr>
          <w:ilvl w:val="2"/>
          <w:numId w:val="98"/>
        </w:numPr>
      </w:pPr>
      <w:r>
        <w:t xml:space="preserve">Can have </w:t>
      </w:r>
      <w:r w:rsidRPr="005544E7">
        <w:rPr>
          <w:highlight w:val="yellow"/>
        </w:rPr>
        <w:t>a single value or multiple fields</w:t>
      </w:r>
      <w:r>
        <w:t xml:space="preserve"> </w:t>
      </w:r>
    </w:p>
    <w:p w14:paraId="299BF567" w14:textId="509B48C8" w:rsidR="00FD40B9" w:rsidRDefault="00FD40B9" w:rsidP="00FD40B9">
      <w:pPr>
        <w:pStyle w:val="ListBullet"/>
        <w:numPr>
          <w:ilvl w:val="2"/>
          <w:numId w:val="98"/>
        </w:numPr>
      </w:pPr>
      <w:r>
        <w:t xml:space="preserve">Can change type or add new fields on the fly </w:t>
      </w:r>
    </w:p>
    <w:p w14:paraId="7C07C26F" w14:textId="342E4535" w:rsidR="00263D86" w:rsidRDefault="00263D86" w:rsidP="00263D86">
      <w:pPr>
        <w:pStyle w:val="ListBullet"/>
        <w:numPr>
          <w:ilvl w:val="1"/>
          <w:numId w:val="98"/>
        </w:numPr>
      </w:pPr>
      <w:r>
        <w:t xml:space="preserve">Variables are </w:t>
      </w:r>
      <w:r w:rsidRPr="005544E7">
        <w:rPr>
          <w:highlight w:val="yellow"/>
        </w:rPr>
        <w:t>dynamically typed</w:t>
      </w:r>
      <w:r>
        <w:t xml:space="preserve">: the </w:t>
      </w:r>
      <w:r w:rsidRPr="005544E7">
        <w:rPr>
          <w:highlight w:val="yellow"/>
        </w:rPr>
        <w:t>runtime infers the type</w:t>
      </w:r>
      <w:r>
        <w:t xml:space="preserve"> </w:t>
      </w:r>
    </w:p>
    <w:p w14:paraId="50BB1555" w14:textId="68EFD805" w:rsidR="00263D86" w:rsidRDefault="00263D86" w:rsidP="00263D86">
      <w:pPr>
        <w:pStyle w:val="ListBullet"/>
        <w:numPr>
          <w:ilvl w:val="1"/>
          <w:numId w:val="98"/>
        </w:numPr>
      </w:pPr>
      <w:r>
        <w:t xml:space="preserve">A variable can </w:t>
      </w:r>
      <w:r w:rsidRPr="005544E7">
        <w:rPr>
          <w:highlight w:val="yellow"/>
        </w:rPr>
        <w:t>have different types during its life</w:t>
      </w:r>
      <w:r>
        <w:t xml:space="preserve"> </w:t>
      </w:r>
    </w:p>
    <w:p w14:paraId="0A336C22" w14:textId="23FAD5FC" w:rsidR="00263D86" w:rsidRDefault="00263D86" w:rsidP="00263D86">
      <w:pPr>
        <w:pStyle w:val="ListBullet"/>
        <w:numPr>
          <w:ilvl w:val="1"/>
          <w:numId w:val="98"/>
        </w:numPr>
      </w:pPr>
      <w:r>
        <w:t>The operator == checks if the compared values are equal (converting both values to a common type), while the other operator === checks if the compared values and their associate types are equal.</w:t>
      </w:r>
    </w:p>
    <w:p w14:paraId="49176E34" w14:textId="63ED339C" w:rsidR="00DF6883" w:rsidRDefault="00296B56" w:rsidP="00296B56">
      <w:pPr>
        <w:pStyle w:val="ListBullet"/>
        <w:numPr>
          <w:ilvl w:val="0"/>
          <w:numId w:val="0"/>
        </w:numPr>
      </w:pPr>
      <w:r>
        <w:rPr>
          <w:noProof/>
          <w:lang w:val="en-GB" w:eastAsia="en-GB"/>
        </w:rPr>
        <w:drawing>
          <wp:anchor distT="0" distB="0" distL="114300" distR="114300" simplePos="0" relativeHeight="251663360" behindDoc="0" locked="0" layoutInCell="1" allowOverlap="1" wp14:anchorId="18F293C6" wp14:editId="4B166601">
            <wp:simplePos x="0" y="0"/>
            <wp:positionH relativeFrom="column">
              <wp:posOffset>1193800</wp:posOffset>
            </wp:positionH>
            <wp:positionV relativeFrom="paragraph">
              <wp:posOffset>58420</wp:posOffset>
            </wp:positionV>
            <wp:extent cx="4058920" cy="2405380"/>
            <wp:effectExtent l="0" t="0" r="5080" b="7620"/>
            <wp:wrapSquare wrapText="bothSides"/>
            <wp:docPr id="7" name="Picture 7" descr="Screen%20Shot%202018-06-06%20at%201.5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06%20at%201.55.0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892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FB1C8" w14:textId="64A8E94F" w:rsidR="00296B56" w:rsidRDefault="00296B56" w:rsidP="00296B56">
      <w:pPr>
        <w:pStyle w:val="ListBullet"/>
        <w:numPr>
          <w:ilvl w:val="0"/>
          <w:numId w:val="0"/>
        </w:numPr>
      </w:pPr>
    </w:p>
    <w:p w14:paraId="64F3EDBE" w14:textId="52372DA2" w:rsidR="00296B56" w:rsidRDefault="00296B56" w:rsidP="00296B56">
      <w:pPr>
        <w:pStyle w:val="ListBullet"/>
        <w:numPr>
          <w:ilvl w:val="0"/>
          <w:numId w:val="0"/>
        </w:numPr>
      </w:pPr>
    </w:p>
    <w:p w14:paraId="7CF472AD" w14:textId="1F324CF4" w:rsidR="00296B56" w:rsidRDefault="00296B56" w:rsidP="00296B56">
      <w:pPr>
        <w:pStyle w:val="ListBullet"/>
        <w:numPr>
          <w:ilvl w:val="0"/>
          <w:numId w:val="0"/>
        </w:numPr>
      </w:pPr>
    </w:p>
    <w:p w14:paraId="705705AF" w14:textId="77777777" w:rsidR="00296B56" w:rsidRDefault="00296B56" w:rsidP="00296B56">
      <w:pPr>
        <w:pStyle w:val="ListBullet"/>
        <w:numPr>
          <w:ilvl w:val="0"/>
          <w:numId w:val="0"/>
        </w:numPr>
      </w:pPr>
    </w:p>
    <w:p w14:paraId="5581EE3A" w14:textId="77777777" w:rsidR="00296B56" w:rsidRDefault="00296B56" w:rsidP="00296B56">
      <w:pPr>
        <w:pStyle w:val="ListBullet"/>
        <w:numPr>
          <w:ilvl w:val="0"/>
          <w:numId w:val="0"/>
        </w:numPr>
      </w:pPr>
    </w:p>
    <w:p w14:paraId="749D1763" w14:textId="77777777" w:rsidR="00296B56" w:rsidRDefault="00296B56" w:rsidP="00296B56">
      <w:pPr>
        <w:pStyle w:val="ListBullet"/>
        <w:numPr>
          <w:ilvl w:val="0"/>
          <w:numId w:val="0"/>
        </w:numPr>
      </w:pPr>
    </w:p>
    <w:p w14:paraId="48E06330" w14:textId="77777777" w:rsidR="00296B56" w:rsidRDefault="00296B56" w:rsidP="00296B56">
      <w:pPr>
        <w:pStyle w:val="ListBullet"/>
        <w:numPr>
          <w:ilvl w:val="0"/>
          <w:numId w:val="0"/>
        </w:numPr>
        <w:rPr>
          <w:b/>
          <w:u w:val="single"/>
        </w:rPr>
      </w:pPr>
    </w:p>
    <w:p w14:paraId="45705486" w14:textId="23D57853" w:rsidR="00DF6883" w:rsidRDefault="00DF6883" w:rsidP="005544E7">
      <w:pPr>
        <w:pStyle w:val="ListBullet"/>
        <w:numPr>
          <w:ilvl w:val="0"/>
          <w:numId w:val="0"/>
        </w:numPr>
        <w:ind w:left="432" w:hanging="432"/>
        <w:rPr>
          <w:b/>
          <w:u w:val="single"/>
        </w:rPr>
      </w:pPr>
      <w:r>
        <w:rPr>
          <w:b/>
          <w:u w:val="single"/>
        </w:rPr>
        <w:t>CSS</w:t>
      </w:r>
    </w:p>
    <w:p w14:paraId="7B616A4D" w14:textId="68FBCE88" w:rsidR="00DF6883" w:rsidRDefault="00DF6883" w:rsidP="00DF6883">
      <w:pPr>
        <w:pStyle w:val="ListBullet"/>
        <w:numPr>
          <w:ilvl w:val="0"/>
          <w:numId w:val="99"/>
        </w:numPr>
      </w:pPr>
      <w:r>
        <w:t xml:space="preserve">CSS can control where an element appears </w:t>
      </w:r>
    </w:p>
    <w:p w14:paraId="22927E16" w14:textId="0657BF7C" w:rsidR="00DF6883" w:rsidRDefault="00DF6883" w:rsidP="00DF6883">
      <w:pPr>
        <w:pStyle w:val="ListBullet"/>
        <w:numPr>
          <w:ilvl w:val="1"/>
          <w:numId w:val="99"/>
        </w:numPr>
      </w:pPr>
      <w:r>
        <w:t xml:space="preserve">Position property can be static (default), relative, fixed or absolute </w:t>
      </w:r>
    </w:p>
    <w:p w14:paraId="6F599963" w14:textId="595524B9" w:rsidR="00DF6883" w:rsidRDefault="00DF6883" w:rsidP="00DF6883">
      <w:pPr>
        <w:pStyle w:val="ListBullet"/>
        <w:numPr>
          <w:ilvl w:val="1"/>
          <w:numId w:val="99"/>
        </w:numPr>
      </w:pPr>
      <w:r>
        <w:t xml:space="preserve">With relative </w:t>
      </w:r>
      <w:r w:rsidR="000168B0">
        <w:t>position,</w:t>
      </w:r>
      <w:r>
        <w:t xml:space="preserve"> you can indent </w:t>
      </w:r>
    </w:p>
    <w:p w14:paraId="7077D341" w14:textId="2042F27F" w:rsidR="000168B0" w:rsidRDefault="000168B0" w:rsidP="000168B0">
      <w:pPr>
        <w:pStyle w:val="ListBullet"/>
        <w:numPr>
          <w:ilvl w:val="0"/>
          <w:numId w:val="99"/>
        </w:numPr>
      </w:pPr>
      <w:r>
        <w:t xml:space="preserve">An element with position: </w:t>
      </w:r>
      <w:r w:rsidRPr="005544E7">
        <w:rPr>
          <w:highlight w:val="yellow"/>
        </w:rPr>
        <w:t>absolute is positioned relative to the nearest position ancestor</w:t>
      </w:r>
      <w:r>
        <w:t xml:space="preserve"> (instead of position relative to the viewport, like fixed) </w:t>
      </w:r>
    </w:p>
    <w:p w14:paraId="50E94683" w14:textId="7F0E1702" w:rsidR="000168B0" w:rsidRPr="005544E7" w:rsidRDefault="000168B0" w:rsidP="000168B0">
      <w:pPr>
        <w:pStyle w:val="ListBullet"/>
        <w:numPr>
          <w:ilvl w:val="1"/>
          <w:numId w:val="99"/>
        </w:numPr>
        <w:rPr>
          <w:highlight w:val="yellow"/>
        </w:rPr>
      </w:pPr>
      <w:r>
        <w:lastRenderedPageBreak/>
        <w:t xml:space="preserve">A </w:t>
      </w:r>
      <w:r w:rsidRPr="005544E7">
        <w:rPr>
          <w:highlight w:val="yellow"/>
        </w:rPr>
        <w:t xml:space="preserve">positioned ancestor element being one with position other than static </w:t>
      </w:r>
    </w:p>
    <w:p w14:paraId="435DC2FC" w14:textId="782B5153" w:rsidR="000168B0" w:rsidRDefault="000168B0" w:rsidP="000168B0">
      <w:pPr>
        <w:pStyle w:val="ListBullet"/>
        <w:numPr>
          <w:ilvl w:val="0"/>
          <w:numId w:val="99"/>
        </w:numPr>
      </w:pPr>
      <w:r w:rsidRPr="005544E7">
        <w:rPr>
          <w:highlight w:val="yellow"/>
        </w:rPr>
        <w:t>If an absolute positioned element has no positioned ancestors, it uses the document body, and moves along with page scrolling</w:t>
      </w:r>
      <w:r>
        <w:t xml:space="preserve">. </w:t>
      </w:r>
    </w:p>
    <w:p w14:paraId="591084FC" w14:textId="750EB64E" w:rsidR="003E3EDD" w:rsidRPr="005544E7" w:rsidRDefault="003E3EDD" w:rsidP="000168B0">
      <w:pPr>
        <w:pStyle w:val="ListBullet"/>
        <w:numPr>
          <w:ilvl w:val="0"/>
          <w:numId w:val="99"/>
        </w:numPr>
        <w:rPr>
          <w:highlight w:val="yellow"/>
        </w:rPr>
      </w:pPr>
      <w:r w:rsidRPr="005544E7">
        <w:rPr>
          <w:highlight w:val="yellow"/>
        </w:rPr>
        <w:t>Float allows conten</w:t>
      </w:r>
      <w:r w:rsidR="00FD40B9" w:rsidRPr="005544E7">
        <w:rPr>
          <w:highlight w:val="yellow"/>
        </w:rPr>
        <w:t xml:space="preserve">t to flow around another element </w:t>
      </w:r>
    </w:p>
    <w:p w14:paraId="618CE3DE" w14:textId="3A56AAF8" w:rsidR="00FD40B9" w:rsidRDefault="00FD40B9" w:rsidP="000168B0">
      <w:pPr>
        <w:pStyle w:val="ListBullet"/>
        <w:numPr>
          <w:ilvl w:val="0"/>
          <w:numId w:val="99"/>
        </w:numPr>
      </w:pPr>
      <w:r>
        <w:t>Note the margin pr</w:t>
      </w:r>
      <w:r w:rsidR="00AA19F1">
        <w:t xml:space="preserve">operty adds spacing </w:t>
      </w:r>
      <w:r w:rsidR="00AA19F1" w:rsidRPr="005544E7">
        <w:rPr>
          <w:highlight w:val="yellow"/>
        </w:rPr>
        <w:t>(top, right</w:t>
      </w:r>
      <w:r w:rsidRPr="005544E7">
        <w:rPr>
          <w:highlight w:val="yellow"/>
        </w:rPr>
        <w:t>, bottom and left, respectively)</w:t>
      </w:r>
      <w:r>
        <w:t xml:space="preserve"> of displayed content away from other elements. </w:t>
      </w:r>
    </w:p>
    <w:p w14:paraId="0CB2205F" w14:textId="31E10282" w:rsidR="00FD40B9" w:rsidRDefault="006823FA" w:rsidP="00FD40B9">
      <w:pPr>
        <w:pStyle w:val="ListBullet"/>
        <w:numPr>
          <w:ilvl w:val="0"/>
          <w:numId w:val="0"/>
        </w:numPr>
        <w:ind w:left="432" w:hanging="432"/>
      </w:pPr>
      <w:r>
        <w:rPr>
          <w:noProof/>
          <w:lang w:val="en-GB" w:eastAsia="en-GB"/>
        </w:rPr>
        <w:drawing>
          <wp:anchor distT="0" distB="0" distL="114300" distR="114300" simplePos="0" relativeHeight="251665408" behindDoc="0" locked="0" layoutInCell="1" allowOverlap="1" wp14:anchorId="7E05E70F" wp14:editId="69D57CF1">
            <wp:simplePos x="0" y="0"/>
            <wp:positionH relativeFrom="column">
              <wp:posOffset>3247390</wp:posOffset>
            </wp:positionH>
            <wp:positionV relativeFrom="paragraph">
              <wp:posOffset>283845</wp:posOffset>
            </wp:positionV>
            <wp:extent cx="3423920" cy="2640330"/>
            <wp:effectExtent l="0" t="0" r="5080" b="1270"/>
            <wp:wrapSquare wrapText="bothSides"/>
            <wp:docPr id="9" name="Picture 9" descr="Screen%20Shot%202018-06-06%20at%202.0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6-06%20at%202.06.1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3920" cy="2640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4384" behindDoc="0" locked="0" layoutInCell="1" allowOverlap="1" wp14:anchorId="3B8B7798" wp14:editId="2029FD03">
            <wp:simplePos x="0" y="0"/>
            <wp:positionH relativeFrom="column">
              <wp:posOffset>-287655</wp:posOffset>
            </wp:positionH>
            <wp:positionV relativeFrom="paragraph">
              <wp:posOffset>287655</wp:posOffset>
            </wp:positionV>
            <wp:extent cx="3362325" cy="2680970"/>
            <wp:effectExtent l="0" t="0" r="0" b="11430"/>
            <wp:wrapSquare wrapText="bothSides"/>
            <wp:docPr id="8" name="Picture 8" descr="Screen%20Shot%202018-06-06%20at%202.03.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06%20at%202.03.1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268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6AB12" w14:textId="7ACF54C4" w:rsidR="00C00C32" w:rsidRPr="00521E68" w:rsidRDefault="00C00C32" w:rsidP="005544E7">
      <w:pPr>
        <w:pStyle w:val="ListBullet"/>
        <w:numPr>
          <w:ilvl w:val="0"/>
          <w:numId w:val="0"/>
        </w:numPr>
        <w:jc w:val="both"/>
      </w:pPr>
    </w:p>
    <w:p w14:paraId="46392080" w14:textId="4F75D28E" w:rsidR="006823FA" w:rsidRDefault="006823FA" w:rsidP="005544E7">
      <w:pPr>
        <w:pStyle w:val="ListBullet"/>
        <w:numPr>
          <w:ilvl w:val="0"/>
          <w:numId w:val="0"/>
        </w:numPr>
        <w:ind w:left="432" w:hanging="432"/>
        <w:rPr>
          <w:b/>
          <w:u w:val="single"/>
        </w:rPr>
      </w:pPr>
      <w:r>
        <w:rPr>
          <w:b/>
          <w:u w:val="single"/>
        </w:rPr>
        <w:t xml:space="preserve">Forms and Validation </w:t>
      </w:r>
    </w:p>
    <w:p w14:paraId="655B8F4D" w14:textId="256BD77A" w:rsidR="006823FA" w:rsidRDefault="006823FA" w:rsidP="006823FA">
      <w:pPr>
        <w:pStyle w:val="ListBullet"/>
        <w:numPr>
          <w:ilvl w:val="0"/>
          <w:numId w:val="100"/>
        </w:numPr>
      </w:pPr>
      <w:r>
        <w:t xml:space="preserve">HTML5 gives you convenient types </w:t>
      </w:r>
      <w:r w:rsidRPr="005544E7">
        <w:rPr>
          <w:highlight w:val="yellow"/>
        </w:rPr>
        <w:t>for form input</w:t>
      </w:r>
      <w:r>
        <w:t xml:space="preserve"> </w:t>
      </w:r>
    </w:p>
    <w:p w14:paraId="2EF91A1F" w14:textId="7AE995AE" w:rsidR="006823FA" w:rsidRDefault="006823FA" w:rsidP="006823FA">
      <w:pPr>
        <w:pStyle w:val="ListBullet"/>
        <w:numPr>
          <w:ilvl w:val="1"/>
          <w:numId w:val="100"/>
        </w:numPr>
      </w:pPr>
      <w:r>
        <w:t xml:space="preserve">Other convenient types: date, time, password </w:t>
      </w:r>
    </w:p>
    <w:p w14:paraId="35363059" w14:textId="60D5E2E0" w:rsidR="006823FA" w:rsidRDefault="006823FA" w:rsidP="006823FA">
      <w:pPr>
        <w:pStyle w:val="ListBullet"/>
        <w:numPr>
          <w:ilvl w:val="1"/>
          <w:numId w:val="100"/>
        </w:numPr>
      </w:pPr>
      <w:r>
        <w:t xml:space="preserve">Note </w:t>
      </w:r>
      <w:r w:rsidRPr="005544E7">
        <w:rPr>
          <w:highlight w:val="yellow"/>
        </w:rPr>
        <w:t>each browser brand will display a bit differentl</w:t>
      </w:r>
      <w:bookmarkStart w:id="1" w:name="_GoBack"/>
      <w:bookmarkEnd w:id="1"/>
      <w:r w:rsidRPr="005544E7">
        <w:rPr>
          <w:highlight w:val="yellow"/>
        </w:rPr>
        <w:t>y</w:t>
      </w:r>
      <w:r>
        <w:t xml:space="preserve"> </w:t>
      </w:r>
    </w:p>
    <w:p w14:paraId="6E201BC2" w14:textId="52AF735B" w:rsidR="006823FA" w:rsidRDefault="006823FA" w:rsidP="006823FA">
      <w:pPr>
        <w:pStyle w:val="ListBullet"/>
        <w:numPr>
          <w:ilvl w:val="1"/>
          <w:numId w:val="100"/>
        </w:numPr>
      </w:pPr>
      <w:r>
        <w:t xml:space="preserve">Use CSS pseudoclasses to control appearance based on whether input meets the form’s validation. </w:t>
      </w:r>
    </w:p>
    <w:p w14:paraId="53F7670B" w14:textId="545656BF" w:rsidR="00AF5E53" w:rsidRDefault="00AF5E53" w:rsidP="00AF5E53">
      <w:pPr>
        <w:pStyle w:val="ListBullet"/>
        <w:numPr>
          <w:ilvl w:val="0"/>
          <w:numId w:val="100"/>
        </w:numPr>
      </w:pPr>
      <w:r>
        <w:t xml:space="preserve">Constrain validation CSS Pseudo selectors </w:t>
      </w:r>
    </w:p>
    <w:p w14:paraId="5538F4A6" w14:textId="503B616B" w:rsidR="00AF5E53" w:rsidRDefault="00AF5E53" w:rsidP="00AF5E53">
      <w:pPr>
        <w:pStyle w:val="ListBullet"/>
        <w:numPr>
          <w:ilvl w:val="1"/>
          <w:numId w:val="100"/>
        </w:numPr>
      </w:pPr>
      <w:r>
        <w:t xml:space="preserve">Selector – description </w:t>
      </w:r>
    </w:p>
    <w:p w14:paraId="4D83B173" w14:textId="5FC21AC6" w:rsidR="00AF5E53" w:rsidRDefault="00AF5E53" w:rsidP="00AF5E53">
      <w:pPr>
        <w:pStyle w:val="ListBullet"/>
        <w:numPr>
          <w:ilvl w:val="1"/>
          <w:numId w:val="100"/>
        </w:numPr>
      </w:pPr>
      <w:r>
        <w:t xml:space="preserve">Invalid – selects input elements with invalid values </w:t>
      </w:r>
    </w:p>
    <w:p w14:paraId="0E2FEDCA" w14:textId="6B53B53B" w:rsidR="00AF5E53" w:rsidRDefault="00AF5E53" w:rsidP="00AF5E53">
      <w:pPr>
        <w:pStyle w:val="ListBullet"/>
        <w:numPr>
          <w:ilvl w:val="1"/>
          <w:numId w:val="100"/>
        </w:numPr>
      </w:pPr>
      <w:r>
        <w:lastRenderedPageBreak/>
        <w:t xml:space="preserve">Optional – selects input elements with no “required” attribute specified </w:t>
      </w:r>
    </w:p>
    <w:p w14:paraId="7072487C" w14:textId="18AC74EC" w:rsidR="00AF5E53" w:rsidRDefault="00AF5E53" w:rsidP="00AF5E53">
      <w:pPr>
        <w:pStyle w:val="ListBullet"/>
        <w:numPr>
          <w:ilvl w:val="1"/>
          <w:numId w:val="100"/>
        </w:numPr>
      </w:pPr>
      <w:r>
        <w:t>Required – selects input elements with the “required” attribute specified</w:t>
      </w:r>
    </w:p>
    <w:p w14:paraId="456A4381" w14:textId="52BC6FFF" w:rsidR="00AF5E53" w:rsidRDefault="00AF5E53" w:rsidP="00AF5E53">
      <w:pPr>
        <w:pStyle w:val="ListBullet"/>
        <w:numPr>
          <w:ilvl w:val="1"/>
          <w:numId w:val="100"/>
        </w:numPr>
      </w:pPr>
      <w:r>
        <w:t xml:space="preserve">Valid – selects input elements with valid values </w:t>
      </w:r>
    </w:p>
    <w:p w14:paraId="1F55F486" w14:textId="77777777" w:rsidR="00CC2A9A" w:rsidRDefault="00CC2A9A" w:rsidP="00CC2A9A">
      <w:pPr>
        <w:pStyle w:val="ListBullet"/>
        <w:numPr>
          <w:ilvl w:val="0"/>
          <w:numId w:val="0"/>
        </w:numPr>
        <w:ind w:left="432" w:hanging="432"/>
      </w:pPr>
    </w:p>
    <w:p w14:paraId="6B6E3ED1" w14:textId="761B7995" w:rsidR="00CC2A9A" w:rsidRDefault="00CC2A9A" w:rsidP="005544E7">
      <w:pPr>
        <w:pStyle w:val="ListBullet"/>
        <w:numPr>
          <w:ilvl w:val="0"/>
          <w:numId w:val="0"/>
        </w:numPr>
        <w:ind w:left="432" w:hanging="432"/>
        <w:rPr>
          <w:b/>
          <w:u w:val="single"/>
        </w:rPr>
      </w:pPr>
      <w:r>
        <w:rPr>
          <w:b/>
          <w:u w:val="single"/>
        </w:rPr>
        <w:t xml:space="preserve">Handling events </w:t>
      </w:r>
    </w:p>
    <w:p w14:paraId="0B75F54A" w14:textId="398FC87A" w:rsidR="00CC2A9A" w:rsidRDefault="00CC2A9A" w:rsidP="00CC2A9A">
      <w:pPr>
        <w:pStyle w:val="ListBullet"/>
        <w:numPr>
          <w:ilvl w:val="0"/>
          <w:numId w:val="101"/>
        </w:numPr>
      </w:pPr>
      <w:r>
        <w:t xml:space="preserve">You can give any button, including the submit input field of a form, an onclick value </w:t>
      </w:r>
    </w:p>
    <w:p w14:paraId="02A9723A" w14:textId="3E7DFF71" w:rsidR="00CC2A9A" w:rsidRDefault="00CC2A9A" w:rsidP="00CC2A9A">
      <w:pPr>
        <w:pStyle w:val="ListBullet"/>
        <w:numPr>
          <w:ilvl w:val="1"/>
          <w:numId w:val="101"/>
        </w:numPr>
      </w:pPr>
      <w:r>
        <w:t xml:space="preserve">Name it to a JavaScript function you’ve declared higher in the HTML </w:t>
      </w:r>
    </w:p>
    <w:p w14:paraId="57E31A8A" w14:textId="02BD6DB1" w:rsidR="00CC2A9A" w:rsidRDefault="00CC2A9A" w:rsidP="00CC2A9A">
      <w:pPr>
        <w:pStyle w:val="ListBullet"/>
        <w:numPr>
          <w:ilvl w:val="1"/>
          <w:numId w:val="101"/>
        </w:numPr>
      </w:pPr>
      <w:r>
        <w:t xml:space="preserve">Can pass data to this event handler </w:t>
      </w:r>
    </w:p>
    <w:p w14:paraId="6BA39562" w14:textId="7DA6C749" w:rsidR="00E50142" w:rsidRPr="00CC2A9A" w:rsidRDefault="00E50142" w:rsidP="00E50142">
      <w:pPr>
        <w:pStyle w:val="ListBullet"/>
        <w:numPr>
          <w:ilvl w:val="0"/>
          <w:numId w:val="101"/>
        </w:numPr>
      </w:pPr>
      <w:r>
        <w:t xml:space="preserve">There are other events than onclick such as mouseover, mouseout, onblur etc. </w:t>
      </w:r>
    </w:p>
    <w:p w14:paraId="3F927539" w14:textId="77777777" w:rsidR="00CC2A9A" w:rsidRDefault="00CC2A9A" w:rsidP="00CC2A9A">
      <w:pPr>
        <w:pStyle w:val="ListBullet"/>
        <w:numPr>
          <w:ilvl w:val="0"/>
          <w:numId w:val="0"/>
        </w:numPr>
        <w:ind w:left="432" w:hanging="432"/>
      </w:pPr>
    </w:p>
    <w:p w14:paraId="3F73F38C" w14:textId="2CA6C306" w:rsidR="009D336F" w:rsidRDefault="009D336F" w:rsidP="00DA1191">
      <w:pPr>
        <w:pStyle w:val="ListBullet"/>
        <w:numPr>
          <w:ilvl w:val="0"/>
          <w:numId w:val="0"/>
        </w:numPr>
        <w:ind w:left="432" w:hanging="432"/>
        <w:rPr>
          <w:b/>
          <w:u w:val="single"/>
        </w:rPr>
      </w:pPr>
      <w:r>
        <w:rPr>
          <w:b/>
          <w:u w:val="single"/>
        </w:rPr>
        <w:t>Embedding data in a Web page</w:t>
      </w:r>
    </w:p>
    <w:p w14:paraId="6C2B04F9" w14:textId="2CF83FE7" w:rsidR="009D336F" w:rsidRDefault="009D336F" w:rsidP="009D336F">
      <w:pPr>
        <w:pStyle w:val="ListBullet"/>
        <w:numPr>
          <w:ilvl w:val="0"/>
          <w:numId w:val="102"/>
        </w:numPr>
      </w:pPr>
      <w:r>
        <w:t xml:space="preserve">User-defined attributes </w:t>
      </w:r>
    </w:p>
    <w:p w14:paraId="63D92814" w14:textId="01EFCDE9" w:rsidR="00EB58EE" w:rsidRPr="006823FA" w:rsidRDefault="009D336F" w:rsidP="00DA1191">
      <w:pPr>
        <w:pStyle w:val="ListBullet"/>
        <w:numPr>
          <w:ilvl w:val="1"/>
          <w:numId w:val="102"/>
        </w:numPr>
      </w:pPr>
      <w:r>
        <w:t xml:space="preserve">HTML 5 endorses hidden data using custom attributes </w:t>
      </w:r>
      <w:r w:rsidR="00B82663">
        <w:t>if</w:t>
      </w:r>
      <w:r>
        <w:t xml:space="preserve"> you start your attribute names with ‘data</w:t>
      </w:r>
      <w:r w:rsidR="00B82663">
        <w:t>- ‘</w:t>
      </w:r>
    </w:p>
    <w:p w14:paraId="0081BCF0" w14:textId="67BB11E0" w:rsidR="00F70C18" w:rsidRDefault="00F70C18" w:rsidP="00DA1191">
      <w:pPr>
        <w:pStyle w:val="ListBullet"/>
        <w:numPr>
          <w:ilvl w:val="0"/>
          <w:numId w:val="0"/>
        </w:numPr>
        <w:ind w:left="432" w:hanging="432"/>
        <w:rPr>
          <w:b/>
          <w:u w:val="single"/>
        </w:rPr>
      </w:pPr>
      <w:r>
        <w:rPr>
          <w:b/>
          <w:u w:val="single"/>
        </w:rPr>
        <w:t>Web Storage</w:t>
      </w:r>
    </w:p>
    <w:p w14:paraId="2673AC89" w14:textId="026089D4" w:rsidR="00F70C18" w:rsidRDefault="00F70C18" w:rsidP="00F70C18">
      <w:pPr>
        <w:pStyle w:val="ListBullet"/>
        <w:numPr>
          <w:ilvl w:val="0"/>
          <w:numId w:val="102"/>
        </w:numPr>
      </w:pPr>
      <w:r>
        <w:t xml:space="preserve">HTML5 web storage provides two new objects for storing data on the client </w:t>
      </w:r>
    </w:p>
    <w:p w14:paraId="084962D0" w14:textId="5049C29C" w:rsidR="00F70C18" w:rsidRDefault="00F70C18" w:rsidP="00F70C18">
      <w:pPr>
        <w:pStyle w:val="ListBullet"/>
        <w:numPr>
          <w:ilvl w:val="1"/>
          <w:numId w:val="102"/>
        </w:numPr>
      </w:pPr>
      <w:r>
        <w:t xml:space="preserve">Window.localstorage – </w:t>
      </w:r>
      <w:r w:rsidRPr="00593233">
        <w:rPr>
          <w:highlight w:val="yellow"/>
        </w:rPr>
        <w:t>stores data with no expiration</w:t>
      </w:r>
      <w:r>
        <w:t xml:space="preserve"> date</w:t>
      </w:r>
    </w:p>
    <w:p w14:paraId="483910E3" w14:textId="1BABB9DF" w:rsidR="00F70C18" w:rsidRDefault="00F70C18" w:rsidP="00F70C18">
      <w:pPr>
        <w:pStyle w:val="ListBullet"/>
        <w:numPr>
          <w:ilvl w:val="1"/>
          <w:numId w:val="102"/>
        </w:numPr>
      </w:pPr>
      <w:r>
        <w:t xml:space="preserve">Code.sessionStorage – </w:t>
      </w:r>
      <w:r w:rsidRPr="00593233">
        <w:rPr>
          <w:highlight w:val="yellow"/>
        </w:rPr>
        <w:t>stores data for one session (data is lost when the tab is closed)</w:t>
      </w:r>
      <w:r>
        <w:t xml:space="preserve"> </w:t>
      </w:r>
    </w:p>
    <w:p w14:paraId="6CE876B0" w14:textId="46B22148" w:rsidR="00F70C18" w:rsidRDefault="00F70C18" w:rsidP="00F70C18">
      <w:pPr>
        <w:pStyle w:val="ListBullet"/>
        <w:numPr>
          <w:ilvl w:val="0"/>
          <w:numId w:val="102"/>
        </w:numPr>
      </w:pPr>
      <w:r>
        <w:t>Faster and larger data limit than old method, ‘</w:t>
      </w:r>
      <w:r w:rsidRPr="00593233">
        <w:rPr>
          <w:highlight w:val="yellow"/>
        </w:rPr>
        <w:t>cookies’</w:t>
      </w:r>
      <w:r>
        <w:t xml:space="preserve"> </w:t>
      </w:r>
    </w:p>
    <w:p w14:paraId="59ADB9EB" w14:textId="511A8B22" w:rsidR="00BA7E12" w:rsidRPr="00F70C18" w:rsidRDefault="00BA7E12" w:rsidP="00F70C18">
      <w:pPr>
        <w:pStyle w:val="ListBullet"/>
        <w:numPr>
          <w:ilvl w:val="0"/>
          <w:numId w:val="102"/>
        </w:numPr>
      </w:pPr>
      <w:r>
        <w:t xml:space="preserve">sessionStorage has setItem and getItem methods </w:t>
      </w:r>
    </w:p>
    <w:p w14:paraId="43C235AC" w14:textId="3A187D50" w:rsidR="008309BE" w:rsidRDefault="00FD0F2B" w:rsidP="008309BE">
      <w:pPr>
        <w:pStyle w:val="ListBullet"/>
        <w:numPr>
          <w:ilvl w:val="0"/>
          <w:numId w:val="0"/>
        </w:numPr>
        <w:ind w:left="432" w:hanging="432"/>
      </w:pPr>
      <w:r>
        <w:rPr>
          <w:noProof/>
          <w:lang w:val="en-GB" w:eastAsia="en-GB"/>
        </w:rPr>
        <w:lastRenderedPageBreak/>
        <w:drawing>
          <wp:anchor distT="0" distB="0" distL="114300" distR="114300" simplePos="0" relativeHeight="251666432" behindDoc="0" locked="0" layoutInCell="1" allowOverlap="1" wp14:anchorId="2964D9DC" wp14:editId="583CB5E9">
            <wp:simplePos x="0" y="0"/>
            <wp:positionH relativeFrom="column">
              <wp:posOffset>508635</wp:posOffset>
            </wp:positionH>
            <wp:positionV relativeFrom="paragraph">
              <wp:posOffset>42545</wp:posOffset>
            </wp:positionV>
            <wp:extent cx="4100195" cy="3205480"/>
            <wp:effectExtent l="0" t="0" r="0" b="0"/>
            <wp:wrapSquare wrapText="bothSides"/>
            <wp:docPr id="10" name="Picture 10" descr="Screen%20Shot%202018-06-06%20at%202.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06%20at%202.25.10%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0195" cy="320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1D02B" w14:textId="5377E852" w:rsidR="008309BE" w:rsidRDefault="008309BE" w:rsidP="008309BE">
      <w:pPr>
        <w:pStyle w:val="ListBullet"/>
        <w:numPr>
          <w:ilvl w:val="0"/>
          <w:numId w:val="0"/>
        </w:numPr>
        <w:ind w:left="432" w:hanging="432"/>
      </w:pPr>
    </w:p>
    <w:p w14:paraId="50EBBC70" w14:textId="0A50182D" w:rsidR="008309BE" w:rsidRDefault="008309BE" w:rsidP="008309BE">
      <w:pPr>
        <w:pStyle w:val="ListBullet"/>
        <w:numPr>
          <w:ilvl w:val="0"/>
          <w:numId w:val="0"/>
        </w:numPr>
        <w:ind w:left="432" w:hanging="432"/>
      </w:pPr>
    </w:p>
    <w:p w14:paraId="7EA90514" w14:textId="33179F7F" w:rsidR="008309BE" w:rsidRDefault="008309BE" w:rsidP="008309BE">
      <w:pPr>
        <w:pStyle w:val="ListBullet"/>
        <w:numPr>
          <w:ilvl w:val="0"/>
          <w:numId w:val="0"/>
        </w:numPr>
        <w:ind w:left="432" w:hanging="432"/>
      </w:pPr>
    </w:p>
    <w:p w14:paraId="3534BBCA" w14:textId="3852230E" w:rsidR="008309BE" w:rsidRDefault="008309BE" w:rsidP="008309BE">
      <w:pPr>
        <w:pStyle w:val="ListBullet"/>
        <w:numPr>
          <w:ilvl w:val="0"/>
          <w:numId w:val="0"/>
        </w:numPr>
        <w:ind w:left="432" w:hanging="432"/>
      </w:pPr>
    </w:p>
    <w:p w14:paraId="7A119028" w14:textId="3BF190DD" w:rsidR="0057605F" w:rsidRDefault="0057605F" w:rsidP="008309BE">
      <w:pPr>
        <w:pStyle w:val="ListBullet"/>
        <w:numPr>
          <w:ilvl w:val="0"/>
          <w:numId w:val="0"/>
        </w:numPr>
        <w:ind w:left="432" w:hanging="432"/>
      </w:pPr>
    </w:p>
    <w:p w14:paraId="68334B24" w14:textId="5B01E138" w:rsidR="0057605F" w:rsidRDefault="0057605F" w:rsidP="008309BE">
      <w:pPr>
        <w:pStyle w:val="ListBullet"/>
        <w:numPr>
          <w:ilvl w:val="0"/>
          <w:numId w:val="0"/>
        </w:numPr>
        <w:ind w:left="432" w:hanging="432"/>
      </w:pPr>
    </w:p>
    <w:p w14:paraId="12D6A34F" w14:textId="77777777" w:rsidR="0057605F" w:rsidRDefault="0057605F" w:rsidP="008309BE">
      <w:pPr>
        <w:pStyle w:val="ListBullet"/>
        <w:numPr>
          <w:ilvl w:val="0"/>
          <w:numId w:val="0"/>
        </w:numPr>
        <w:ind w:left="432" w:hanging="432"/>
      </w:pPr>
    </w:p>
    <w:p w14:paraId="4F43D182" w14:textId="52CB6541" w:rsidR="0057605F" w:rsidRDefault="0057605F" w:rsidP="008309BE">
      <w:pPr>
        <w:pStyle w:val="ListBullet"/>
        <w:numPr>
          <w:ilvl w:val="0"/>
          <w:numId w:val="0"/>
        </w:numPr>
        <w:ind w:left="432" w:hanging="432"/>
      </w:pPr>
    </w:p>
    <w:p w14:paraId="77C950D3" w14:textId="5E43BEE6" w:rsidR="0057605F" w:rsidRDefault="0057605F" w:rsidP="008309BE">
      <w:pPr>
        <w:pStyle w:val="ListBullet"/>
        <w:numPr>
          <w:ilvl w:val="0"/>
          <w:numId w:val="0"/>
        </w:numPr>
        <w:ind w:left="432" w:hanging="432"/>
      </w:pPr>
    </w:p>
    <w:p w14:paraId="012E9E60" w14:textId="6D068196" w:rsidR="0057605F" w:rsidRDefault="0057605F" w:rsidP="008309BE">
      <w:pPr>
        <w:pStyle w:val="ListBullet"/>
        <w:numPr>
          <w:ilvl w:val="0"/>
          <w:numId w:val="0"/>
        </w:numPr>
        <w:ind w:left="432" w:hanging="432"/>
      </w:pPr>
    </w:p>
    <w:p w14:paraId="43150109" w14:textId="14EF8F4D" w:rsidR="008309BE" w:rsidRDefault="008309BE" w:rsidP="008309BE">
      <w:pPr>
        <w:pStyle w:val="ListBullet"/>
        <w:numPr>
          <w:ilvl w:val="0"/>
          <w:numId w:val="0"/>
        </w:numPr>
        <w:ind w:left="432" w:hanging="432"/>
      </w:pPr>
    </w:p>
    <w:p w14:paraId="17D58925" w14:textId="2CCA46ED" w:rsidR="008309BE" w:rsidRDefault="008309BE" w:rsidP="008309BE">
      <w:pPr>
        <w:pStyle w:val="ListBullet"/>
        <w:numPr>
          <w:ilvl w:val="0"/>
          <w:numId w:val="0"/>
        </w:numPr>
        <w:ind w:left="432" w:hanging="432"/>
      </w:pPr>
    </w:p>
    <w:p w14:paraId="75FAFFDE" w14:textId="1D349543" w:rsidR="008309BE" w:rsidRDefault="008309BE" w:rsidP="008309BE">
      <w:pPr>
        <w:pStyle w:val="ListBullet"/>
        <w:numPr>
          <w:ilvl w:val="0"/>
          <w:numId w:val="0"/>
        </w:numPr>
        <w:ind w:left="432" w:hanging="432"/>
      </w:pPr>
    </w:p>
    <w:p w14:paraId="69DFD99F" w14:textId="7DDF29B3" w:rsidR="008309BE" w:rsidRPr="008309BE" w:rsidRDefault="008309BE" w:rsidP="00BB5984">
      <w:pPr>
        <w:pStyle w:val="ListBullet"/>
        <w:numPr>
          <w:ilvl w:val="0"/>
          <w:numId w:val="0"/>
        </w:numPr>
      </w:pPr>
    </w:p>
    <w:p w14:paraId="3C93789E" w14:textId="18BFD5A5" w:rsidR="00011206" w:rsidRDefault="00011206" w:rsidP="00011206">
      <w:pPr>
        <w:pStyle w:val="ListBullet"/>
        <w:numPr>
          <w:ilvl w:val="0"/>
          <w:numId w:val="0"/>
        </w:numPr>
        <w:ind w:left="432" w:hanging="432"/>
      </w:pPr>
    </w:p>
    <w:p w14:paraId="2D3CA08D" w14:textId="77777777" w:rsidR="00A4126C" w:rsidRDefault="00A4126C" w:rsidP="00011206">
      <w:pPr>
        <w:pStyle w:val="ListBullet"/>
        <w:numPr>
          <w:ilvl w:val="0"/>
          <w:numId w:val="0"/>
        </w:numPr>
        <w:ind w:left="432" w:hanging="432"/>
      </w:pPr>
    </w:p>
    <w:p w14:paraId="09E81A64" w14:textId="39FAECA9" w:rsidR="00A4126C" w:rsidRDefault="00A4126C" w:rsidP="00011206">
      <w:pPr>
        <w:pStyle w:val="ListBullet"/>
        <w:numPr>
          <w:ilvl w:val="0"/>
          <w:numId w:val="0"/>
        </w:numPr>
        <w:ind w:left="432" w:hanging="432"/>
      </w:pPr>
      <w:r>
        <w:rPr>
          <w:noProof/>
          <w:lang w:val="en-GB" w:eastAsia="en-GB"/>
        </w:rPr>
        <w:lastRenderedPageBreak/>
        <w:drawing>
          <wp:anchor distT="0" distB="0" distL="114300" distR="114300" simplePos="0" relativeHeight="251667456" behindDoc="0" locked="0" layoutInCell="1" allowOverlap="1" wp14:anchorId="2E60BCE2" wp14:editId="53120574">
            <wp:simplePos x="0" y="0"/>
            <wp:positionH relativeFrom="column">
              <wp:posOffset>508000</wp:posOffset>
            </wp:positionH>
            <wp:positionV relativeFrom="paragraph">
              <wp:posOffset>2540</wp:posOffset>
            </wp:positionV>
            <wp:extent cx="5139055" cy="4126865"/>
            <wp:effectExtent l="0" t="0" r="0" b="0"/>
            <wp:wrapSquare wrapText="bothSides"/>
            <wp:docPr id="11" name="Picture 11" descr="Screen%20Shot%202018-06-06%20at%202.2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06%20at%202.28.4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055" cy="412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4927A6" w14:textId="707B01A4" w:rsidR="00A4126C" w:rsidRDefault="00A4126C" w:rsidP="00011206">
      <w:pPr>
        <w:pStyle w:val="ListBullet"/>
        <w:numPr>
          <w:ilvl w:val="0"/>
          <w:numId w:val="0"/>
        </w:numPr>
        <w:ind w:left="432" w:hanging="432"/>
      </w:pPr>
    </w:p>
    <w:p w14:paraId="1982E36C" w14:textId="269F942F" w:rsidR="00A4126C" w:rsidRDefault="00A4126C" w:rsidP="00011206">
      <w:pPr>
        <w:pStyle w:val="ListBullet"/>
        <w:numPr>
          <w:ilvl w:val="0"/>
          <w:numId w:val="0"/>
        </w:numPr>
        <w:ind w:left="432" w:hanging="432"/>
      </w:pPr>
    </w:p>
    <w:p w14:paraId="4D5B7116" w14:textId="15925122" w:rsidR="00A4126C" w:rsidRDefault="00A4126C" w:rsidP="00011206">
      <w:pPr>
        <w:pStyle w:val="ListBullet"/>
        <w:numPr>
          <w:ilvl w:val="0"/>
          <w:numId w:val="0"/>
        </w:numPr>
        <w:ind w:left="432" w:hanging="432"/>
      </w:pPr>
    </w:p>
    <w:p w14:paraId="480E4470" w14:textId="251FEA91" w:rsidR="00A4126C" w:rsidRDefault="00A4126C" w:rsidP="00011206">
      <w:pPr>
        <w:pStyle w:val="ListBullet"/>
        <w:numPr>
          <w:ilvl w:val="0"/>
          <w:numId w:val="0"/>
        </w:numPr>
        <w:ind w:left="432" w:hanging="432"/>
      </w:pPr>
    </w:p>
    <w:p w14:paraId="666468A8" w14:textId="225B2CB1" w:rsidR="00A4126C" w:rsidRDefault="00A4126C" w:rsidP="00011206">
      <w:pPr>
        <w:pStyle w:val="ListBullet"/>
        <w:numPr>
          <w:ilvl w:val="0"/>
          <w:numId w:val="0"/>
        </w:numPr>
        <w:ind w:left="432" w:hanging="432"/>
      </w:pPr>
    </w:p>
    <w:p w14:paraId="350FEB6B" w14:textId="77777777" w:rsidR="00A4126C" w:rsidRDefault="00A4126C" w:rsidP="00011206">
      <w:pPr>
        <w:pStyle w:val="ListBullet"/>
        <w:numPr>
          <w:ilvl w:val="0"/>
          <w:numId w:val="0"/>
        </w:numPr>
        <w:ind w:left="432" w:hanging="432"/>
      </w:pPr>
    </w:p>
    <w:p w14:paraId="3EC74169" w14:textId="77777777" w:rsidR="00A4126C" w:rsidRDefault="00A4126C" w:rsidP="00011206">
      <w:pPr>
        <w:pStyle w:val="ListBullet"/>
        <w:numPr>
          <w:ilvl w:val="0"/>
          <w:numId w:val="0"/>
        </w:numPr>
        <w:ind w:left="432" w:hanging="432"/>
      </w:pPr>
    </w:p>
    <w:p w14:paraId="7D25354E" w14:textId="15D48A1C" w:rsidR="00A4126C" w:rsidRDefault="00A4126C" w:rsidP="00011206">
      <w:pPr>
        <w:pStyle w:val="ListBullet"/>
        <w:numPr>
          <w:ilvl w:val="0"/>
          <w:numId w:val="0"/>
        </w:numPr>
        <w:ind w:left="432" w:hanging="432"/>
      </w:pPr>
    </w:p>
    <w:p w14:paraId="177ADB36" w14:textId="0B592B77" w:rsidR="00A4126C" w:rsidRDefault="00A4126C" w:rsidP="00011206">
      <w:pPr>
        <w:pStyle w:val="ListBullet"/>
        <w:numPr>
          <w:ilvl w:val="0"/>
          <w:numId w:val="0"/>
        </w:numPr>
        <w:ind w:left="432" w:hanging="432"/>
      </w:pPr>
    </w:p>
    <w:p w14:paraId="5F38736B" w14:textId="77777777" w:rsidR="00A4126C" w:rsidRDefault="00A4126C" w:rsidP="00011206">
      <w:pPr>
        <w:pStyle w:val="ListBullet"/>
        <w:numPr>
          <w:ilvl w:val="0"/>
          <w:numId w:val="0"/>
        </w:numPr>
        <w:ind w:left="432" w:hanging="432"/>
      </w:pPr>
    </w:p>
    <w:p w14:paraId="13B0B0AE" w14:textId="77777777" w:rsidR="00A4126C" w:rsidRDefault="00A4126C" w:rsidP="00011206">
      <w:pPr>
        <w:pStyle w:val="ListBullet"/>
        <w:numPr>
          <w:ilvl w:val="0"/>
          <w:numId w:val="0"/>
        </w:numPr>
        <w:ind w:left="432" w:hanging="432"/>
      </w:pPr>
    </w:p>
    <w:p w14:paraId="7C76D0C2" w14:textId="2AA8A025" w:rsidR="00A4126C" w:rsidRDefault="00A4126C" w:rsidP="00011206">
      <w:pPr>
        <w:pStyle w:val="ListBullet"/>
        <w:numPr>
          <w:ilvl w:val="0"/>
          <w:numId w:val="0"/>
        </w:numPr>
        <w:ind w:left="432" w:hanging="432"/>
      </w:pPr>
      <w:r>
        <w:rPr>
          <w:noProof/>
          <w:lang w:val="en-GB" w:eastAsia="en-GB"/>
        </w:rPr>
        <w:drawing>
          <wp:anchor distT="0" distB="0" distL="114300" distR="114300" simplePos="0" relativeHeight="251669504" behindDoc="0" locked="0" layoutInCell="1" allowOverlap="1" wp14:anchorId="0BD042D3" wp14:editId="65C0E2A9">
            <wp:simplePos x="0" y="0"/>
            <wp:positionH relativeFrom="column">
              <wp:posOffset>508000</wp:posOffset>
            </wp:positionH>
            <wp:positionV relativeFrom="paragraph">
              <wp:posOffset>305435</wp:posOffset>
            </wp:positionV>
            <wp:extent cx="5211445" cy="4215765"/>
            <wp:effectExtent l="0" t="0" r="0" b="635"/>
            <wp:wrapSquare wrapText="bothSides"/>
            <wp:docPr id="13" name="Picture 13" descr="Screen%20Shot%202018-06-06%20at%202.2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6-06%20at%202.28.3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1445" cy="4215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3A29A" w14:textId="453F5B91" w:rsidR="00A4126C" w:rsidRDefault="00A4126C" w:rsidP="00011206">
      <w:pPr>
        <w:pStyle w:val="ListBullet"/>
        <w:numPr>
          <w:ilvl w:val="0"/>
          <w:numId w:val="0"/>
        </w:numPr>
        <w:ind w:left="432" w:hanging="432"/>
      </w:pPr>
    </w:p>
    <w:p w14:paraId="58F1DF29" w14:textId="5788FED7" w:rsidR="00A4126C" w:rsidRDefault="00A4126C" w:rsidP="00011206">
      <w:pPr>
        <w:pStyle w:val="ListBullet"/>
        <w:numPr>
          <w:ilvl w:val="0"/>
          <w:numId w:val="0"/>
        </w:numPr>
        <w:ind w:left="432" w:hanging="432"/>
      </w:pPr>
    </w:p>
    <w:p w14:paraId="520B136A" w14:textId="1811F9DE" w:rsidR="00A4126C" w:rsidRDefault="00A4126C" w:rsidP="00011206">
      <w:pPr>
        <w:pStyle w:val="ListBullet"/>
        <w:numPr>
          <w:ilvl w:val="0"/>
          <w:numId w:val="0"/>
        </w:numPr>
        <w:ind w:left="432" w:hanging="432"/>
      </w:pPr>
    </w:p>
    <w:p w14:paraId="0DF4BC74" w14:textId="2F36282E" w:rsidR="00A4126C" w:rsidRDefault="00A4126C" w:rsidP="00011206">
      <w:pPr>
        <w:pStyle w:val="ListBullet"/>
        <w:numPr>
          <w:ilvl w:val="0"/>
          <w:numId w:val="0"/>
        </w:numPr>
        <w:ind w:left="432" w:hanging="432"/>
      </w:pPr>
    </w:p>
    <w:p w14:paraId="00EE53AF" w14:textId="6F29D254" w:rsidR="00A4126C" w:rsidRDefault="00A4126C" w:rsidP="00011206">
      <w:pPr>
        <w:pStyle w:val="ListBullet"/>
        <w:numPr>
          <w:ilvl w:val="0"/>
          <w:numId w:val="0"/>
        </w:numPr>
        <w:ind w:left="432" w:hanging="432"/>
      </w:pPr>
    </w:p>
    <w:p w14:paraId="520D1420" w14:textId="5AB3CE59" w:rsidR="00A4126C" w:rsidRDefault="00A4126C" w:rsidP="00011206">
      <w:pPr>
        <w:pStyle w:val="ListBullet"/>
        <w:numPr>
          <w:ilvl w:val="0"/>
          <w:numId w:val="0"/>
        </w:numPr>
        <w:ind w:left="432" w:hanging="432"/>
      </w:pPr>
    </w:p>
    <w:p w14:paraId="5AC9E844" w14:textId="6A67D69D" w:rsidR="00A4126C" w:rsidRDefault="00A4126C" w:rsidP="00011206">
      <w:pPr>
        <w:pStyle w:val="ListBullet"/>
        <w:numPr>
          <w:ilvl w:val="0"/>
          <w:numId w:val="0"/>
        </w:numPr>
        <w:ind w:left="432" w:hanging="432"/>
      </w:pPr>
    </w:p>
    <w:p w14:paraId="0EE05970" w14:textId="16045035" w:rsidR="00A4126C" w:rsidRDefault="00A4126C" w:rsidP="00011206">
      <w:pPr>
        <w:pStyle w:val="ListBullet"/>
        <w:numPr>
          <w:ilvl w:val="0"/>
          <w:numId w:val="0"/>
        </w:numPr>
        <w:ind w:left="432" w:hanging="432"/>
      </w:pPr>
    </w:p>
    <w:p w14:paraId="4FD3E445" w14:textId="0CE7911F" w:rsidR="00A4126C" w:rsidRDefault="00A4126C" w:rsidP="00011206">
      <w:pPr>
        <w:pStyle w:val="ListBullet"/>
        <w:numPr>
          <w:ilvl w:val="0"/>
          <w:numId w:val="0"/>
        </w:numPr>
        <w:ind w:left="432" w:hanging="432"/>
      </w:pPr>
    </w:p>
    <w:p w14:paraId="0EE908F4" w14:textId="77777777" w:rsidR="00A4126C" w:rsidRDefault="00A4126C" w:rsidP="00011206">
      <w:pPr>
        <w:pStyle w:val="ListBullet"/>
        <w:numPr>
          <w:ilvl w:val="0"/>
          <w:numId w:val="0"/>
        </w:numPr>
        <w:ind w:left="432" w:hanging="432"/>
      </w:pPr>
    </w:p>
    <w:p w14:paraId="1D0942F9" w14:textId="1DF4585E" w:rsidR="00A4126C" w:rsidRDefault="00A4126C" w:rsidP="00011206">
      <w:pPr>
        <w:pStyle w:val="ListBullet"/>
        <w:numPr>
          <w:ilvl w:val="0"/>
          <w:numId w:val="0"/>
        </w:numPr>
        <w:ind w:left="432" w:hanging="432"/>
      </w:pPr>
    </w:p>
    <w:p w14:paraId="075B0521" w14:textId="429EC82E" w:rsidR="00A4126C" w:rsidRDefault="00A4126C" w:rsidP="00011206">
      <w:pPr>
        <w:pStyle w:val="ListBullet"/>
        <w:numPr>
          <w:ilvl w:val="0"/>
          <w:numId w:val="0"/>
        </w:numPr>
        <w:ind w:left="432" w:hanging="432"/>
      </w:pPr>
    </w:p>
    <w:p w14:paraId="49E07F15" w14:textId="11BCE761" w:rsidR="00A4126C" w:rsidRDefault="00A4126C" w:rsidP="00011206">
      <w:pPr>
        <w:pStyle w:val="ListBullet"/>
        <w:numPr>
          <w:ilvl w:val="0"/>
          <w:numId w:val="0"/>
        </w:numPr>
        <w:ind w:left="432" w:hanging="432"/>
      </w:pPr>
    </w:p>
    <w:p w14:paraId="5F6FFF33" w14:textId="35A84198" w:rsidR="00395E30" w:rsidRDefault="00395E30" w:rsidP="00011206">
      <w:pPr>
        <w:pStyle w:val="ListBullet"/>
        <w:numPr>
          <w:ilvl w:val="0"/>
          <w:numId w:val="0"/>
        </w:numPr>
        <w:ind w:left="432" w:hanging="432"/>
      </w:pPr>
      <w:r>
        <w:rPr>
          <w:noProof/>
          <w:lang w:val="en-GB" w:eastAsia="en-GB"/>
        </w:rPr>
        <w:lastRenderedPageBreak/>
        <w:drawing>
          <wp:anchor distT="0" distB="0" distL="114300" distR="114300" simplePos="0" relativeHeight="251668480" behindDoc="0" locked="0" layoutInCell="1" allowOverlap="1" wp14:anchorId="6D1060BE" wp14:editId="56400CD1">
            <wp:simplePos x="0" y="0"/>
            <wp:positionH relativeFrom="column">
              <wp:posOffset>389890</wp:posOffset>
            </wp:positionH>
            <wp:positionV relativeFrom="paragraph">
              <wp:posOffset>116840</wp:posOffset>
            </wp:positionV>
            <wp:extent cx="5372735" cy="4161790"/>
            <wp:effectExtent l="0" t="0" r="12065" b="3810"/>
            <wp:wrapSquare wrapText="bothSides"/>
            <wp:docPr id="12" name="Picture 12" descr="Screen%20Shot%202018-06-06%20at%202.2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06%20at%202.28.4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735" cy="416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E3047" w14:textId="01D724B7" w:rsidR="00395E30" w:rsidRDefault="00395E30" w:rsidP="00011206">
      <w:pPr>
        <w:pStyle w:val="ListBullet"/>
        <w:numPr>
          <w:ilvl w:val="0"/>
          <w:numId w:val="0"/>
        </w:numPr>
        <w:ind w:left="432" w:hanging="432"/>
      </w:pPr>
    </w:p>
    <w:p w14:paraId="5DAF0216" w14:textId="0757DE1A" w:rsidR="00395E30" w:rsidRDefault="00395E30" w:rsidP="00011206">
      <w:pPr>
        <w:pStyle w:val="ListBullet"/>
        <w:numPr>
          <w:ilvl w:val="0"/>
          <w:numId w:val="0"/>
        </w:numPr>
        <w:ind w:left="432" w:hanging="432"/>
      </w:pPr>
    </w:p>
    <w:p w14:paraId="00872409" w14:textId="535611B4" w:rsidR="00011206" w:rsidRDefault="00011206" w:rsidP="00011206">
      <w:pPr>
        <w:pStyle w:val="ListBullet"/>
        <w:numPr>
          <w:ilvl w:val="0"/>
          <w:numId w:val="0"/>
        </w:numPr>
        <w:ind w:left="432" w:hanging="432"/>
      </w:pPr>
    </w:p>
    <w:p w14:paraId="7238878A" w14:textId="77777777" w:rsidR="00395E30" w:rsidRDefault="00395E30" w:rsidP="00011206">
      <w:pPr>
        <w:pStyle w:val="ListBullet"/>
        <w:numPr>
          <w:ilvl w:val="0"/>
          <w:numId w:val="0"/>
        </w:numPr>
        <w:ind w:left="432" w:hanging="432"/>
      </w:pPr>
    </w:p>
    <w:p w14:paraId="3401C55E" w14:textId="77777777" w:rsidR="00395E30" w:rsidRDefault="00395E30" w:rsidP="00011206">
      <w:pPr>
        <w:pStyle w:val="ListBullet"/>
        <w:numPr>
          <w:ilvl w:val="0"/>
          <w:numId w:val="0"/>
        </w:numPr>
        <w:ind w:left="432" w:hanging="432"/>
      </w:pPr>
    </w:p>
    <w:p w14:paraId="42FD86D5" w14:textId="77777777" w:rsidR="00395E30" w:rsidRDefault="00395E30" w:rsidP="00011206">
      <w:pPr>
        <w:pStyle w:val="ListBullet"/>
        <w:numPr>
          <w:ilvl w:val="0"/>
          <w:numId w:val="0"/>
        </w:numPr>
        <w:ind w:left="432" w:hanging="432"/>
      </w:pPr>
    </w:p>
    <w:p w14:paraId="132A717F" w14:textId="77777777" w:rsidR="00395E30" w:rsidRDefault="00395E30" w:rsidP="00011206">
      <w:pPr>
        <w:pStyle w:val="ListBullet"/>
        <w:numPr>
          <w:ilvl w:val="0"/>
          <w:numId w:val="0"/>
        </w:numPr>
        <w:ind w:left="432" w:hanging="432"/>
      </w:pPr>
    </w:p>
    <w:p w14:paraId="5E50DFFD" w14:textId="77777777" w:rsidR="00395E30" w:rsidRDefault="00395E30" w:rsidP="00011206">
      <w:pPr>
        <w:pStyle w:val="ListBullet"/>
        <w:numPr>
          <w:ilvl w:val="0"/>
          <w:numId w:val="0"/>
        </w:numPr>
        <w:ind w:left="432" w:hanging="432"/>
      </w:pPr>
    </w:p>
    <w:p w14:paraId="5FADD85B" w14:textId="77777777" w:rsidR="00395E30" w:rsidRDefault="00395E30" w:rsidP="00011206">
      <w:pPr>
        <w:pStyle w:val="ListBullet"/>
        <w:numPr>
          <w:ilvl w:val="0"/>
          <w:numId w:val="0"/>
        </w:numPr>
        <w:ind w:left="432" w:hanging="432"/>
      </w:pPr>
    </w:p>
    <w:p w14:paraId="2B520708" w14:textId="77777777" w:rsidR="00395E30" w:rsidRDefault="00395E30" w:rsidP="00011206">
      <w:pPr>
        <w:pStyle w:val="ListBullet"/>
        <w:numPr>
          <w:ilvl w:val="0"/>
          <w:numId w:val="0"/>
        </w:numPr>
        <w:ind w:left="432" w:hanging="432"/>
      </w:pPr>
    </w:p>
    <w:p w14:paraId="04E48DEF" w14:textId="77777777" w:rsidR="00395E30" w:rsidRDefault="00395E30" w:rsidP="00011206">
      <w:pPr>
        <w:pStyle w:val="ListBullet"/>
        <w:numPr>
          <w:ilvl w:val="0"/>
          <w:numId w:val="0"/>
        </w:numPr>
        <w:ind w:left="432" w:hanging="432"/>
      </w:pPr>
    </w:p>
    <w:p w14:paraId="5B915FC4" w14:textId="77777777" w:rsidR="00395E30" w:rsidRDefault="00395E30" w:rsidP="0041537A">
      <w:pPr>
        <w:pStyle w:val="ListBullet"/>
        <w:numPr>
          <w:ilvl w:val="0"/>
          <w:numId w:val="0"/>
        </w:numPr>
      </w:pPr>
    </w:p>
    <w:p w14:paraId="5AED57F4" w14:textId="108D606D" w:rsidR="00395E30" w:rsidRPr="00B120F5" w:rsidRDefault="00395E30" w:rsidP="00395E30">
      <w:pPr>
        <w:pStyle w:val="Heading1"/>
        <w:rPr>
          <w:lang w:val="en-GB"/>
        </w:rPr>
      </w:pPr>
      <w:r>
        <w:rPr>
          <w:lang w:val="en-GB"/>
        </w:rPr>
        <w:t xml:space="preserve">Lecture 19: Human Memory  </w:t>
      </w:r>
    </w:p>
    <w:p w14:paraId="7313D55D" w14:textId="7EF80FAD" w:rsidR="00395E30" w:rsidRPr="009F7688" w:rsidRDefault="00395E30" w:rsidP="009F7688">
      <w:pPr>
        <w:pStyle w:val="ListBullet"/>
        <w:numPr>
          <w:ilvl w:val="0"/>
          <w:numId w:val="0"/>
        </w:numPr>
        <w:ind w:left="432" w:hanging="432"/>
        <w:rPr>
          <w:b/>
          <w:u w:val="single"/>
        </w:rPr>
      </w:pPr>
      <w:r w:rsidRPr="00353F52">
        <w:rPr>
          <w:b/>
          <w:u w:val="single"/>
        </w:rPr>
        <w:t>Learning objectives</w:t>
      </w:r>
    </w:p>
    <w:p w14:paraId="1453FF47" w14:textId="54ABD8E1" w:rsidR="00451EDF" w:rsidRPr="009F7688" w:rsidRDefault="00451EDF" w:rsidP="00451EDF">
      <w:pPr>
        <w:pStyle w:val="ListBullet"/>
        <w:numPr>
          <w:ilvl w:val="0"/>
          <w:numId w:val="103"/>
        </w:numPr>
        <w:rPr>
          <w:color w:val="FF0000"/>
        </w:rPr>
      </w:pPr>
      <w:r w:rsidRPr="009F7688">
        <w:rPr>
          <w:color w:val="FF0000"/>
        </w:rPr>
        <w:t xml:space="preserve">Describe the major categories of human memory </w:t>
      </w:r>
    </w:p>
    <w:p w14:paraId="10778812" w14:textId="66B03C29" w:rsidR="00451EDF" w:rsidRPr="009F7688" w:rsidRDefault="00451EDF" w:rsidP="00451EDF">
      <w:pPr>
        <w:pStyle w:val="ListBullet"/>
        <w:numPr>
          <w:ilvl w:val="0"/>
          <w:numId w:val="103"/>
        </w:numPr>
        <w:rPr>
          <w:color w:val="FF0000"/>
        </w:rPr>
      </w:pPr>
      <w:r w:rsidRPr="009F7688">
        <w:rPr>
          <w:color w:val="FF0000"/>
        </w:rPr>
        <w:t xml:space="preserve">Describe the major organizational structure of long term memory </w:t>
      </w:r>
    </w:p>
    <w:p w14:paraId="0BF29D72" w14:textId="3BF2ED19" w:rsidR="00451EDF" w:rsidRPr="009F7688" w:rsidRDefault="00451EDF" w:rsidP="009F7688">
      <w:pPr>
        <w:pStyle w:val="ListBullet"/>
        <w:numPr>
          <w:ilvl w:val="0"/>
          <w:numId w:val="103"/>
        </w:numPr>
        <w:rPr>
          <w:color w:val="FF0000"/>
        </w:rPr>
      </w:pPr>
      <w:r w:rsidRPr="009F7688">
        <w:rPr>
          <w:color w:val="FF0000"/>
        </w:rPr>
        <w:t xml:space="preserve">Understand how to apply these organizational structures to make more usable UI designs </w:t>
      </w:r>
    </w:p>
    <w:p w14:paraId="758ED14A" w14:textId="2ED55DEA" w:rsidR="00451EDF" w:rsidRDefault="00451EDF" w:rsidP="00451EDF">
      <w:pPr>
        <w:pStyle w:val="ListBullet"/>
        <w:numPr>
          <w:ilvl w:val="0"/>
          <w:numId w:val="0"/>
        </w:numPr>
        <w:ind w:left="432" w:hanging="432"/>
        <w:rPr>
          <w:b/>
          <w:u w:val="single"/>
        </w:rPr>
      </w:pPr>
      <w:r>
        <w:rPr>
          <w:b/>
          <w:u w:val="single"/>
        </w:rPr>
        <w:t xml:space="preserve">Memory </w:t>
      </w:r>
    </w:p>
    <w:p w14:paraId="02FFEA8A" w14:textId="77777777" w:rsidR="00451EDF" w:rsidRDefault="00451EDF" w:rsidP="00451EDF">
      <w:pPr>
        <w:pStyle w:val="ListBullet"/>
        <w:numPr>
          <w:ilvl w:val="0"/>
          <w:numId w:val="0"/>
        </w:numPr>
        <w:ind w:left="432" w:hanging="432"/>
        <w:rPr>
          <w:b/>
          <w:u w:val="single"/>
        </w:rPr>
      </w:pPr>
    </w:p>
    <w:p w14:paraId="466695AC" w14:textId="717EBE95" w:rsidR="00451EDF" w:rsidRDefault="00451EDF" w:rsidP="009F7688">
      <w:pPr>
        <w:pStyle w:val="ListBullet"/>
        <w:numPr>
          <w:ilvl w:val="0"/>
          <w:numId w:val="0"/>
        </w:numPr>
        <w:ind w:left="432" w:hanging="432"/>
      </w:pPr>
      <w:r>
        <w:t xml:space="preserve">There are three main types of memory function: </w:t>
      </w:r>
    </w:p>
    <w:p w14:paraId="5FCF7172" w14:textId="5C7F6149" w:rsidR="00451EDF" w:rsidRDefault="00451EDF" w:rsidP="00451EDF">
      <w:pPr>
        <w:pStyle w:val="ListBullet"/>
        <w:numPr>
          <w:ilvl w:val="0"/>
          <w:numId w:val="104"/>
        </w:numPr>
      </w:pPr>
      <w:r>
        <w:t xml:space="preserve">Sensory memories </w:t>
      </w:r>
    </w:p>
    <w:p w14:paraId="56B4431C" w14:textId="19DACFF0" w:rsidR="00451EDF" w:rsidRDefault="00451EDF" w:rsidP="00451EDF">
      <w:pPr>
        <w:pStyle w:val="ListBullet"/>
        <w:numPr>
          <w:ilvl w:val="1"/>
          <w:numId w:val="104"/>
        </w:numPr>
      </w:pPr>
      <w:r>
        <w:t xml:space="preserve">Attention – short-term memory or working memory </w:t>
      </w:r>
    </w:p>
    <w:p w14:paraId="7696FFA8" w14:textId="043A4BF3" w:rsidR="00451EDF" w:rsidRDefault="00451EDF" w:rsidP="00451EDF">
      <w:pPr>
        <w:pStyle w:val="ListBullet"/>
        <w:numPr>
          <w:ilvl w:val="1"/>
          <w:numId w:val="104"/>
        </w:numPr>
      </w:pPr>
      <w:r>
        <w:lastRenderedPageBreak/>
        <w:t xml:space="preserve">Rehearsal – Long-term memory </w:t>
      </w:r>
    </w:p>
    <w:p w14:paraId="740F2639" w14:textId="772AE386" w:rsidR="00451EDF" w:rsidRDefault="00451EDF" w:rsidP="00451EDF">
      <w:pPr>
        <w:pStyle w:val="ListBullet"/>
        <w:numPr>
          <w:ilvl w:val="0"/>
          <w:numId w:val="104"/>
        </w:numPr>
      </w:pPr>
      <w:r>
        <w:t xml:space="preserve">Selection of stimuli governed by level of ‘arousal’ (our level of interest or need) Some ‘interest’ is automatic </w:t>
      </w:r>
    </w:p>
    <w:p w14:paraId="5D6B445F" w14:textId="77777777" w:rsidR="00451EDF" w:rsidRDefault="00451EDF" w:rsidP="00451EDF">
      <w:pPr>
        <w:pStyle w:val="ListBullet"/>
        <w:numPr>
          <w:ilvl w:val="0"/>
          <w:numId w:val="0"/>
        </w:numPr>
        <w:ind w:left="432" w:hanging="432"/>
      </w:pPr>
    </w:p>
    <w:p w14:paraId="0C95931D" w14:textId="2662468D" w:rsidR="00451EDF" w:rsidRDefault="00451EDF" w:rsidP="009F7688">
      <w:pPr>
        <w:pStyle w:val="ListBullet"/>
        <w:numPr>
          <w:ilvl w:val="0"/>
          <w:numId w:val="0"/>
        </w:numPr>
        <w:ind w:left="432" w:hanging="432"/>
        <w:rPr>
          <w:b/>
          <w:u w:val="single"/>
        </w:rPr>
      </w:pPr>
      <w:r>
        <w:rPr>
          <w:b/>
          <w:u w:val="single"/>
        </w:rPr>
        <w:t>Sensory memory</w:t>
      </w:r>
    </w:p>
    <w:p w14:paraId="28FC5531" w14:textId="7C4BB0A9" w:rsidR="00451EDF" w:rsidRDefault="00451EDF" w:rsidP="00451EDF">
      <w:pPr>
        <w:pStyle w:val="ListBullet"/>
        <w:numPr>
          <w:ilvl w:val="0"/>
          <w:numId w:val="105"/>
        </w:numPr>
      </w:pPr>
      <w:r>
        <w:t>Buffers for stimuli received through senses</w:t>
      </w:r>
    </w:p>
    <w:p w14:paraId="69DA71C6" w14:textId="40587C93" w:rsidR="00451EDF" w:rsidRDefault="00451EDF" w:rsidP="00451EDF">
      <w:pPr>
        <w:pStyle w:val="ListBullet"/>
        <w:numPr>
          <w:ilvl w:val="1"/>
          <w:numId w:val="105"/>
        </w:numPr>
      </w:pPr>
      <w:r>
        <w:t xml:space="preserve">Iconic memory: visual stimuli </w:t>
      </w:r>
    </w:p>
    <w:p w14:paraId="7EF96304" w14:textId="01CE2DF5" w:rsidR="00451EDF" w:rsidRDefault="00451EDF" w:rsidP="00451EDF">
      <w:pPr>
        <w:pStyle w:val="ListBullet"/>
        <w:numPr>
          <w:ilvl w:val="1"/>
          <w:numId w:val="105"/>
        </w:numPr>
      </w:pPr>
      <w:r>
        <w:t xml:space="preserve">Echoic memory: aural stimuli </w:t>
      </w:r>
    </w:p>
    <w:p w14:paraId="1DAFF171" w14:textId="06C0D92C" w:rsidR="00451EDF" w:rsidRDefault="00451EDF" w:rsidP="00451EDF">
      <w:pPr>
        <w:pStyle w:val="ListBullet"/>
        <w:numPr>
          <w:ilvl w:val="1"/>
          <w:numId w:val="105"/>
        </w:numPr>
      </w:pPr>
      <w:r>
        <w:t xml:space="preserve">Haptic memory: tactile stimuli </w:t>
      </w:r>
    </w:p>
    <w:p w14:paraId="5DC5C26E" w14:textId="0086C770" w:rsidR="00451EDF" w:rsidRDefault="00451EDF" w:rsidP="00451EDF">
      <w:pPr>
        <w:pStyle w:val="ListBullet"/>
        <w:numPr>
          <w:ilvl w:val="0"/>
          <w:numId w:val="105"/>
        </w:numPr>
      </w:pPr>
      <w:r>
        <w:t xml:space="preserve">Continuously overwritten </w:t>
      </w:r>
    </w:p>
    <w:p w14:paraId="4D9DD360" w14:textId="63EB667E" w:rsidR="00451EDF" w:rsidRDefault="00451EDF" w:rsidP="00451EDF">
      <w:pPr>
        <w:pStyle w:val="ListBullet"/>
        <w:numPr>
          <w:ilvl w:val="0"/>
          <w:numId w:val="105"/>
        </w:numPr>
      </w:pPr>
      <w:r>
        <w:t xml:space="preserve">Decays exponentially and rapidly </w:t>
      </w:r>
    </w:p>
    <w:p w14:paraId="3AC2F2DA" w14:textId="77777777" w:rsidR="00451EDF" w:rsidRDefault="00451EDF" w:rsidP="00451EDF">
      <w:pPr>
        <w:pStyle w:val="ListBullet"/>
        <w:numPr>
          <w:ilvl w:val="0"/>
          <w:numId w:val="0"/>
        </w:numPr>
        <w:ind w:left="432" w:hanging="432"/>
      </w:pPr>
    </w:p>
    <w:p w14:paraId="44779E84" w14:textId="233962C5" w:rsidR="00451EDF" w:rsidRDefault="00451EDF" w:rsidP="009F7688">
      <w:pPr>
        <w:pStyle w:val="ListBullet"/>
        <w:numPr>
          <w:ilvl w:val="0"/>
          <w:numId w:val="0"/>
        </w:numPr>
        <w:ind w:left="432" w:hanging="432"/>
        <w:rPr>
          <w:b/>
          <w:u w:val="single"/>
        </w:rPr>
      </w:pPr>
      <w:r>
        <w:rPr>
          <w:b/>
          <w:u w:val="single"/>
        </w:rPr>
        <w:t xml:space="preserve">Iconic memory </w:t>
      </w:r>
    </w:p>
    <w:p w14:paraId="428DDC22" w14:textId="5090404B" w:rsidR="00451EDF" w:rsidRDefault="00451EDF" w:rsidP="00023792">
      <w:pPr>
        <w:pStyle w:val="ListBullet"/>
        <w:numPr>
          <w:ilvl w:val="0"/>
          <w:numId w:val="106"/>
        </w:numPr>
      </w:pPr>
      <w:r>
        <w:t xml:space="preserve">Has two components: </w:t>
      </w:r>
    </w:p>
    <w:p w14:paraId="6FF62256" w14:textId="5B4F555B" w:rsidR="00451EDF" w:rsidRDefault="00451EDF" w:rsidP="00023792">
      <w:pPr>
        <w:pStyle w:val="ListBullet"/>
        <w:numPr>
          <w:ilvl w:val="1"/>
          <w:numId w:val="106"/>
        </w:numPr>
      </w:pPr>
      <w:r>
        <w:t>Visual persistence (impossible colours)</w:t>
      </w:r>
    </w:p>
    <w:p w14:paraId="053B9EFF" w14:textId="786A5FEA" w:rsidR="00451EDF" w:rsidRDefault="00451EDF" w:rsidP="00023792">
      <w:pPr>
        <w:pStyle w:val="ListBullet"/>
        <w:numPr>
          <w:ilvl w:val="1"/>
          <w:numId w:val="106"/>
        </w:numPr>
      </w:pPr>
      <w:r>
        <w:t xml:space="preserve">Information persistence (deeper in the brain, associated with object motion) </w:t>
      </w:r>
    </w:p>
    <w:p w14:paraId="23EE9868" w14:textId="31D016F8" w:rsidR="00451EDF" w:rsidRDefault="00451EDF" w:rsidP="00023792">
      <w:pPr>
        <w:pStyle w:val="ListBullet"/>
        <w:numPr>
          <w:ilvl w:val="0"/>
          <w:numId w:val="106"/>
        </w:numPr>
      </w:pPr>
      <w:r>
        <w:t xml:space="preserve">Key benefit is ability to recognize change in a visual scene </w:t>
      </w:r>
    </w:p>
    <w:p w14:paraId="4C9A9F41" w14:textId="77777777" w:rsidR="00DB4257" w:rsidRDefault="00DB4257" w:rsidP="00DB4257">
      <w:pPr>
        <w:pStyle w:val="ListBullet"/>
        <w:numPr>
          <w:ilvl w:val="0"/>
          <w:numId w:val="0"/>
        </w:numPr>
        <w:ind w:left="432" w:hanging="432"/>
      </w:pPr>
    </w:p>
    <w:p w14:paraId="2F44A3F1" w14:textId="6B8EE758" w:rsidR="00DB4257" w:rsidRDefault="00DB4257" w:rsidP="009F7688">
      <w:pPr>
        <w:pStyle w:val="ListBullet"/>
        <w:numPr>
          <w:ilvl w:val="0"/>
          <w:numId w:val="0"/>
        </w:numPr>
        <w:ind w:left="432" w:hanging="432"/>
        <w:rPr>
          <w:b/>
          <w:u w:val="single"/>
        </w:rPr>
      </w:pPr>
      <w:r>
        <w:rPr>
          <w:b/>
          <w:u w:val="single"/>
        </w:rPr>
        <w:t xml:space="preserve">Short-term memory (STM) </w:t>
      </w:r>
    </w:p>
    <w:p w14:paraId="242CC223" w14:textId="2D20B76F" w:rsidR="00DB4257" w:rsidRDefault="00DB4257" w:rsidP="00023792">
      <w:pPr>
        <w:pStyle w:val="ListBullet"/>
        <w:numPr>
          <w:ilvl w:val="0"/>
          <w:numId w:val="107"/>
        </w:numPr>
      </w:pPr>
      <w:r>
        <w:t xml:space="preserve">Scratch-pad for temporary recall </w:t>
      </w:r>
    </w:p>
    <w:p w14:paraId="633CC364" w14:textId="1A3C4208" w:rsidR="00DB4257" w:rsidRPr="009F7688" w:rsidRDefault="00DB4257" w:rsidP="00023792">
      <w:pPr>
        <w:pStyle w:val="ListBullet"/>
        <w:numPr>
          <w:ilvl w:val="1"/>
          <w:numId w:val="107"/>
        </w:numPr>
        <w:rPr>
          <w:highlight w:val="yellow"/>
        </w:rPr>
      </w:pPr>
      <w:r w:rsidRPr="009F7688">
        <w:rPr>
          <w:highlight w:val="yellow"/>
        </w:rPr>
        <w:t xml:space="preserve">Rapid access roughly 70ms </w:t>
      </w:r>
    </w:p>
    <w:p w14:paraId="1072ABFA" w14:textId="544D1627" w:rsidR="00DB4257" w:rsidRPr="009F7688" w:rsidRDefault="00DB4257" w:rsidP="00023792">
      <w:pPr>
        <w:pStyle w:val="ListBullet"/>
        <w:numPr>
          <w:ilvl w:val="1"/>
          <w:numId w:val="107"/>
        </w:numPr>
        <w:rPr>
          <w:highlight w:val="yellow"/>
        </w:rPr>
      </w:pPr>
      <w:r w:rsidRPr="009F7688">
        <w:rPr>
          <w:highlight w:val="yellow"/>
        </w:rPr>
        <w:t xml:space="preserve">Rapid decay roughly 200ms </w:t>
      </w:r>
    </w:p>
    <w:p w14:paraId="14BDE6D4" w14:textId="692DA2A6" w:rsidR="00DB4257" w:rsidRPr="009F7688" w:rsidRDefault="00DB4257" w:rsidP="00023792">
      <w:pPr>
        <w:pStyle w:val="ListBullet"/>
        <w:numPr>
          <w:ilvl w:val="1"/>
          <w:numId w:val="107"/>
        </w:numPr>
        <w:rPr>
          <w:highlight w:val="yellow"/>
        </w:rPr>
      </w:pPr>
      <w:r w:rsidRPr="009F7688">
        <w:rPr>
          <w:highlight w:val="yellow"/>
        </w:rPr>
        <w:t xml:space="preserve">Limited capacity – 7 </w:t>
      </w:r>
      <m:oMath>
        <m:r>
          <w:rPr>
            <w:rFonts w:ascii="Cambria Math" w:hAnsi="Cambria Math"/>
            <w:highlight w:val="yellow"/>
          </w:rPr>
          <m:t xml:space="preserve">± </m:t>
        </m:r>
      </m:oMath>
      <w:r w:rsidRPr="009F7688">
        <w:rPr>
          <w:rFonts w:eastAsiaTheme="minorEastAsia"/>
          <w:highlight w:val="yellow"/>
        </w:rPr>
        <w:t xml:space="preserve">2 chunks </w:t>
      </w:r>
    </w:p>
    <w:p w14:paraId="6E1CFD48" w14:textId="01F73E5E" w:rsidR="00DB4257" w:rsidRPr="00DB4257" w:rsidRDefault="00DB4257" w:rsidP="00023792">
      <w:pPr>
        <w:pStyle w:val="ListBullet"/>
        <w:numPr>
          <w:ilvl w:val="0"/>
          <w:numId w:val="107"/>
        </w:numPr>
      </w:pPr>
      <w:r>
        <w:rPr>
          <w:rFonts w:eastAsiaTheme="minorEastAsia"/>
        </w:rPr>
        <w:t xml:space="preserve">Some research suggests that programmers have better short-term memory than “average” people </w:t>
      </w:r>
    </w:p>
    <w:p w14:paraId="62DC61DE" w14:textId="040BE07F" w:rsidR="00DB4257" w:rsidRPr="00EC7E30" w:rsidRDefault="00DB4257" w:rsidP="00023792">
      <w:pPr>
        <w:pStyle w:val="ListBullet"/>
        <w:numPr>
          <w:ilvl w:val="1"/>
          <w:numId w:val="107"/>
        </w:numPr>
      </w:pPr>
      <w:r>
        <w:rPr>
          <w:rFonts w:eastAsiaTheme="minorEastAsia"/>
        </w:rPr>
        <w:lastRenderedPageBreak/>
        <w:t>Can relate to in-born difference and/or practice to cope with STM demands</w:t>
      </w:r>
    </w:p>
    <w:p w14:paraId="5AB1E7F8" w14:textId="3887D460" w:rsidR="00EC7E30" w:rsidRPr="00451EDF" w:rsidRDefault="00EC7E30" w:rsidP="00023792">
      <w:pPr>
        <w:pStyle w:val="ListBullet"/>
        <w:numPr>
          <w:ilvl w:val="1"/>
          <w:numId w:val="107"/>
        </w:numPr>
      </w:pPr>
      <w:r>
        <w:rPr>
          <w:rFonts w:eastAsiaTheme="minorEastAsia"/>
        </w:rPr>
        <w:t xml:space="preserve">A chunk is </w:t>
      </w:r>
      <w:r w:rsidRPr="009F7688">
        <w:rPr>
          <w:rFonts w:eastAsiaTheme="minorEastAsia"/>
          <w:highlight w:val="yellow"/>
        </w:rPr>
        <w:t>1 item in short term memory</w:t>
      </w:r>
      <w:r>
        <w:rPr>
          <w:rFonts w:eastAsiaTheme="minorEastAsia"/>
        </w:rPr>
        <w:t xml:space="preserve"> </w:t>
      </w:r>
    </w:p>
    <w:p w14:paraId="58C7CCAF" w14:textId="77777777" w:rsidR="00451EDF" w:rsidRDefault="00451EDF" w:rsidP="00451EDF">
      <w:pPr>
        <w:pStyle w:val="ListBullet"/>
        <w:numPr>
          <w:ilvl w:val="0"/>
          <w:numId w:val="0"/>
        </w:numPr>
        <w:ind w:left="432" w:hanging="432"/>
      </w:pPr>
    </w:p>
    <w:p w14:paraId="6AF51A50" w14:textId="644E1B9E" w:rsidR="00CB7E81" w:rsidRDefault="00CB7E81" w:rsidP="009F7688">
      <w:pPr>
        <w:pStyle w:val="ListBullet"/>
        <w:numPr>
          <w:ilvl w:val="0"/>
          <w:numId w:val="0"/>
        </w:numPr>
        <w:ind w:left="432" w:hanging="432"/>
        <w:rPr>
          <w:b/>
          <w:u w:val="single"/>
        </w:rPr>
      </w:pPr>
      <w:r>
        <w:rPr>
          <w:b/>
          <w:u w:val="single"/>
        </w:rPr>
        <w:t xml:space="preserve">Long-term memory (LTM) </w:t>
      </w:r>
    </w:p>
    <w:p w14:paraId="38D28277" w14:textId="5557E9A5" w:rsidR="00CB7E81" w:rsidRPr="009F7688" w:rsidRDefault="00CB7E81" w:rsidP="00023792">
      <w:pPr>
        <w:pStyle w:val="ListBullet"/>
        <w:numPr>
          <w:ilvl w:val="0"/>
          <w:numId w:val="108"/>
        </w:numPr>
        <w:rPr>
          <w:highlight w:val="yellow"/>
        </w:rPr>
      </w:pPr>
      <w:r w:rsidRPr="009F7688">
        <w:rPr>
          <w:highlight w:val="yellow"/>
        </w:rPr>
        <w:t xml:space="preserve">Repository for all our knowledge </w:t>
      </w:r>
    </w:p>
    <w:p w14:paraId="28AB406D" w14:textId="7A410E9D" w:rsidR="00CB7E81" w:rsidRDefault="00CB7E81" w:rsidP="00023792">
      <w:pPr>
        <w:pStyle w:val="ListBullet"/>
        <w:numPr>
          <w:ilvl w:val="1"/>
          <w:numId w:val="108"/>
        </w:numPr>
      </w:pPr>
      <w:r>
        <w:t xml:space="preserve">Slow access roughly </w:t>
      </w:r>
      <w:r w:rsidRPr="009F7688">
        <w:rPr>
          <w:highlight w:val="yellow"/>
        </w:rPr>
        <w:t>1/10 second</w:t>
      </w:r>
      <w:r>
        <w:t xml:space="preserve"> </w:t>
      </w:r>
    </w:p>
    <w:p w14:paraId="190BF19F" w14:textId="13DD1DFE" w:rsidR="00CB7E81" w:rsidRDefault="00CB7E81" w:rsidP="00023792">
      <w:pPr>
        <w:pStyle w:val="ListBullet"/>
        <w:numPr>
          <w:ilvl w:val="1"/>
          <w:numId w:val="108"/>
        </w:numPr>
      </w:pPr>
      <w:r>
        <w:t xml:space="preserve">Slow decay, if any </w:t>
      </w:r>
    </w:p>
    <w:p w14:paraId="624533B2" w14:textId="3D7BB0EC" w:rsidR="00CB7E81" w:rsidRPr="009F7688" w:rsidRDefault="00CB7E81" w:rsidP="00023792">
      <w:pPr>
        <w:pStyle w:val="ListBullet"/>
        <w:numPr>
          <w:ilvl w:val="1"/>
          <w:numId w:val="108"/>
        </w:numPr>
        <w:rPr>
          <w:highlight w:val="yellow"/>
        </w:rPr>
      </w:pPr>
      <w:r w:rsidRPr="009F7688">
        <w:rPr>
          <w:highlight w:val="yellow"/>
        </w:rPr>
        <w:t xml:space="preserve">Huge or unlimited capacity </w:t>
      </w:r>
    </w:p>
    <w:p w14:paraId="03145133" w14:textId="0B7C33F8" w:rsidR="00CB7E81" w:rsidRDefault="00CB7E81" w:rsidP="00023792">
      <w:pPr>
        <w:pStyle w:val="ListBullet"/>
        <w:numPr>
          <w:ilvl w:val="0"/>
          <w:numId w:val="108"/>
        </w:numPr>
      </w:pPr>
      <w:r>
        <w:t xml:space="preserve">Two dominant types of access structure </w:t>
      </w:r>
    </w:p>
    <w:p w14:paraId="4D3F2BB2" w14:textId="75B12F4B" w:rsidR="00CB7E81" w:rsidRDefault="00CB7E81" w:rsidP="00023792">
      <w:pPr>
        <w:pStyle w:val="ListBullet"/>
        <w:numPr>
          <w:ilvl w:val="1"/>
          <w:numId w:val="108"/>
        </w:numPr>
      </w:pPr>
      <w:r w:rsidRPr="009F7688">
        <w:rPr>
          <w:highlight w:val="yellow"/>
        </w:rPr>
        <w:t>Episodic</w:t>
      </w:r>
      <w:r>
        <w:t xml:space="preserve"> – several memories of events </w:t>
      </w:r>
    </w:p>
    <w:p w14:paraId="1B064E18" w14:textId="606642B1" w:rsidR="00CB7E81" w:rsidRDefault="00CB7E81" w:rsidP="00023792">
      <w:pPr>
        <w:pStyle w:val="ListBullet"/>
        <w:numPr>
          <w:ilvl w:val="1"/>
          <w:numId w:val="108"/>
        </w:numPr>
      </w:pPr>
      <w:r w:rsidRPr="009F7688">
        <w:rPr>
          <w:highlight w:val="yellow"/>
        </w:rPr>
        <w:t>Semantic</w:t>
      </w:r>
      <w:r>
        <w:t xml:space="preserve"> – structure memory of facts, concepts, skills </w:t>
      </w:r>
    </w:p>
    <w:p w14:paraId="1371ACDF" w14:textId="282E57CB" w:rsidR="00A93A7D" w:rsidRDefault="00A93A7D" w:rsidP="00023792">
      <w:pPr>
        <w:pStyle w:val="ListBullet"/>
        <w:numPr>
          <w:ilvl w:val="0"/>
          <w:numId w:val="108"/>
        </w:numPr>
      </w:pPr>
      <w:r>
        <w:t xml:space="preserve">Semantic memory structure </w:t>
      </w:r>
    </w:p>
    <w:p w14:paraId="10D7218A" w14:textId="4B7252F1" w:rsidR="00A93A7D" w:rsidRDefault="00A93A7D" w:rsidP="00023792">
      <w:pPr>
        <w:pStyle w:val="ListBullet"/>
        <w:numPr>
          <w:ilvl w:val="1"/>
          <w:numId w:val="108"/>
        </w:numPr>
      </w:pPr>
      <w:r>
        <w:t xml:space="preserve">Provides access to information </w:t>
      </w:r>
    </w:p>
    <w:p w14:paraId="7C93C17A" w14:textId="0003346B" w:rsidR="00A93A7D" w:rsidRDefault="00A93A7D" w:rsidP="00023792">
      <w:pPr>
        <w:pStyle w:val="ListBullet"/>
        <w:numPr>
          <w:ilvl w:val="1"/>
          <w:numId w:val="108"/>
        </w:numPr>
      </w:pPr>
      <w:r w:rsidRPr="009F7688">
        <w:rPr>
          <w:highlight w:val="yellow"/>
        </w:rPr>
        <w:t>Represents relationships between bits</w:t>
      </w:r>
      <w:r>
        <w:t xml:space="preserve"> of information </w:t>
      </w:r>
    </w:p>
    <w:p w14:paraId="5AD38787" w14:textId="307ACE5C" w:rsidR="00A93A7D" w:rsidRDefault="00A93A7D" w:rsidP="00023792">
      <w:pPr>
        <w:pStyle w:val="ListBullet"/>
        <w:numPr>
          <w:ilvl w:val="1"/>
          <w:numId w:val="108"/>
        </w:numPr>
      </w:pPr>
      <w:r>
        <w:t xml:space="preserve">Supports </w:t>
      </w:r>
      <w:r w:rsidRPr="009F7688">
        <w:rPr>
          <w:highlight w:val="yellow"/>
        </w:rPr>
        <w:t>inference</w:t>
      </w:r>
      <w:r>
        <w:t xml:space="preserve"> </w:t>
      </w:r>
    </w:p>
    <w:p w14:paraId="1C2E1F7D" w14:textId="5360FD8E" w:rsidR="00A93A7D" w:rsidRDefault="00A93A7D" w:rsidP="00023792">
      <w:pPr>
        <w:pStyle w:val="ListBullet"/>
        <w:numPr>
          <w:ilvl w:val="0"/>
          <w:numId w:val="108"/>
        </w:numPr>
      </w:pPr>
      <w:r>
        <w:t xml:space="preserve">Model: </w:t>
      </w:r>
      <w:r w:rsidRPr="009F7688">
        <w:rPr>
          <w:highlight w:val="yellow"/>
        </w:rPr>
        <w:t>semantic network</w:t>
      </w:r>
      <w:r>
        <w:t xml:space="preserve"> </w:t>
      </w:r>
    </w:p>
    <w:p w14:paraId="018260BB" w14:textId="0D015667" w:rsidR="00ED0BA3" w:rsidRDefault="00ED0BA3" w:rsidP="00023792">
      <w:pPr>
        <w:pStyle w:val="ListBullet"/>
        <w:numPr>
          <w:ilvl w:val="1"/>
          <w:numId w:val="108"/>
        </w:numPr>
      </w:pPr>
      <w:r>
        <w:t xml:space="preserve">Inheritance – </w:t>
      </w:r>
      <w:r w:rsidRPr="009F7688">
        <w:rPr>
          <w:highlight w:val="yellow"/>
        </w:rPr>
        <w:t>child nodes</w:t>
      </w:r>
      <w:r>
        <w:t xml:space="preserve"> inherit properties of </w:t>
      </w:r>
      <w:r w:rsidRPr="009F7688">
        <w:rPr>
          <w:highlight w:val="yellow"/>
        </w:rPr>
        <w:t>parent nodes</w:t>
      </w:r>
    </w:p>
    <w:p w14:paraId="504F4B1C" w14:textId="7E03C6E6" w:rsidR="00ED0BA3" w:rsidRDefault="00ED0BA3" w:rsidP="00023792">
      <w:pPr>
        <w:pStyle w:val="ListBullet"/>
        <w:numPr>
          <w:ilvl w:val="1"/>
          <w:numId w:val="108"/>
        </w:numPr>
      </w:pPr>
      <w:r>
        <w:t xml:space="preserve">Relationships between bits of information explicit </w:t>
      </w:r>
    </w:p>
    <w:p w14:paraId="0C3590E1" w14:textId="12A638E5" w:rsidR="00ED0BA3" w:rsidRDefault="00ED0BA3" w:rsidP="00023792">
      <w:pPr>
        <w:pStyle w:val="ListBullet"/>
        <w:numPr>
          <w:ilvl w:val="1"/>
          <w:numId w:val="108"/>
        </w:numPr>
      </w:pPr>
      <w:r>
        <w:t xml:space="preserve">Supports inference through inheritance </w:t>
      </w:r>
    </w:p>
    <w:p w14:paraId="23EF1231" w14:textId="77777777" w:rsidR="008D0637" w:rsidRDefault="008D0637" w:rsidP="008D0637">
      <w:pPr>
        <w:pStyle w:val="ListBullet"/>
        <w:numPr>
          <w:ilvl w:val="0"/>
          <w:numId w:val="0"/>
        </w:numPr>
        <w:ind w:left="432" w:hanging="432"/>
      </w:pPr>
    </w:p>
    <w:p w14:paraId="16F1159B" w14:textId="238677F5" w:rsidR="008D0637" w:rsidRDefault="008D0637" w:rsidP="009F7688">
      <w:pPr>
        <w:pStyle w:val="ListBullet"/>
        <w:numPr>
          <w:ilvl w:val="0"/>
          <w:numId w:val="0"/>
        </w:numPr>
        <w:ind w:left="432" w:hanging="432"/>
        <w:rPr>
          <w:b/>
          <w:u w:val="single"/>
        </w:rPr>
      </w:pPr>
      <w:r>
        <w:rPr>
          <w:b/>
          <w:u w:val="single"/>
        </w:rPr>
        <w:t xml:space="preserve">Models of Long Term Memory – Frames </w:t>
      </w:r>
    </w:p>
    <w:p w14:paraId="39D6898A" w14:textId="4A1D794E" w:rsidR="008D0637" w:rsidRDefault="008D0637" w:rsidP="00023792">
      <w:pPr>
        <w:pStyle w:val="ListBullet"/>
        <w:numPr>
          <w:ilvl w:val="0"/>
          <w:numId w:val="109"/>
        </w:numPr>
      </w:pPr>
      <w:r>
        <w:t xml:space="preserve">Information organized in data structures </w:t>
      </w:r>
    </w:p>
    <w:p w14:paraId="31CABF66" w14:textId="5382410B" w:rsidR="008D0637" w:rsidRDefault="008D0637" w:rsidP="00023792">
      <w:pPr>
        <w:pStyle w:val="ListBullet"/>
        <w:numPr>
          <w:ilvl w:val="0"/>
          <w:numId w:val="109"/>
        </w:numPr>
      </w:pPr>
      <w:r>
        <w:t xml:space="preserve">Slots in structure instantiated with values for instance of data </w:t>
      </w:r>
    </w:p>
    <w:p w14:paraId="67C38996" w14:textId="47061F02" w:rsidR="008D0637" w:rsidRDefault="008D0637" w:rsidP="00023792">
      <w:pPr>
        <w:pStyle w:val="ListBullet"/>
        <w:numPr>
          <w:ilvl w:val="0"/>
          <w:numId w:val="109"/>
        </w:numPr>
      </w:pPr>
      <w:r>
        <w:t xml:space="preserve">Type-subtype relationships </w:t>
      </w:r>
    </w:p>
    <w:p w14:paraId="098C4E3C" w14:textId="77777777" w:rsidR="00023792" w:rsidRDefault="00023792" w:rsidP="00023792">
      <w:pPr>
        <w:pStyle w:val="ListBullet"/>
        <w:numPr>
          <w:ilvl w:val="0"/>
          <w:numId w:val="0"/>
        </w:numPr>
        <w:ind w:left="432" w:hanging="432"/>
      </w:pPr>
    </w:p>
    <w:p w14:paraId="4AC3F385" w14:textId="78B4B9A2" w:rsidR="00023792" w:rsidRDefault="00023792" w:rsidP="009F7688">
      <w:pPr>
        <w:pStyle w:val="ListBullet"/>
        <w:numPr>
          <w:ilvl w:val="0"/>
          <w:numId w:val="0"/>
        </w:numPr>
        <w:ind w:left="432" w:hanging="432"/>
        <w:rPr>
          <w:b/>
          <w:u w:val="single"/>
        </w:rPr>
      </w:pPr>
      <w:r>
        <w:rPr>
          <w:b/>
          <w:u w:val="single"/>
        </w:rPr>
        <w:lastRenderedPageBreak/>
        <w:t xml:space="preserve">Models of LTM – Scripts </w:t>
      </w:r>
    </w:p>
    <w:p w14:paraId="5A621958" w14:textId="1BB12534" w:rsidR="00023792" w:rsidRPr="00023792" w:rsidRDefault="00023792" w:rsidP="00023792">
      <w:pPr>
        <w:pStyle w:val="ListBullet"/>
        <w:numPr>
          <w:ilvl w:val="0"/>
          <w:numId w:val="0"/>
        </w:numPr>
        <w:ind w:left="432" w:hanging="432"/>
      </w:pPr>
      <w:r>
        <w:rPr>
          <w:noProof/>
          <w:lang w:val="en-GB" w:eastAsia="en-GB"/>
        </w:rPr>
        <w:drawing>
          <wp:anchor distT="0" distB="0" distL="114300" distR="114300" simplePos="0" relativeHeight="251670528" behindDoc="0" locked="0" layoutInCell="1" allowOverlap="1" wp14:anchorId="72140978" wp14:editId="4A58ADC8">
            <wp:simplePos x="0" y="0"/>
            <wp:positionH relativeFrom="column">
              <wp:posOffset>508635</wp:posOffset>
            </wp:positionH>
            <wp:positionV relativeFrom="paragraph">
              <wp:posOffset>508635</wp:posOffset>
            </wp:positionV>
            <wp:extent cx="4986655" cy="2753995"/>
            <wp:effectExtent l="0" t="0" r="0" b="0"/>
            <wp:wrapSquare wrapText="bothSides"/>
            <wp:docPr id="14" name="Picture 14" descr="../Screen%20Shot%202018-06-08%20at%2010.01.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08%20at%2010.01.27%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6655" cy="27539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Model of stereotypical information required to interpret situation. Script has elements that can be instantiated with values for context. </w:t>
      </w:r>
    </w:p>
    <w:p w14:paraId="66A201F3" w14:textId="306E8A01" w:rsidR="00023792" w:rsidRPr="008D0637" w:rsidRDefault="00023792" w:rsidP="00023792">
      <w:pPr>
        <w:pStyle w:val="ListBullet"/>
        <w:numPr>
          <w:ilvl w:val="0"/>
          <w:numId w:val="0"/>
        </w:numPr>
        <w:ind w:left="432" w:hanging="432"/>
      </w:pPr>
    </w:p>
    <w:p w14:paraId="259999D9" w14:textId="5E261CA7" w:rsidR="008D0637" w:rsidRPr="00CB7E81" w:rsidRDefault="008D0637" w:rsidP="008D0637">
      <w:pPr>
        <w:pStyle w:val="ListBullet"/>
        <w:numPr>
          <w:ilvl w:val="0"/>
          <w:numId w:val="0"/>
        </w:numPr>
        <w:ind w:left="432" w:hanging="432"/>
      </w:pPr>
    </w:p>
    <w:p w14:paraId="000C4D34" w14:textId="77777777" w:rsidR="00CB7E81" w:rsidRPr="00451EDF" w:rsidRDefault="00CB7E81" w:rsidP="00451EDF">
      <w:pPr>
        <w:pStyle w:val="ListBullet"/>
        <w:numPr>
          <w:ilvl w:val="0"/>
          <w:numId w:val="0"/>
        </w:numPr>
        <w:ind w:left="432" w:hanging="432"/>
      </w:pPr>
    </w:p>
    <w:p w14:paraId="436784EA" w14:textId="77777777" w:rsidR="00451EDF" w:rsidRDefault="00451EDF" w:rsidP="00451EDF">
      <w:pPr>
        <w:pStyle w:val="ListBullet"/>
        <w:numPr>
          <w:ilvl w:val="0"/>
          <w:numId w:val="0"/>
        </w:numPr>
        <w:ind w:left="432" w:hanging="432"/>
      </w:pPr>
    </w:p>
    <w:p w14:paraId="470FAD4B" w14:textId="77777777" w:rsidR="00023792" w:rsidRDefault="00023792" w:rsidP="00451EDF">
      <w:pPr>
        <w:pStyle w:val="ListBullet"/>
        <w:numPr>
          <w:ilvl w:val="0"/>
          <w:numId w:val="0"/>
        </w:numPr>
        <w:ind w:left="432" w:hanging="432"/>
      </w:pPr>
    </w:p>
    <w:p w14:paraId="28939B3D" w14:textId="77777777" w:rsidR="00023792" w:rsidRDefault="00023792" w:rsidP="00451EDF">
      <w:pPr>
        <w:pStyle w:val="ListBullet"/>
        <w:numPr>
          <w:ilvl w:val="0"/>
          <w:numId w:val="0"/>
        </w:numPr>
        <w:ind w:left="432" w:hanging="432"/>
      </w:pPr>
    </w:p>
    <w:p w14:paraId="41B74355" w14:textId="77777777" w:rsidR="00023792" w:rsidRDefault="00023792" w:rsidP="00451EDF">
      <w:pPr>
        <w:pStyle w:val="ListBullet"/>
        <w:numPr>
          <w:ilvl w:val="0"/>
          <w:numId w:val="0"/>
        </w:numPr>
        <w:ind w:left="432" w:hanging="432"/>
      </w:pPr>
    </w:p>
    <w:p w14:paraId="2E9EFB5B" w14:textId="77777777" w:rsidR="00023792" w:rsidRDefault="00023792" w:rsidP="00451EDF">
      <w:pPr>
        <w:pStyle w:val="ListBullet"/>
        <w:numPr>
          <w:ilvl w:val="0"/>
          <w:numId w:val="0"/>
        </w:numPr>
        <w:ind w:left="432" w:hanging="432"/>
      </w:pPr>
    </w:p>
    <w:p w14:paraId="241DA5FB" w14:textId="77777777" w:rsidR="00023792" w:rsidRDefault="00023792" w:rsidP="00451EDF">
      <w:pPr>
        <w:pStyle w:val="ListBullet"/>
        <w:numPr>
          <w:ilvl w:val="0"/>
          <w:numId w:val="0"/>
        </w:numPr>
        <w:ind w:left="432" w:hanging="432"/>
      </w:pPr>
    </w:p>
    <w:p w14:paraId="4FD2F641" w14:textId="77777777" w:rsidR="00023792" w:rsidRDefault="00023792" w:rsidP="00E5054A">
      <w:pPr>
        <w:pStyle w:val="ListBullet"/>
        <w:numPr>
          <w:ilvl w:val="0"/>
          <w:numId w:val="0"/>
        </w:numPr>
        <w:rPr>
          <w:b/>
          <w:u w:val="single"/>
        </w:rPr>
      </w:pPr>
    </w:p>
    <w:p w14:paraId="3499E5EA" w14:textId="2929011B" w:rsidR="00023792" w:rsidRDefault="00023792" w:rsidP="00E5054A">
      <w:pPr>
        <w:pStyle w:val="ListBullet"/>
        <w:numPr>
          <w:ilvl w:val="0"/>
          <w:numId w:val="0"/>
        </w:numPr>
        <w:ind w:left="432" w:hanging="432"/>
        <w:rPr>
          <w:b/>
          <w:u w:val="single"/>
        </w:rPr>
      </w:pPr>
      <w:r>
        <w:rPr>
          <w:b/>
          <w:u w:val="single"/>
        </w:rPr>
        <w:t xml:space="preserve">Models of LTM – Production rules </w:t>
      </w:r>
    </w:p>
    <w:p w14:paraId="2B128713" w14:textId="314DD80A" w:rsidR="00023792" w:rsidRPr="00023792" w:rsidRDefault="00023792" w:rsidP="00023792">
      <w:pPr>
        <w:pStyle w:val="ListBullet"/>
        <w:numPr>
          <w:ilvl w:val="0"/>
          <w:numId w:val="110"/>
        </w:numPr>
        <w:rPr>
          <w:b/>
          <w:u w:val="single"/>
        </w:rPr>
      </w:pPr>
      <w:r>
        <w:t>LTM is not only ‘facts’ it is also ‘rules</w:t>
      </w:r>
      <w:r w:rsidR="00E5054A">
        <w:t>’</w:t>
      </w:r>
      <w:r>
        <w:t xml:space="preserve"> </w:t>
      </w:r>
    </w:p>
    <w:p w14:paraId="3C2DC212" w14:textId="6DE9E2CF" w:rsidR="00023792" w:rsidRPr="00023792" w:rsidRDefault="00023792" w:rsidP="00023792">
      <w:pPr>
        <w:pStyle w:val="ListBullet"/>
        <w:numPr>
          <w:ilvl w:val="0"/>
          <w:numId w:val="110"/>
        </w:numPr>
        <w:rPr>
          <w:b/>
          <w:u w:val="single"/>
        </w:rPr>
      </w:pPr>
      <w:r>
        <w:t xml:space="preserve">Representation of procedural knowledge </w:t>
      </w:r>
    </w:p>
    <w:p w14:paraId="5F4B7C3C" w14:textId="181E1222" w:rsidR="00023792" w:rsidRPr="00023792" w:rsidRDefault="00023792" w:rsidP="00023792">
      <w:pPr>
        <w:pStyle w:val="ListBullet"/>
        <w:numPr>
          <w:ilvl w:val="0"/>
          <w:numId w:val="110"/>
        </w:numPr>
        <w:rPr>
          <w:b/>
          <w:u w:val="single"/>
        </w:rPr>
      </w:pPr>
      <w:r>
        <w:t xml:space="preserve">Condition/action rules </w:t>
      </w:r>
    </w:p>
    <w:p w14:paraId="40AF174F" w14:textId="0698FB88" w:rsidR="00023792" w:rsidRPr="00023792" w:rsidRDefault="00023792" w:rsidP="00023792">
      <w:pPr>
        <w:pStyle w:val="ListBullet"/>
        <w:numPr>
          <w:ilvl w:val="1"/>
          <w:numId w:val="110"/>
        </w:numPr>
        <w:rPr>
          <w:b/>
          <w:u w:val="single"/>
        </w:rPr>
      </w:pPr>
      <w:r>
        <w:t xml:space="preserve">If condition is matched then use rule to determine action </w:t>
      </w:r>
    </w:p>
    <w:p w14:paraId="550A48D5" w14:textId="77777777" w:rsidR="00023792" w:rsidRDefault="00023792" w:rsidP="00023792">
      <w:pPr>
        <w:pStyle w:val="ListBullet"/>
        <w:numPr>
          <w:ilvl w:val="0"/>
          <w:numId w:val="0"/>
        </w:numPr>
        <w:ind w:left="432" w:hanging="432"/>
      </w:pPr>
    </w:p>
    <w:p w14:paraId="2A64CF2F" w14:textId="1265C5B6" w:rsidR="00023792" w:rsidRDefault="00023792" w:rsidP="00E5054A">
      <w:pPr>
        <w:pStyle w:val="ListBullet"/>
        <w:numPr>
          <w:ilvl w:val="0"/>
          <w:numId w:val="0"/>
        </w:numPr>
        <w:ind w:left="432" w:hanging="432"/>
        <w:rPr>
          <w:b/>
          <w:u w:val="single"/>
        </w:rPr>
      </w:pPr>
      <w:r>
        <w:rPr>
          <w:b/>
          <w:u w:val="single"/>
        </w:rPr>
        <w:t xml:space="preserve">LTM storage of information </w:t>
      </w:r>
    </w:p>
    <w:p w14:paraId="786D11EA" w14:textId="0D40207C" w:rsidR="00023792" w:rsidRDefault="00023792" w:rsidP="00023792">
      <w:pPr>
        <w:pStyle w:val="ListBullet"/>
        <w:numPr>
          <w:ilvl w:val="0"/>
          <w:numId w:val="111"/>
        </w:numPr>
      </w:pPr>
      <w:r>
        <w:t xml:space="preserve">Rehearsal </w:t>
      </w:r>
    </w:p>
    <w:p w14:paraId="099AA888" w14:textId="21017FF2" w:rsidR="00023792" w:rsidRDefault="00023792" w:rsidP="00023792">
      <w:pPr>
        <w:pStyle w:val="ListBullet"/>
        <w:numPr>
          <w:ilvl w:val="1"/>
          <w:numId w:val="111"/>
        </w:numPr>
      </w:pPr>
      <w:r>
        <w:t xml:space="preserve">Information moves from STM to LTM </w:t>
      </w:r>
    </w:p>
    <w:p w14:paraId="3926CFDF" w14:textId="08D2453C" w:rsidR="00023792" w:rsidRDefault="00023792" w:rsidP="00023792">
      <w:pPr>
        <w:pStyle w:val="ListBullet"/>
        <w:numPr>
          <w:ilvl w:val="0"/>
          <w:numId w:val="111"/>
        </w:numPr>
      </w:pPr>
      <w:r>
        <w:t>Total time hypothesis</w:t>
      </w:r>
    </w:p>
    <w:p w14:paraId="519629E6" w14:textId="451206B1" w:rsidR="00023792" w:rsidRDefault="00023792" w:rsidP="00023792">
      <w:pPr>
        <w:pStyle w:val="ListBullet"/>
        <w:numPr>
          <w:ilvl w:val="1"/>
          <w:numId w:val="111"/>
        </w:numPr>
      </w:pPr>
      <w:r>
        <w:t xml:space="preserve">Amount retained proportional to rehearsal time </w:t>
      </w:r>
    </w:p>
    <w:p w14:paraId="5F978D77" w14:textId="5DECA22C" w:rsidR="00023792" w:rsidRDefault="00023792" w:rsidP="00023792">
      <w:pPr>
        <w:pStyle w:val="ListBullet"/>
        <w:numPr>
          <w:ilvl w:val="0"/>
          <w:numId w:val="111"/>
        </w:numPr>
      </w:pPr>
      <w:r>
        <w:t xml:space="preserve">Distribution of practice effect </w:t>
      </w:r>
    </w:p>
    <w:p w14:paraId="201843C5" w14:textId="2E4AA28C" w:rsidR="00023792" w:rsidRDefault="00023792" w:rsidP="00023792">
      <w:pPr>
        <w:pStyle w:val="ListBullet"/>
        <w:numPr>
          <w:ilvl w:val="1"/>
          <w:numId w:val="111"/>
        </w:numPr>
      </w:pPr>
      <w:r>
        <w:t xml:space="preserve">Optimized by spreading learning over time </w:t>
      </w:r>
    </w:p>
    <w:p w14:paraId="4F55EBFA" w14:textId="639EDB01" w:rsidR="00023792" w:rsidRDefault="00023792" w:rsidP="00023792">
      <w:pPr>
        <w:pStyle w:val="ListBullet"/>
        <w:numPr>
          <w:ilvl w:val="0"/>
          <w:numId w:val="111"/>
        </w:numPr>
      </w:pPr>
      <w:r>
        <w:lastRenderedPageBreak/>
        <w:t xml:space="preserve">Structure, meaning and familiarity </w:t>
      </w:r>
    </w:p>
    <w:p w14:paraId="11A78B7C" w14:textId="632EB322" w:rsidR="00023792" w:rsidRPr="00E5054A" w:rsidRDefault="00023792" w:rsidP="00023792">
      <w:pPr>
        <w:pStyle w:val="ListBullet"/>
        <w:numPr>
          <w:ilvl w:val="1"/>
          <w:numId w:val="111"/>
        </w:numPr>
        <w:rPr>
          <w:highlight w:val="yellow"/>
        </w:rPr>
      </w:pPr>
      <w:r w:rsidRPr="00E5054A">
        <w:rPr>
          <w:highlight w:val="yellow"/>
        </w:rPr>
        <w:t xml:space="preserve">Easier to remember things that makes sense to us </w:t>
      </w:r>
    </w:p>
    <w:p w14:paraId="7A748567" w14:textId="77777777" w:rsidR="00023792" w:rsidRDefault="00023792" w:rsidP="00023792">
      <w:pPr>
        <w:pStyle w:val="ListBullet"/>
        <w:numPr>
          <w:ilvl w:val="0"/>
          <w:numId w:val="0"/>
        </w:numPr>
        <w:ind w:left="432" w:hanging="432"/>
      </w:pPr>
    </w:p>
    <w:p w14:paraId="233731F5" w14:textId="655E94EE" w:rsidR="00023792" w:rsidRDefault="00023792" w:rsidP="00E5054A">
      <w:pPr>
        <w:pStyle w:val="ListBullet"/>
        <w:numPr>
          <w:ilvl w:val="0"/>
          <w:numId w:val="0"/>
        </w:numPr>
        <w:ind w:left="432" w:hanging="432"/>
        <w:rPr>
          <w:b/>
          <w:u w:val="single"/>
        </w:rPr>
      </w:pPr>
      <w:r>
        <w:rPr>
          <w:b/>
          <w:u w:val="single"/>
        </w:rPr>
        <w:t xml:space="preserve">LTM – forgetting </w:t>
      </w:r>
    </w:p>
    <w:p w14:paraId="178437DB" w14:textId="7CB6101C" w:rsidR="00023792" w:rsidRDefault="00023792" w:rsidP="00023792">
      <w:pPr>
        <w:pStyle w:val="ListBullet"/>
        <w:numPr>
          <w:ilvl w:val="0"/>
          <w:numId w:val="112"/>
        </w:numPr>
      </w:pPr>
      <w:r>
        <w:t xml:space="preserve">Decay </w:t>
      </w:r>
    </w:p>
    <w:p w14:paraId="6F94EDC4" w14:textId="176C288E" w:rsidR="00023792" w:rsidRPr="00E5054A" w:rsidRDefault="00023792" w:rsidP="00023792">
      <w:pPr>
        <w:pStyle w:val="ListBullet"/>
        <w:numPr>
          <w:ilvl w:val="1"/>
          <w:numId w:val="112"/>
        </w:numPr>
        <w:rPr>
          <w:highlight w:val="yellow"/>
        </w:rPr>
      </w:pPr>
      <w:r w:rsidRPr="00E5054A">
        <w:rPr>
          <w:highlight w:val="yellow"/>
        </w:rPr>
        <w:t xml:space="preserve">Information is lost gradually but very slowly </w:t>
      </w:r>
    </w:p>
    <w:p w14:paraId="33748056" w14:textId="1736AD53" w:rsidR="00023792" w:rsidRDefault="00023792" w:rsidP="00023792">
      <w:pPr>
        <w:pStyle w:val="ListBullet"/>
        <w:numPr>
          <w:ilvl w:val="0"/>
          <w:numId w:val="112"/>
        </w:numPr>
      </w:pPr>
      <w:r>
        <w:t xml:space="preserve">Interference </w:t>
      </w:r>
    </w:p>
    <w:p w14:paraId="2B5C83BD" w14:textId="3085F207" w:rsidR="00023792" w:rsidRDefault="00023792" w:rsidP="00023792">
      <w:pPr>
        <w:pStyle w:val="ListBullet"/>
        <w:numPr>
          <w:ilvl w:val="1"/>
          <w:numId w:val="112"/>
        </w:numPr>
      </w:pPr>
      <w:r w:rsidRPr="00E5054A">
        <w:rPr>
          <w:highlight w:val="yellow"/>
        </w:rPr>
        <w:t>New information replaces old</w:t>
      </w:r>
      <w:r>
        <w:t xml:space="preserve">: retroactive interference </w:t>
      </w:r>
    </w:p>
    <w:p w14:paraId="1DA2C5AB" w14:textId="37AA79D5" w:rsidR="00023792" w:rsidRPr="00E5054A" w:rsidRDefault="00023792" w:rsidP="00023792">
      <w:pPr>
        <w:pStyle w:val="ListBullet"/>
        <w:numPr>
          <w:ilvl w:val="1"/>
          <w:numId w:val="112"/>
        </w:numPr>
        <w:rPr>
          <w:highlight w:val="yellow"/>
        </w:rPr>
      </w:pPr>
      <w:r>
        <w:t xml:space="preserve">Old may interfere with new: </w:t>
      </w:r>
      <w:r w:rsidRPr="00E5054A">
        <w:rPr>
          <w:highlight w:val="yellow"/>
        </w:rPr>
        <w:t xml:space="preserve">proactive interference (hard to “unlearn” a bad habit) </w:t>
      </w:r>
    </w:p>
    <w:p w14:paraId="3FA853FA" w14:textId="77154464" w:rsidR="00023792" w:rsidRDefault="00023792" w:rsidP="00023792">
      <w:pPr>
        <w:pStyle w:val="ListBullet"/>
        <w:numPr>
          <w:ilvl w:val="1"/>
          <w:numId w:val="112"/>
        </w:numPr>
      </w:pPr>
      <w:r>
        <w:t xml:space="preserve">Applies to motor as well as cognitive recall </w:t>
      </w:r>
    </w:p>
    <w:p w14:paraId="2210BC51" w14:textId="77777777" w:rsidR="00023792" w:rsidRDefault="00023792" w:rsidP="00023792">
      <w:pPr>
        <w:pStyle w:val="ListBullet"/>
        <w:numPr>
          <w:ilvl w:val="0"/>
          <w:numId w:val="0"/>
        </w:numPr>
        <w:ind w:left="432" w:hanging="432"/>
      </w:pPr>
    </w:p>
    <w:p w14:paraId="6FB686F6" w14:textId="4FB7ECA0" w:rsidR="00023792" w:rsidRDefault="00E5054A" w:rsidP="00E5054A">
      <w:pPr>
        <w:pStyle w:val="ListBullet"/>
        <w:numPr>
          <w:ilvl w:val="0"/>
          <w:numId w:val="0"/>
        </w:numPr>
        <w:ind w:left="432" w:hanging="432"/>
        <w:rPr>
          <w:b/>
          <w:u w:val="single"/>
        </w:rPr>
      </w:pPr>
      <w:r>
        <w:rPr>
          <w:b/>
          <w:u w:val="single"/>
        </w:rPr>
        <w:t>LTM – retrieval</w:t>
      </w:r>
    </w:p>
    <w:p w14:paraId="48647F5B" w14:textId="6BAEF053" w:rsidR="00023792" w:rsidRDefault="00023792" w:rsidP="00023792">
      <w:pPr>
        <w:pStyle w:val="ListBullet"/>
        <w:numPr>
          <w:ilvl w:val="0"/>
          <w:numId w:val="113"/>
        </w:numPr>
      </w:pPr>
      <w:r>
        <w:t xml:space="preserve">Recall </w:t>
      </w:r>
    </w:p>
    <w:p w14:paraId="7CB0593F" w14:textId="77777777" w:rsidR="00023792" w:rsidRDefault="00023792" w:rsidP="00023792">
      <w:pPr>
        <w:pStyle w:val="ListBullet"/>
        <w:numPr>
          <w:ilvl w:val="1"/>
          <w:numId w:val="113"/>
        </w:numPr>
      </w:pPr>
      <w:r>
        <w:t xml:space="preserve">Reproducing information from memory can be </w:t>
      </w:r>
      <w:r w:rsidRPr="00E5054A">
        <w:rPr>
          <w:highlight w:val="yellow"/>
        </w:rPr>
        <w:t>assisted by cues</w:t>
      </w:r>
    </w:p>
    <w:p w14:paraId="46A6AC69" w14:textId="77777777" w:rsidR="00023792" w:rsidRDefault="00023792" w:rsidP="00023792">
      <w:pPr>
        <w:pStyle w:val="ListBullet"/>
        <w:numPr>
          <w:ilvl w:val="0"/>
          <w:numId w:val="113"/>
        </w:numPr>
      </w:pPr>
      <w:r>
        <w:t xml:space="preserve">Recognition </w:t>
      </w:r>
    </w:p>
    <w:p w14:paraId="3B31D27E" w14:textId="77777777" w:rsidR="00023792" w:rsidRDefault="00023792" w:rsidP="00023792">
      <w:pPr>
        <w:pStyle w:val="ListBullet"/>
        <w:numPr>
          <w:ilvl w:val="1"/>
          <w:numId w:val="113"/>
        </w:numPr>
      </w:pPr>
      <w:r>
        <w:t xml:space="preserve">The presented information gives </w:t>
      </w:r>
      <w:r w:rsidRPr="00E5054A">
        <w:rPr>
          <w:highlight w:val="yellow"/>
        </w:rPr>
        <w:t>knowledge that it has been seen before</w:t>
      </w:r>
      <w:r>
        <w:t xml:space="preserve"> </w:t>
      </w:r>
    </w:p>
    <w:p w14:paraId="2617B836" w14:textId="77777777" w:rsidR="00023792" w:rsidRDefault="00023792" w:rsidP="00023792">
      <w:pPr>
        <w:pStyle w:val="ListBullet"/>
        <w:numPr>
          <w:ilvl w:val="1"/>
          <w:numId w:val="113"/>
        </w:numPr>
      </w:pPr>
      <w:r>
        <w:t xml:space="preserve">Less complex than recall – </w:t>
      </w:r>
      <w:r w:rsidRPr="00E5054A">
        <w:rPr>
          <w:highlight w:val="yellow"/>
        </w:rPr>
        <w:t>presented information is cue</w:t>
      </w:r>
      <w:r>
        <w:t xml:space="preserve"> </w:t>
      </w:r>
    </w:p>
    <w:p w14:paraId="3C21E6DA" w14:textId="77777777" w:rsidR="00023792" w:rsidRDefault="00023792" w:rsidP="00023792">
      <w:pPr>
        <w:pStyle w:val="ListBullet"/>
        <w:numPr>
          <w:ilvl w:val="0"/>
          <w:numId w:val="113"/>
        </w:numPr>
      </w:pPr>
      <w:r>
        <w:t xml:space="preserve">Spatial </w:t>
      </w:r>
    </w:p>
    <w:p w14:paraId="2806CDDC" w14:textId="5DAB3ACE" w:rsidR="00023792" w:rsidRPr="00E5054A" w:rsidRDefault="00023792" w:rsidP="00E5054A">
      <w:pPr>
        <w:pStyle w:val="ListBullet"/>
        <w:numPr>
          <w:ilvl w:val="1"/>
          <w:numId w:val="113"/>
        </w:numPr>
        <w:rPr>
          <w:highlight w:val="yellow"/>
        </w:rPr>
      </w:pPr>
      <w:r w:rsidRPr="00E5054A">
        <w:rPr>
          <w:highlight w:val="yellow"/>
        </w:rPr>
        <w:t xml:space="preserve">Strong memory of where things are relative to other things </w:t>
      </w:r>
    </w:p>
    <w:p w14:paraId="00FCA220" w14:textId="0CFBD2C5" w:rsidR="00894799" w:rsidRDefault="00894799" w:rsidP="00E5054A">
      <w:pPr>
        <w:pStyle w:val="ListBullet"/>
        <w:numPr>
          <w:ilvl w:val="0"/>
          <w:numId w:val="0"/>
        </w:numPr>
        <w:ind w:left="432" w:hanging="432"/>
        <w:rPr>
          <w:b/>
          <w:u w:val="single"/>
        </w:rPr>
      </w:pPr>
      <w:r>
        <w:rPr>
          <w:b/>
          <w:u w:val="single"/>
        </w:rPr>
        <w:t xml:space="preserve">What does this mean for HCI? </w:t>
      </w:r>
    </w:p>
    <w:p w14:paraId="30E4D000" w14:textId="0AD87E71" w:rsidR="00894799" w:rsidRDefault="00894799" w:rsidP="00894799">
      <w:pPr>
        <w:pStyle w:val="ListBullet"/>
        <w:numPr>
          <w:ilvl w:val="0"/>
          <w:numId w:val="114"/>
        </w:numPr>
      </w:pPr>
      <w:r>
        <w:t xml:space="preserve">A few categories of applications </w:t>
      </w:r>
    </w:p>
    <w:p w14:paraId="6359E5F9" w14:textId="60C14E67" w:rsidR="00894799" w:rsidRPr="003D0778" w:rsidRDefault="00894799" w:rsidP="00894799">
      <w:pPr>
        <w:pStyle w:val="ListBullet"/>
        <w:numPr>
          <w:ilvl w:val="1"/>
          <w:numId w:val="114"/>
        </w:numPr>
        <w:rPr>
          <w:highlight w:val="yellow"/>
        </w:rPr>
      </w:pPr>
      <w:r w:rsidRPr="003D0778">
        <w:rPr>
          <w:highlight w:val="yellow"/>
        </w:rPr>
        <w:t xml:space="preserve">Don’t overload the user’s STM </w:t>
      </w:r>
    </w:p>
    <w:p w14:paraId="5793EB93" w14:textId="66AA6C7A" w:rsidR="00894799" w:rsidRDefault="00894799" w:rsidP="00894799">
      <w:pPr>
        <w:pStyle w:val="ListBullet"/>
        <w:numPr>
          <w:ilvl w:val="1"/>
          <w:numId w:val="114"/>
        </w:numPr>
      </w:pPr>
      <w:r>
        <w:t xml:space="preserve">Organize to make </w:t>
      </w:r>
      <w:r w:rsidRPr="003D0778">
        <w:rPr>
          <w:highlight w:val="yellow"/>
        </w:rPr>
        <w:t>things seem simpler</w:t>
      </w:r>
      <w:r>
        <w:t xml:space="preserve"> </w:t>
      </w:r>
    </w:p>
    <w:p w14:paraId="074EE0D7" w14:textId="738F9B48" w:rsidR="00A2197B" w:rsidRDefault="00894799" w:rsidP="00A2197B">
      <w:pPr>
        <w:pStyle w:val="ListBullet"/>
        <w:numPr>
          <w:ilvl w:val="1"/>
          <w:numId w:val="114"/>
        </w:numPr>
      </w:pPr>
      <w:r>
        <w:t xml:space="preserve">Minimize </w:t>
      </w:r>
      <w:r w:rsidRPr="003D0778">
        <w:rPr>
          <w:highlight w:val="yellow"/>
        </w:rPr>
        <w:t xml:space="preserve">the amount of LTM retrieval a user </w:t>
      </w:r>
      <w:r w:rsidR="001D5ACB" w:rsidRPr="003D0778">
        <w:rPr>
          <w:highlight w:val="yellow"/>
        </w:rPr>
        <w:t>must</w:t>
      </w:r>
      <w:r w:rsidRPr="003D0778">
        <w:rPr>
          <w:highlight w:val="yellow"/>
        </w:rPr>
        <w:t xml:space="preserve"> do.</w:t>
      </w:r>
      <w:r>
        <w:t xml:space="preserve"> </w:t>
      </w:r>
    </w:p>
    <w:p w14:paraId="1760072D" w14:textId="5CA0A192" w:rsidR="00A2197B" w:rsidRDefault="00A2197B" w:rsidP="00A2197B">
      <w:pPr>
        <w:pStyle w:val="ListBullet"/>
        <w:numPr>
          <w:ilvl w:val="0"/>
          <w:numId w:val="114"/>
        </w:numPr>
      </w:pPr>
      <w:r w:rsidRPr="003D0778">
        <w:rPr>
          <w:highlight w:val="yellow"/>
        </w:rPr>
        <w:lastRenderedPageBreak/>
        <w:t>Anything you ask</w:t>
      </w:r>
      <w:r>
        <w:t xml:space="preserve"> the </w:t>
      </w:r>
      <w:r w:rsidR="001D5ACB">
        <w:t xml:space="preserve">user to remember, </w:t>
      </w:r>
      <w:r w:rsidR="001D5ACB" w:rsidRPr="003D0778">
        <w:rPr>
          <w:highlight w:val="yellow"/>
        </w:rPr>
        <w:t>loads their STM and essentially reducing their working memory</w:t>
      </w:r>
      <w:r w:rsidR="001D5ACB">
        <w:t xml:space="preserve"> for thinking about their </w:t>
      </w:r>
      <w:r w:rsidR="001D5ACB" w:rsidRPr="003D0778">
        <w:rPr>
          <w:highlight w:val="yellow"/>
        </w:rPr>
        <w:t>task</w:t>
      </w:r>
      <w:r w:rsidR="001D5ACB">
        <w:t xml:space="preserve">. </w:t>
      </w:r>
    </w:p>
    <w:p w14:paraId="6744FCBC" w14:textId="0F9156D6" w:rsidR="001D5ACB" w:rsidRDefault="001D5ACB" w:rsidP="00A2197B">
      <w:pPr>
        <w:pStyle w:val="ListBullet"/>
        <w:numPr>
          <w:ilvl w:val="0"/>
          <w:numId w:val="114"/>
        </w:numPr>
      </w:pPr>
      <w:r>
        <w:t xml:space="preserve">Avoid creating interruptions </w:t>
      </w:r>
    </w:p>
    <w:p w14:paraId="091F5D7C" w14:textId="77777777" w:rsidR="001D5ACB" w:rsidRDefault="001D5ACB" w:rsidP="001D5ACB">
      <w:pPr>
        <w:pStyle w:val="ListBullet"/>
        <w:numPr>
          <w:ilvl w:val="1"/>
          <w:numId w:val="114"/>
        </w:numPr>
      </w:pPr>
      <w:r>
        <w:t>If you pop up a dialog then the STM from their task gets lost to deal with the new dialog!</w:t>
      </w:r>
    </w:p>
    <w:p w14:paraId="504035C8" w14:textId="77777777" w:rsidR="001D5ACB" w:rsidRDefault="001D5ACB" w:rsidP="001D5ACB">
      <w:pPr>
        <w:pStyle w:val="ListBullet"/>
        <w:numPr>
          <w:ilvl w:val="0"/>
          <w:numId w:val="0"/>
        </w:numPr>
        <w:ind w:left="432" w:hanging="432"/>
      </w:pPr>
    </w:p>
    <w:p w14:paraId="4C41D38D" w14:textId="488D6FB2" w:rsidR="00E53ADE" w:rsidRDefault="00E53ADE" w:rsidP="003D0778">
      <w:pPr>
        <w:pStyle w:val="ListBullet"/>
        <w:numPr>
          <w:ilvl w:val="0"/>
          <w:numId w:val="0"/>
        </w:numPr>
        <w:ind w:left="432" w:hanging="432"/>
        <w:rPr>
          <w:b/>
          <w:u w:val="single"/>
        </w:rPr>
      </w:pPr>
      <w:r>
        <w:rPr>
          <w:b/>
          <w:u w:val="single"/>
        </w:rPr>
        <w:t xml:space="preserve">Minimize retrieval from LTM </w:t>
      </w:r>
    </w:p>
    <w:p w14:paraId="145DAF1A" w14:textId="5712568E" w:rsidR="00E53ADE" w:rsidRDefault="00E53ADE" w:rsidP="00E53ADE">
      <w:pPr>
        <w:pStyle w:val="ListBullet"/>
        <w:numPr>
          <w:ilvl w:val="0"/>
          <w:numId w:val="115"/>
        </w:numPr>
      </w:pPr>
      <w:r>
        <w:t xml:space="preserve">A set of visible controls to be adjusted provides immediate cues to the options available </w:t>
      </w:r>
    </w:p>
    <w:p w14:paraId="6770379C" w14:textId="0F43C8CF" w:rsidR="00E53ADE" w:rsidRDefault="00E53ADE" w:rsidP="00E53ADE">
      <w:pPr>
        <w:pStyle w:val="ListBullet"/>
        <w:numPr>
          <w:ilvl w:val="1"/>
          <w:numId w:val="115"/>
        </w:numPr>
      </w:pPr>
      <w:r>
        <w:t xml:space="preserve">Very different from needing to recall command-line parameters </w:t>
      </w:r>
    </w:p>
    <w:p w14:paraId="05EDAFC9" w14:textId="3B60C957" w:rsidR="00023792" w:rsidRPr="00023792" w:rsidRDefault="00E53ADE" w:rsidP="003D0778">
      <w:pPr>
        <w:pStyle w:val="ListBullet"/>
        <w:numPr>
          <w:ilvl w:val="0"/>
          <w:numId w:val="115"/>
        </w:numPr>
      </w:pPr>
      <w:r>
        <w:t xml:space="preserve">A dropdown list or other visible selection of values allows user to recognize what they want </w:t>
      </w:r>
      <w:r w:rsidR="001D5ACB">
        <w:t xml:space="preserve"> </w:t>
      </w:r>
    </w:p>
    <w:p w14:paraId="2B2FCE12" w14:textId="410BADAC" w:rsidR="004A02C9" w:rsidRPr="00B120F5" w:rsidRDefault="004A02C9" w:rsidP="004A02C9">
      <w:pPr>
        <w:pStyle w:val="Heading1"/>
        <w:rPr>
          <w:lang w:val="en-GB"/>
        </w:rPr>
      </w:pPr>
      <w:r>
        <w:rPr>
          <w:lang w:val="en-GB"/>
        </w:rPr>
        <w:t xml:space="preserve">Lecture 20: Sound  </w:t>
      </w:r>
    </w:p>
    <w:p w14:paraId="119AFCCA" w14:textId="0B18EB86" w:rsidR="00023792" w:rsidRPr="003D0778" w:rsidRDefault="004A02C9" w:rsidP="003D0778">
      <w:pPr>
        <w:pStyle w:val="ListBullet"/>
        <w:numPr>
          <w:ilvl w:val="0"/>
          <w:numId w:val="0"/>
        </w:numPr>
        <w:ind w:left="432" w:hanging="432"/>
        <w:rPr>
          <w:b/>
          <w:u w:val="single"/>
        </w:rPr>
      </w:pPr>
      <w:r w:rsidRPr="00353F52">
        <w:rPr>
          <w:b/>
          <w:u w:val="single"/>
        </w:rPr>
        <w:t>Learning objectives</w:t>
      </w:r>
    </w:p>
    <w:p w14:paraId="35F65651" w14:textId="221AB0DE" w:rsidR="00023792" w:rsidRPr="003D0778" w:rsidRDefault="004A02C9" w:rsidP="006D0CCD">
      <w:pPr>
        <w:pStyle w:val="ListBullet"/>
        <w:numPr>
          <w:ilvl w:val="0"/>
          <w:numId w:val="116"/>
        </w:numPr>
        <w:rPr>
          <w:color w:val="FF0000"/>
        </w:rPr>
      </w:pPr>
      <w:r w:rsidRPr="003D0778">
        <w:rPr>
          <w:color w:val="FF0000"/>
        </w:rPr>
        <w:t>Describe the</w:t>
      </w:r>
      <w:r w:rsidR="0037734C" w:rsidRPr="003D0778">
        <w:rPr>
          <w:color w:val="FF0000"/>
        </w:rPr>
        <w:t xml:space="preserve"> basics of human hearing </w:t>
      </w:r>
    </w:p>
    <w:p w14:paraId="037E5F4D" w14:textId="188184E9" w:rsidR="0037734C" w:rsidRPr="003D0778" w:rsidRDefault="0037734C" w:rsidP="006D0CCD">
      <w:pPr>
        <w:pStyle w:val="ListBullet"/>
        <w:numPr>
          <w:ilvl w:val="0"/>
          <w:numId w:val="116"/>
        </w:numPr>
        <w:rPr>
          <w:color w:val="FF0000"/>
        </w:rPr>
      </w:pPr>
      <w:r w:rsidRPr="003D0778">
        <w:rPr>
          <w:color w:val="FF0000"/>
        </w:rPr>
        <w:t xml:space="preserve">Explain the difference between visual and auditory interaction </w:t>
      </w:r>
    </w:p>
    <w:p w14:paraId="74FFE859" w14:textId="4051DC5E" w:rsidR="0037734C" w:rsidRPr="003D0778" w:rsidRDefault="0037734C" w:rsidP="006D0CCD">
      <w:pPr>
        <w:pStyle w:val="ListBullet"/>
        <w:numPr>
          <w:ilvl w:val="0"/>
          <w:numId w:val="116"/>
        </w:numPr>
        <w:rPr>
          <w:color w:val="FF0000"/>
        </w:rPr>
      </w:pPr>
      <w:r w:rsidRPr="003D0778">
        <w:rPr>
          <w:color w:val="FF0000"/>
        </w:rPr>
        <w:t xml:space="preserve">Describe the classes </w:t>
      </w:r>
      <w:r w:rsidR="002660A2" w:rsidRPr="003D0778">
        <w:rPr>
          <w:color w:val="FF0000"/>
        </w:rPr>
        <w:t xml:space="preserve">and subclasses of sound output and the attributes of each </w:t>
      </w:r>
    </w:p>
    <w:p w14:paraId="7DDDC815" w14:textId="5C257A6A" w:rsidR="002660A2" w:rsidRPr="003D0778" w:rsidRDefault="002660A2" w:rsidP="006D0CCD">
      <w:pPr>
        <w:pStyle w:val="ListBullet"/>
        <w:numPr>
          <w:ilvl w:val="0"/>
          <w:numId w:val="116"/>
        </w:numPr>
        <w:rPr>
          <w:color w:val="FF0000"/>
        </w:rPr>
      </w:pPr>
      <w:r w:rsidRPr="003D0778">
        <w:rPr>
          <w:color w:val="FF0000"/>
        </w:rPr>
        <w:t xml:space="preserve">Describe the classes and subclass of sound input and recognition and attributes of each </w:t>
      </w:r>
    </w:p>
    <w:p w14:paraId="333D9262" w14:textId="77777777" w:rsidR="002660A2" w:rsidRDefault="002660A2" w:rsidP="002660A2">
      <w:pPr>
        <w:pStyle w:val="ListBullet"/>
        <w:numPr>
          <w:ilvl w:val="0"/>
          <w:numId w:val="0"/>
        </w:numPr>
        <w:ind w:left="432" w:hanging="432"/>
      </w:pPr>
    </w:p>
    <w:p w14:paraId="4FE8A519" w14:textId="63537FCA" w:rsidR="00023792" w:rsidRPr="005939E9" w:rsidRDefault="00E67341" w:rsidP="005939E9">
      <w:pPr>
        <w:pStyle w:val="ListBullet"/>
        <w:numPr>
          <w:ilvl w:val="0"/>
          <w:numId w:val="0"/>
        </w:numPr>
        <w:ind w:left="432" w:hanging="432"/>
        <w:rPr>
          <w:b/>
          <w:u w:val="single"/>
        </w:rPr>
      </w:pPr>
      <w:r>
        <w:rPr>
          <w:b/>
          <w:u w:val="single"/>
        </w:rPr>
        <w:t xml:space="preserve">Hearing </w:t>
      </w:r>
    </w:p>
    <w:p w14:paraId="33832E9F" w14:textId="1A01A821" w:rsidR="00E67341" w:rsidRDefault="00E67341" w:rsidP="006D0CCD">
      <w:pPr>
        <w:pStyle w:val="ListBullet"/>
        <w:numPr>
          <w:ilvl w:val="0"/>
          <w:numId w:val="117"/>
        </w:numPr>
      </w:pPr>
      <w:r>
        <w:t xml:space="preserve">Physical apparatus: </w:t>
      </w:r>
    </w:p>
    <w:p w14:paraId="630D8DB1" w14:textId="5528AFB3" w:rsidR="00E67341" w:rsidRDefault="00E67341" w:rsidP="006D0CCD">
      <w:pPr>
        <w:pStyle w:val="ListBullet"/>
        <w:numPr>
          <w:ilvl w:val="1"/>
          <w:numId w:val="117"/>
        </w:numPr>
      </w:pPr>
      <w:r>
        <w:t xml:space="preserve">Outer ear – protects inner and amplifies sound </w:t>
      </w:r>
    </w:p>
    <w:p w14:paraId="4C9BB1E2" w14:textId="4A527E70" w:rsidR="00E67341" w:rsidRDefault="00E67341" w:rsidP="006D0CCD">
      <w:pPr>
        <w:pStyle w:val="ListBullet"/>
        <w:numPr>
          <w:ilvl w:val="1"/>
          <w:numId w:val="117"/>
        </w:numPr>
      </w:pPr>
      <w:r>
        <w:lastRenderedPageBreak/>
        <w:t xml:space="preserve">Middle ear – transmits sound waves as vibrations </w:t>
      </w:r>
    </w:p>
    <w:p w14:paraId="142401DC" w14:textId="36412AF7" w:rsidR="00E67341" w:rsidRDefault="00E67341" w:rsidP="006D0CCD">
      <w:pPr>
        <w:pStyle w:val="ListBullet"/>
        <w:numPr>
          <w:ilvl w:val="1"/>
          <w:numId w:val="117"/>
        </w:numPr>
      </w:pPr>
      <w:r>
        <w:t xml:space="preserve">Inner eat </w:t>
      </w:r>
      <w:r w:rsidR="0038014B">
        <w:t xml:space="preserve">– chemical transmitters are </w:t>
      </w:r>
      <w:r w:rsidR="00222880">
        <w:t xml:space="preserve">released and cause impulses in auditory nerve </w:t>
      </w:r>
    </w:p>
    <w:p w14:paraId="12AA9C77" w14:textId="6F39CA33" w:rsidR="00222880" w:rsidRDefault="00222880" w:rsidP="006D0CCD">
      <w:pPr>
        <w:pStyle w:val="ListBullet"/>
        <w:numPr>
          <w:ilvl w:val="0"/>
          <w:numId w:val="117"/>
        </w:numPr>
      </w:pPr>
      <w:r>
        <w:t>Sound</w:t>
      </w:r>
    </w:p>
    <w:p w14:paraId="7D1A263C" w14:textId="15B1BADB" w:rsidR="00222880" w:rsidRDefault="00222880" w:rsidP="006D0CCD">
      <w:pPr>
        <w:pStyle w:val="ListBullet"/>
        <w:numPr>
          <w:ilvl w:val="1"/>
          <w:numId w:val="117"/>
        </w:numPr>
      </w:pPr>
      <w:r>
        <w:t xml:space="preserve">Pitch – sound frequency </w:t>
      </w:r>
    </w:p>
    <w:p w14:paraId="77EB3734" w14:textId="6FD88C53" w:rsidR="00222880" w:rsidRPr="004D5FA2" w:rsidRDefault="00222880" w:rsidP="006D0CCD">
      <w:pPr>
        <w:pStyle w:val="ListBullet"/>
        <w:numPr>
          <w:ilvl w:val="1"/>
          <w:numId w:val="117"/>
        </w:numPr>
        <w:rPr>
          <w:highlight w:val="yellow"/>
        </w:rPr>
      </w:pPr>
      <w:r w:rsidRPr="004D5FA2">
        <w:rPr>
          <w:highlight w:val="yellow"/>
        </w:rPr>
        <w:t xml:space="preserve">Loudness – amplitude </w:t>
      </w:r>
    </w:p>
    <w:p w14:paraId="618C4310" w14:textId="26047FF5" w:rsidR="00222880" w:rsidRPr="004D5FA2" w:rsidRDefault="00222880" w:rsidP="006D0CCD">
      <w:pPr>
        <w:pStyle w:val="ListBullet"/>
        <w:numPr>
          <w:ilvl w:val="1"/>
          <w:numId w:val="117"/>
        </w:numPr>
        <w:rPr>
          <w:highlight w:val="yellow"/>
        </w:rPr>
      </w:pPr>
      <w:r w:rsidRPr="004D5FA2">
        <w:rPr>
          <w:highlight w:val="yellow"/>
        </w:rPr>
        <w:t xml:space="preserve">Timbre – type of quality </w:t>
      </w:r>
    </w:p>
    <w:p w14:paraId="3666EFA6" w14:textId="42CDE32B" w:rsidR="00222880" w:rsidRDefault="00222880" w:rsidP="006D0CCD">
      <w:pPr>
        <w:pStyle w:val="ListBullet"/>
        <w:numPr>
          <w:ilvl w:val="0"/>
          <w:numId w:val="117"/>
        </w:numPr>
      </w:pPr>
      <w:r>
        <w:t xml:space="preserve">Humans can hear frequencies from </w:t>
      </w:r>
      <w:r w:rsidRPr="004D5FA2">
        <w:rPr>
          <w:highlight w:val="yellow"/>
        </w:rPr>
        <w:t>20Hz to 15kHz</w:t>
      </w:r>
      <w:r>
        <w:t xml:space="preserve"> </w:t>
      </w:r>
    </w:p>
    <w:p w14:paraId="15ADACE1" w14:textId="32DDB404" w:rsidR="00222880" w:rsidRDefault="00222880" w:rsidP="006D0CCD">
      <w:pPr>
        <w:pStyle w:val="ListBullet"/>
        <w:numPr>
          <w:ilvl w:val="1"/>
          <w:numId w:val="117"/>
        </w:numPr>
      </w:pPr>
      <w:r>
        <w:t xml:space="preserve">Less accurate distinguishing high frequencies than low </w:t>
      </w:r>
    </w:p>
    <w:p w14:paraId="46EAA58C" w14:textId="4ED10F9B" w:rsidR="00222880" w:rsidRDefault="00222880" w:rsidP="006D0CCD">
      <w:pPr>
        <w:pStyle w:val="ListBullet"/>
        <w:numPr>
          <w:ilvl w:val="1"/>
          <w:numId w:val="117"/>
        </w:numPr>
      </w:pPr>
      <w:r>
        <w:t xml:space="preserve">Higher frequency hearing disappears as you get older </w:t>
      </w:r>
    </w:p>
    <w:p w14:paraId="45508C9E" w14:textId="006B5AA5" w:rsidR="00222880" w:rsidRDefault="00222880" w:rsidP="006D0CCD">
      <w:pPr>
        <w:pStyle w:val="ListBullet"/>
        <w:numPr>
          <w:ilvl w:val="0"/>
          <w:numId w:val="117"/>
        </w:numPr>
      </w:pPr>
      <w:r>
        <w:t xml:space="preserve">Auditory system filters sound </w:t>
      </w:r>
    </w:p>
    <w:p w14:paraId="3E2F6509" w14:textId="7627E63B" w:rsidR="00222880" w:rsidRDefault="00222880" w:rsidP="006D0CCD">
      <w:pPr>
        <w:pStyle w:val="ListBullet"/>
        <w:numPr>
          <w:ilvl w:val="1"/>
          <w:numId w:val="117"/>
        </w:numPr>
      </w:pPr>
      <w:r>
        <w:t xml:space="preserve">Can attend to sounds over background noise </w:t>
      </w:r>
    </w:p>
    <w:p w14:paraId="318110E2" w14:textId="7EE10398" w:rsidR="00222880" w:rsidRDefault="00222880" w:rsidP="006D0CCD">
      <w:pPr>
        <w:pStyle w:val="ListBullet"/>
        <w:numPr>
          <w:ilvl w:val="1"/>
          <w:numId w:val="117"/>
        </w:numPr>
      </w:pPr>
      <w:r>
        <w:t xml:space="preserve">Hearing aids disrupt this filtering </w:t>
      </w:r>
    </w:p>
    <w:p w14:paraId="3F7176A2" w14:textId="2C12E555" w:rsidR="00222880" w:rsidRDefault="00222880" w:rsidP="006D0CCD">
      <w:pPr>
        <w:pStyle w:val="ListBullet"/>
        <w:numPr>
          <w:ilvl w:val="0"/>
          <w:numId w:val="117"/>
        </w:numPr>
      </w:pPr>
      <w:r>
        <w:t xml:space="preserve">Hearing is involuntary </w:t>
      </w:r>
    </w:p>
    <w:p w14:paraId="53778AC1" w14:textId="05919FD8" w:rsidR="00222880" w:rsidRDefault="00222880" w:rsidP="006D0CCD">
      <w:pPr>
        <w:pStyle w:val="ListBullet"/>
        <w:numPr>
          <w:ilvl w:val="1"/>
          <w:numId w:val="117"/>
        </w:numPr>
      </w:pPr>
      <w:r>
        <w:t>Suddenly ‘grabs’ attention before we think</w:t>
      </w:r>
    </w:p>
    <w:p w14:paraId="252E8ADA" w14:textId="3EADE25B" w:rsidR="00222880" w:rsidRDefault="00222880" w:rsidP="006D0CCD">
      <w:pPr>
        <w:pStyle w:val="ListBullet"/>
        <w:numPr>
          <w:ilvl w:val="1"/>
          <w:numId w:val="117"/>
        </w:numPr>
      </w:pPr>
      <w:r>
        <w:t xml:space="preserve">And some sounds are harder to ignore </w:t>
      </w:r>
    </w:p>
    <w:p w14:paraId="1F96B3F3" w14:textId="77777777" w:rsidR="000E0854" w:rsidRDefault="000E0854" w:rsidP="006424D2">
      <w:pPr>
        <w:pStyle w:val="ListBullet"/>
        <w:numPr>
          <w:ilvl w:val="0"/>
          <w:numId w:val="0"/>
        </w:numPr>
      </w:pPr>
    </w:p>
    <w:p w14:paraId="0D9CCED6" w14:textId="38C69330" w:rsidR="000E0854" w:rsidRDefault="000E0854" w:rsidP="006424D2">
      <w:pPr>
        <w:pStyle w:val="ListBullet"/>
        <w:numPr>
          <w:ilvl w:val="0"/>
          <w:numId w:val="0"/>
        </w:numPr>
        <w:ind w:left="432" w:hanging="432"/>
        <w:rPr>
          <w:b/>
          <w:u w:val="single"/>
        </w:rPr>
      </w:pPr>
      <w:r>
        <w:rPr>
          <w:b/>
          <w:u w:val="single"/>
        </w:rPr>
        <w:t xml:space="preserve">Sound interaction </w:t>
      </w:r>
    </w:p>
    <w:p w14:paraId="489364F1" w14:textId="2B1CB5FB" w:rsidR="000E0854" w:rsidRDefault="000E0854" w:rsidP="000E0854">
      <w:pPr>
        <w:pStyle w:val="ListBullet"/>
        <w:numPr>
          <w:ilvl w:val="0"/>
          <w:numId w:val="0"/>
        </w:numPr>
        <w:ind w:left="432" w:hanging="432"/>
      </w:pPr>
      <w:r>
        <w:t xml:space="preserve">Computer output/generation (input to human) </w:t>
      </w:r>
    </w:p>
    <w:p w14:paraId="599458BA" w14:textId="5F1A05F2" w:rsidR="000E0854" w:rsidRDefault="000E0854" w:rsidP="006D0CCD">
      <w:pPr>
        <w:pStyle w:val="ListBullet"/>
        <w:numPr>
          <w:ilvl w:val="0"/>
          <w:numId w:val="118"/>
        </w:numPr>
      </w:pPr>
      <w:r>
        <w:t xml:space="preserve">Non-speech </w:t>
      </w:r>
    </w:p>
    <w:p w14:paraId="57F14081" w14:textId="26465655" w:rsidR="000E0854" w:rsidRDefault="000E0854" w:rsidP="006D0CCD">
      <w:pPr>
        <w:pStyle w:val="ListBullet"/>
        <w:numPr>
          <w:ilvl w:val="0"/>
          <w:numId w:val="118"/>
        </w:numPr>
      </w:pPr>
      <w:r>
        <w:t>Speech</w:t>
      </w:r>
    </w:p>
    <w:p w14:paraId="0462EF5B" w14:textId="2AF8CE89" w:rsidR="000E0854" w:rsidRDefault="000E0854" w:rsidP="000E0854">
      <w:pPr>
        <w:pStyle w:val="ListBullet"/>
        <w:numPr>
          <w:ilvl w:val="0"/>
          <w:numId w:val="0"/>
        </w:numPr>
        <w:ind w:left="432" w:hanging="432"/>
      </w:pPr>
      <w:r>
        <w:t xml:space="preserve">Computer input/recognition </w:t>
      </w:r>
    </w:p>
    <w:p w14:paraId="628532C0" w14:textId="4CB5F22F" w:rsidR="000E0854" w:rsidRDefault="000E0854" w:rsidP="006D0CCD">
      <w:pPr>
        <w:pStyle w:val="ListBullet"/>
        <w:numPr>
          <w:ilvl w:val="0"/>
          <w:numId w:val="119"/>
        </w:numPr>
      </w:pPr>
      <w:r>
        <w:t xml:space="preserve">Speech </w:t>
      </w:r>
    </w:p>
    <w:p w14:paraId="5FB8B99F" w14:textId="050B330D" w:rsidR="000E0854" w:rsidRDefault="000E0854" w:rsidP="006D0CCD">
      <w:pPr>
        <w:pStyle w:val="ListBullet"/>
        <w:numPr>
          <w:ilvl w:val="0"/>
          <w:numId w:val="119"/>
        </w:numPr>
      </w:pPr>
      <w:r>
        <w:t xml:space="preserve">Non-speech </w:t>
      </w:r>
    </w:p>
    <w:p w14:paraId="7B18E4B7" w14:textId="250B3022" w:rsidR="000E0854" w:rsidRDefault="000E0854" w:rsidP="006D0CCD">
      <w:pPr>
        <w:pStyle w:val="ListBullet"/>
        <w:numPr>
          <w:ilvl w:val="1"/>
          <w:numId w:val="119"/>
        </w:numPr>
      </w:pPr>
      <w:r>
        <w:t xml:space="preserve">Environmental </w:t>
      </w:r>
    </w:p>
    <w:p w14:paraId="4026A16A" w14:textId="3F8D6834" w:rsidR="000E0854" w:rsidRDefault="000E0854" w:rsidP="006D0CCD">
      <w:pPr>
        <w:pStyle w:val="ListBullet"/>
        <w:numPr>
          <w:ilvl w:val="1"/>
          <w:numId w:val="119"/>
        </w:numPr>
      </w:pPr>
      <w:r>
        <w:t xml:space="preserve">Music </w:t>
      </w:r>
    </w:p>
    <w:p w14:paraId="39424CE9" w14:textId="77777777" w:rsidR="000E0854" w:rsidRDefault="000E0854" w:rsidP="000E0854">
      <w:pPr>
        <w:pStyle w:val="ListBullet"/>
        <w:numPr>
          <w:ilvl w:val="0"/>
          <w:numId w:val="0"/>
        </w:numPr>
        <w:ind w:left="432" w:hanging="432"/>
      </w:pPr>
    </w:p>
    <w:p w14:paraId="34CB8457" w14:textId="350960E5" w:rsidR="000E0854" w:rsidRDefault="000E0854" w:rsidP="006424D2">
      <w:pPr>
        <w:pStyle w:val="ListBullet"/>
        <w:numPr>
          <w:ilvl w:val="0"/>
          <w:numId w:val="0"/>
        </w:numPr>
        <w:ind w:left="432" w:hanging="432"/>
        <w:rPr>
          <w:b/>
          <w:u w:val="single"/>
        </w:rPr>
      </w:pPr>
      <w:r>
        <w:rPr>
          <w:b/>
          <w:u w:val="single"/>
        </w:rPr>
        <w:t xml:space="preserve">Computer Output: Music </w:t>
      </w:r>
    </w:p>
    <w:p w14:paraId="7A1FF179" w14:textId="15986FC3" w:rsidR="000E0854" w:rsidRDefault="000E0854" w:rsidP="006D0CCD">
      <w:pPr>
        <w:pStyle w:val="ListBullet"/>
        <w:numPr>
          <w:ilvl w:val="0"/>
          <w:numId w:val="120"/>
        </w:numPr>
      </w:pPr>
      <w:r>
        <w:t>Immersive experiences</w:t>
      </w:r>
    </w:p>
    <w:p w14:paraId="087BEF4F" w14:textId="247E1FEE" w:rsidR="000E0854" w:rsidRDefault="000E0854" w:rsidP="006D0CCD">
      <w:pPr>
        <w:pStyle w:val="ListBullet"/>
        <w:numPr>
          <w:ilvl w:val="1"/>
          <w:numId w:val="120"/>
        </w:numPr>
      </w:pPr>
      <w:r>
        <w:t xml:space="preserve">Activates your brain in a different way from language </w:t>
      </w:r>
    </w:p>
    <w:p w14:paraId="6F261EF2" w14:textId="4EE0A935" w:rsidR="000E0854" w:rsidRPr="000E0854" w:rsidRDefault="000E0854" w:rsidP="006D0CCD">
      <w:pPr>
        <w:pStyle w:val="ListBullet"/>
        <w:numPr>
          <w:ilvl w:val="1"/>
          <w:numId w:val="120"/>
        </w:numPr>
      </w:pPr>
      <w:r>
        <w:t>Acts almost entirely independently from hand-to-eye processing</w:t>
      </w:r>
    </w:p>
    <w:p w14:paraId="2EE35966" w14:textId="77777777" w:rsidR="000E0854" w:rsidRDefault="000E0854" w:rsidP="000E0854">
      <w:pPr>
        <w:pStyle w:val="ListBullet"/>
        <w:numPr>
          <w:ilvl w:val="0"/>
          <w:numId w:val="0"/>
        </w:numPr>
        <w:ind w:left="432" w:hanging="432"/>
      </w:pPr>
    </w:p>
    <w:p w14:paraId="5249F8D4" w14:textId="43D6FD78" w:rsidR="00DE36BA" w:rsidRDefault="00DE36BA" w:rsidP="006424D2">
      <w:pPr>
        <w:pStyle w:val="ListBullet"/>
        <w:numPr>
          <w:ilvl w:val="0"/>
          <w:numId w:val="0"/>
        </w:numPr>
        <w:ind w:left="432" w:hanging="432"/>
        <w:rPr>
          <w:b/>
          <w:u w:val="single"/>
        </w:rPr>
      </w:pPr>
      <w:r>
        <w:rPr>
          <w:b/>
          <w:u w:val="single"/>
        </w:rPr>
        <w:t xml:space="preserve">Auditory Icons and Earcons </w:t>
      </w:r>
    </w:p>
    <w:p w14:paraId="58AF907D" w14:textId="499AAF46" w:rsidR="00DE36BA" w:rsidRDefault="00DE36BA" w:rsidP="006D0CCD">
      <w:pPr>
        <w:pStyle w:val="ListBullet"/>
        <w:numPr>
          <w:ilvl w:val="0"/>
          <w:numId w:val="120"/>
        </w:numPr>
      </w:pPr>
      <w:r>
        <w:t xml:space="preserve">The difference between these two is subtle </w:t>
      </w:r>
    </w:p>
    <w:p w14:paraId="70D57FF4" w14:textId="0E6DEF86" w:rsidR="00DE36BA" w:rsidRDefault="00DE36BA" w:rsidP="006D0CCD">
      <w:pPr>
        <w:pStyle w:val="ListBullet"/>
        <w:numPr>
          <w:ilvl w:val="1"/>
          <w:numId w:val="120"/>
        </w:numPr>
      </w:pPr>
      <w:r>
        <w:t>Auditory icons: emphasis on ‘</w:t>
      </w:r>
      <w:r w:rsidRPr="006424D2">
        <w:rPr>
          <w:highlight w:val="yellow"/>
        </w:rPr>
        <w:t>natural’</w:t>
      </w:r>
      <w:r>
        <w:t xml:space="preserve"> sounds and metaphor with real world; caricatures of naturally occurring sounds </w:t>
      </w:r>
    </w:p>
    <w:p w14:paraId="04E98A5E" w14:textId="5F1C340F" w:rsidR="00DE36BA" w:rsidRDefault="00DE36BA" w:rsidP="006D0CCD">
      <w:pPr>
        <w:pStyle w:val="ListBullet"/>
        <w:numPr>
          <w:ilvl w:val="1"/>
          <w:numId w:val="120"/>
        </w:numPr>
      </w:pPr>
      <w:r>
        <w:t>Earcons: “</w:t>
      </w:r>
      <w:r w:rsidRPr="006424D2">
        <w:rPr>
          <w:highlight w:val="yellow"/>
        </w:rPr>
        <w:t>Artificial</w:t>
      </w:r>
      <w:r>
        <w:t xml:space="preserve">” sounds (generated) </w:t>
      </w:r>
    </w:p>
    <w:p w14:paraId="5805FD36" w14:textId="4A80FA50" w:rsidR="00DE36BA" w:rsidRDefault="00DE36BA" w:rsidP="006D0CCD">
      <w:pPr>
        <w:pStyle w:val="ListBullet"/>
        <w:numPr>
          <w:ilvl w:val="2"/>
          <w:numId w:val="120"/>
        </w:numPr>
      </w:pPr>
      <w:r>
        <w:t xml:space="preserve">E.g. more abstract metaphorical relationship to action or purely a convention. </w:t>
      </w:r>
    </w:p>
    <w:p w14:paraId="209A9FD8" w14:textId="1212FDB6" w:rsidR="002F4C52" w:rsidRDefault="002F4C52" w:rsidP="006D0CCD">
      <w:pPr>
        <w:pStyle w:val="ListBullet"/>
        <w:numPr>
          <w:ilvl w:val="0"/>
          <w:numId w:val="120"/>
        </w:numPr>
      </w:pPr>
      <w:r>
        <w:t xml:space="preserve">Redundant encoding </w:t>
      </w:r>
    </w:p>
    <w:p w14:paraId="66F2F7A2" w14:textId="42492575" w:rsidR="002F4C52" w:rsidRDefault="002F4C52" w:rsidP="006D0CCD">
      <w:pPr>
        <w:pStyle w:val="ListBullet"/>
        <w:numPr>
          <w:ilvl w:val="1"/>
          <w:numId w:val="120"/>
        </w:numPr>
      </w:pPr>
      <w:r>
        <w:t xml:space="preserve">It aids memory by adding additional associations </w:t>
      </w:r>
    </w:p>
    <w:p w14:paraId="1FFEB299" w14:textId="7D355461" w:rsidR="002F4C52" w:rsidRDefault="002F4C52" w:rsidP="006D0CCD">
      <w:pPr>
        <w:pStyle w:val="ListBullet"/>
        <w:numPr>
          <w:ilvl w:val="1"/>
          <w:numId w:val="120"/>
        </w:numPr>
      </w:pPr>
      <w:r>
        <w:t xml:space="preserve">Can alert without interrupting </w:t>
      </w:r>
    </w:p>
    <w:p w14:paraId="3B3862DC" w14:textId="11E77A6E" w:rsidR="002F4C52" w:rsidRDefault="002F4C52" w:rsidP="006D0CCD">
      <w:pPr>
        <w:pStyle w:val="ListBullet"/>
        <w:numPr>
          <w:ilvl w:val="1"/>
          <w:numId w:val="120"/>
        </w:numPr>
      </w:pPr>
      <w:r>
        <w:t xml:space="preserve">An alternative communication channel </w:t>
      </w:r>
    </w:p>
    <w:p w14:paraId="315C7400" w14:textId="17CBA10A" w:rsidR="002F4C52" w:rsidRDefault="002F4C52" w:rsidP="006D0CCD">
      <w:pPr>
        <w:pStyle w:val="ListBullet"/>
        <w:numPr>
          <w:ilvl w:val="0"/>
          <w:numId w:val="120"/>
        </w:numPr>
      </w:pPr>
      <w:r>
        <w:t>Positive/Negative Feedback</w:t>
      </w:r>
    </w:p>
    <w:p w14:paraId="79EDC60F" w14:textId="33F3B0E6" w:rsidR="002F4C52" w:rsidRDefault="002F4C52" w:rsidP="006D0CCD">
      <w:pPr>
        <w:pStyle w:val="ListBullet"/>
        <w:numPr>
          <w:ilvl w:val="1"/>
          <w:numId w:val="120"/>
        </w:numPr>
      </w:pPr>
      <w:r>
        <w:t xml:space="preserve">Auditory alarms might be crucial to the safe operation of computer-operated machinery or mission-critical environments </w:t>
      </w:r>
    </w:p>
    <w:p w14:paraId="31D42DF4" w14:textId="03194291" w:rsidR="002F4C52" w:rsidRDefault="002F4C52" w:rsidP="006D0CCD">
      <w:pPr>
        <w:pStyle w:val="ListBullet"/>
        <w:numPr>
          <w:ilvl w:val="1"/>
          <w:numId w:val="120"/>
        </w:numPr>
      </w:pPr>
      <w:r>
        <w:t xml:space="preserve">But too many alarms may be: </w:t>
      </w:r>
    </w:p>
    <w:p w14:paraId="26D6376E" w14:textId="670CBF9B" w:rsidR="002F4C52" w:rsidRDefault="002F4C52" w:rsidP="006D0CCD">
      <w:pPr>
        <w:pStyle w:val="ListBullet"/>
        <w:numPr>
          <w:ilvl w:val="2"/>
          <w:numId w:val="120"/>
        </w:numPr>
      </w:pPr>
      <w:r>
        <w:t xml:space="preserve">Annoying </w:t>
      </w:r>
    </w:p>
    <w:p w14:paraId="7B1B72B7" w14:textId="6F1F8814" w:rsidR="002F4C52" w:rsidRPr="00DE36BA" w:rsidRDefault="002F4C52" w:rsidP="006D0CCD">
      <w:pPr>
        <w:pStyle w:val="ListBullet"/>
        <w:numPr>
          <w:ilvl w:val="2"/>
          <w:numId w:val="120"/>
        </w:numPr>
      </w:pPr>
      <w:r>
        <w:t>Ignored</w:t>
      </w:r>
    </w:p>
    <w:p w14:paraId="1BC846E0" w14:textId="77777777" w:rsidR="000E0854" w:rsidRPr="000E0854" w:rsidRDefault="000E0854" w:rsidP="000E0854">
      <w:pPr>
        <w:pStyle w:val="ListBullet"/>
        <w:numPr>
          <w:ilvl w:val="0"/>
          <w:numId w:val="0"/>
        </w:numPr>
        <w:ind w:left="432" w:hanging="432"/>
      </w:pPr>
    </w:p>
    <w:p w14:paraId="06E641B4" w14:textId="270059B4" w:rsidR="007D31A0" w:rsidRDefault="007D31A0" w:rsidP="007D31A0">
      <w:pPr>
        <w:pStyle w:val="ListBullet"/>
        <w:numPr>
          <w:ilvl w:val="0"/>
          <w:numId w:val="0"/>
        </w:numPr>
        <w:ind w:left="432" w:hanging="432"/>
        <w:rPr>
          <w:b/>
          <w:u w:val="single"/>
        </w:rPr>
      </w:pPr>
      <w:r>
        <w:rPr>
          <w:b/>
          <w:u w:val="single"/>
        </w:rPr>
        <w:t xml:space="preserve">Using Sound in Interaction Design </w:t>
      </w:r>
    </w:p>
    <w:p w14:paraId="45CB6577" w14:textId="77777777" w:rsidR="007D31A0" w:rsidRDefault="007D31A0" w:rsidP="007D31A0">
      <w:pPr>
        <w:pStyle w:val="ListBullet"/>
        <w:numPr>
          <w:ilvl w:val="0"/>
          <w:numId w:val="0"/>
        </w:numPr>
        <w:ind w:left="432" w:hanging="432"/>
        <w:rPr>
          <w:b/>
          <w:u w:val="single"/>
        </w:rPr>
      </w:pPr>
    </w:p>
    <w:p w14:paraId="537E0F34" w14:textId="2969326C" w:rsidR="007D31A0" w:rsidRDefault="007D31A0" w:rsidP="006D0CCD">
      <w:pPr>
        <w:pStyle w:val="ListBullet"/>
        <w:numPr>
          <w:ilvl w:val="0"/>
          <w:numId w:val="121"/>
        </w:numPr>
      </w:pPr>
      <w:r>
        <w:lastRenderedPageBreak/>
        <w:t xml:space="preserve">Learnability of the mapping between the icon and the object represented </w:t>
      </w:r>
    </w:p>
    <w:p w14:paraId="2C613CE0" w14:textId="77777777" w:rsidR="007D31A0" w:rsidRDefault="007D31A0" w:rsidP="006D0CCD">
      <w:pPr>
        <w:pStyle w:val="ListBullet"/>
        <w:numPr>
          <w:ilvl w:val="0"/>
          <w:numId w:val="0"/>
        </w:numPr>
      </w:pPr>
    </w:p>
    <w:p w14:paraId="20B9CE07" w14:textId="29C6BAFD" w:rsidR="006D0CCD" w:rsidRDefault="006D0CCD" w:rsidP="006424D2">
      <w:pPr>
        <w:pStyle w:val="ListBullet"/>
        <w:numPr>
          <w:ilvl w:val="0"/>
          <w:numId w:val="0"/>
        </w:numPr>
        <w:ind w:left="432" w:hanging="432"/>
        <w:rPr>
          <w:b/>
          <w:u w:val="single"/>
        </w:rPr>
      </w:pPr>
      <w:r>
        <w:rPr>
          <w:b/>
          <w:u w:val="single"/>
        </w:rPr>
        <w:t xml:space="preserve">Speech Recognition </w:t>
      </w:r>
    </w:p>
    <w:p w14:paraId="0EC67E7A" w14:textId="6FEECC5C" w:rsidR="006D0CCD" w:rsidRPr="006D0CCD" w:rsidRDefault="006D0CCD" w:rsidP="006D0CCD">
      <w:pPr>
        <w:pStyle w:val="ListBullet"/>
        <w:numPr>
          <w:ilvl w:val="0"/>
          <w:numId w:val="0"/>
        </w:numPr>
        <w:ind w:left="432" w:hanging="432"/>
      </w:pPr>
      <w:r>
        <w:t xml:space="preserve">Two distinct applications: </w:t>
      </w:r>
    </w:p>
    <w:p w14:paraId="296D710C" w14:textId="685C8834" w:rsidR="006D0CCD" w:rsidRDefault="006D0CCD" w:rsidP="006D0CCD">
      <w:pPr>
        <w:pStyle w:val="ListBullet"/>
        <w:numPr>
          <w:ilvl w:val="0"/>
          <w:numId w:val="121"/>
        </w:numPr>
      </w:pPr>
      <w:r>
        <w:t xml:space="preserve">Transaction: </w:t>
      </w:r>
      <w:r w:rsidRPr="006424D2">
        <w:rPr>
          <w:highlight w:val="yellow"/>
        </w:rPr>
        <w:t>giving commands</w:t>
      </w:r>
      <w:r>
        <w:t xml:space="preserve">, issuing queries, making menu selections </w:t>
      </w:r>
    </w:p>
    <w:p w14:paraId="27A46251" w14:textId="6833793B" w:rsidR="006D0CCD" w:rsidRDefault="006D0CCD" w:rsidP="006D0CCD">
      <w:pPr>
        <w:pStyle w:val="ListBullet"/>
        <w:numPr>
          <w:ilvl w:val="0"/>
          <w:numId w:val="121"/>
        </w:numPr>
      </w:pPr>
      <w:r>
        <w:t>Transcription: “</w:t>
      </w:r>
      <w:r w:rsidRPr="006424D2">
        <w:rPr>
          <w:highlight w:val="yellow"/>
        </w:rPr>
        <w:t>typing</w:t>
      </w:r>
      <w:r>
        <w:t xml:space="preserve">” a document by voice </w:t>
      </w:r>
    </w:p>
    <w:p w14:paraId="6F74A038" w14:textId="440E854E" w:rsidR="006D0CCD" w:rsidRDefault="006D0CCD" w:rsidP="006D0CCD">
      <w:pPr>
        <w:pStyle w:val="ListBullet"/>
        <w:numPr>
          <w:ilvl w:val="0"/>
          <w:numId w:val="121"/>
        </w:numPr>
      </w:pPr>
      <w:r>
        <w:t>Transaction</w:t>
      </w:r>
    </w:p>
    <w:p w14:paraId="19BEB410" w14:textId="080B62AC" w:rsidR="006D0CCD" w:rsidRDefault="006D0CCD" w:rsidP="006D0CCD">
      <w:pPr>
        <w:pStyle w:val="ListBullet"/>
        <w:numPr>
          <w:ilvl w:val="1"/>
          <w:numId w:val="121"/>
        </w:numPr>
      </w:pPr>
      <w:r>
        <w:t xml:space="preserve">Telephone menu systems </w:t>
      </w:r>
    </w:p>
    <w:p w14:paraId="7C1CE3B7" w14:textId="066E1EE5" w:rsidR="006D0CCD" w:rsidRDefault="006D0CCD" w:rsidP="006D0CCD">
      <w:pPr>
        <w:pStyle w:val="ListBullet"/>
        <w:numPr>
          <w:ilvl w:val="0"/>
          <w:numId w:val="121"/>
        </w:numPr>
      </w:pPr>
      <w:r>
        <w:t xml:space="preserve">Automatic speech recognition (ASR) </w:t>
      </w:r>
    </w:p>
    <w:p w14:paraId="37D52160" w14:textId="2F0CE3B4" w:rsidR="006D0CCD" w:rsidRDefault="006D0CCD" w:rsidP="006D0CCD">
      <w:pPr>
        <w:pStyle w:val="ListBullet"/>
        <w:numPr>
          <w:ilvl w:val="1"/>
          <w:numId w:val="121"/>
        </w:numPr>
      </w:pPr>
      <w:r>
        <w:t xml:space="preserve">Built into operating systems </w:t>
      </w:r>
    </w:p>
    <w:p w14:paraId="49A3E173" w14:textId="2EFCE000" w:rsidR="006D0CCD" w:rsidRDefault="006D0CCD" w:rsidP="006D0CCD">
      <w:pPr>
        <w:pStyle w:val="ListBullet"/>
        <w:numPr>
          <w:ilvl w:val="0"/>
          <w:numId w:val="121"/>
        </w:numPr>
      </w:pPr>
      <w:r>
        <w:t xml:space="preserve">Difficult, ongoing research problem </w:t>
      </w:r>
    </w:p>
    <w:p w14:paraId="1C882B96" w14:textId="54579E36" w:rsidR="006D0CCD" w:rsidRPr="007D31A0" w:rsidRDefault="006D0CCD" w:rsidP="006D0CCD">
      <w:pPr>
        <w:pStyle w:val="ListBullet"/>
        <w:numPr>
          <w:ilvl w:val="1"/>
          <w:numId w:val="121"/>
        </w:numPr>
      </w:pPr>
      <w:r>
        <w:t xml:space="preserve">Not just about recognizing phonemes (language sounds) but also finding the “right” interpretation  </w:t>
      </w:r>
    </w:p>
    <w:p w14:paraId="73822413" w14:textId="77777777" w:rsidR="000E0854" w:rsidRDefault="000E0854" w:rsidP="000E0854">
      <w:pPr>
        <w:pStyle w:val="ListBullet"/>
        <w:numPr>
          <w:ilvl w:val="0"/>
          <w:numId w:val="0"/>
        </w:numPr>
        <w:ind w:left="432" w:hanging="432"/>
      </w:pPr>
    </w:p>
    <w:p w14:paraId="3EA65461" w14:textId="48003FF2" w:rsidR="00BF6ADD" w:rsidRDefault="00BF6ADD" w:rsidP="006424D2">
      <w:pPr>
        <w:pStyle w:val="ListBullet"/>
        <w:numPr>
          <w:ilvl w:val="0"/>
          <w:numId w:val="0"/>
        </w:numPr>
        <w:ind w:left="432" w:hanging="432"/>
        <w:rPr>
          <w:b/>
          <w:u w:val="single"/>
        </w:rPr>
      </w:pPr>
      <w:r>
        <w:rPr>
          <w:b/>
          <w:u w:val="single"/>
        </w:rPr>
        <w:t xml:space="preserve">Searching Speech and Audio </w:t>
      </w:r>
    </w:p>
    <w:p w14:paraId="0AD2881B" w14:textId="77777777" w:rsidR="00BF6ADD" w:rsidRDefault="00BF6ADD" w:rsidP="00BF6ADD">
      <w:pPr>
        <w:pStyle w:val="ListBullet"/>
        <w:numPr>
          <w:ilvl w:val="0"/>
          <w:numId w:val="122"/>
        </w:numPr>
      </w:pPr>
      <w:r>
        <w:t xml:space="preserve">Sound files do not afford easy opportunities for indexing and searching </w:t>
      </w:r>
    </w:p>
    <w:p w14:paraId="2D6D7AA5" w14:textId="7D9C4270" w:rsidR="00BF6ADD" w:rsidRPr="00BF6ADD" w:rsidRDefault="00BF6ADD" w:rsidP="00BF6ADD">
      <w:pPr>
        <w:pStyle w:val="ListBullet"/>
        <w:numPr>
          <w:ilvl w:val="0"/>
          <w:numId w:val="122"/>
        </w:numPr>
      </w:pPr>
      <w:r>
        <w:t>Speech recognition can be used to transcribe speech files and create transcripts that can be sea</w:t>
      </w:r>
      <w:r w:rsidR="006424D2">
        <w:t xml:space="preserve">rched like any other text file </w:t>
      </w:r>
    </w:p>
    <w:p w14:paraId="18EA4840" w14:textId="4271893C" w:rsidR="00C739FF" w:rsidRPr="00B120F5" w:rsidRDefault="00C739FF" w:rsidP="00C739FF">
      <w:pPr>
        <w:pStyle w:val="Heading1"/>
        <w:rPr>
          <w:lang w:val="en-GB"/>
        </w:rPr>
      </w:pPr>
      <w:r>
        <w:rPr>
          <w:lang w:val="en-GB"/>
        </w:rPr>
        <w:t xml:space="preserve">Lecture 21: Data Visualisation   </w:t>
      </w:r>
    </w:p>
    <w:p w14:paraId="6EE276D8" w14:textId="77777777" w:rsidR="00C739FF" w:rsidRDefault="00C739FF" w:rsidP="00C739FF">
      <w:pPr>
        <w:pStyle w:val="ListBullet"/>
        <w:numPr>
          <w:ilvl w:val="0"/>
          <w:numId w:val="0"/>
        </w:numPr>
        <w:ind w:left="432" w:hanging="432"/>
        <w:rPr>
          <w:b/>
          <w:u w:val="single"/>
        </w:rPr>
      </w:pPr>
      <w:r w:rsidRPr="00353F52">
        <w:rPr>
          <w:b/>
          <w:u w:val="single"/>
        </w:rPr>
        <w:t>Learning objectives</w:t>
      </w:r>
    </w:p>
    <w:p w14:paraId="717BB186" w14:textId="77777777" w:rsidR="00BF6ADD" w:rsidRDefault="00BF6ADD" w:rsidP="000E0854">
      <w:pPr>
        <w:pStyle w:val="ListBullet"/>
        <w:numPr>
          <w:ilvl w:val="0"/>
          <w:numId w:val="0"/>
        </w:numPr>
        <w:ind w:left="432" w:hanging="432"/>
      </w:pPr>
    </w:p>
    <w:p w14:paraId="32F46A26" w14:textId="6DCC3563" w:rsidR="00B53648" w:rsidRDefault="00B53648" w:rsidP="008B386D">
      <w:pPr>
        <w:pStyle w:val="ListBullet"/>
        <w:numPr>
          <w:ilvl w:val="0"/>
          <w:numId w:val="123"/>
        </w:numPr>
      </w:pPr>
      <w:r>
        <w:lastRenderedPageBreak/>
        <w:t xml:space="preserve">To be able to describe options for display for large and complex data to aid human understanding, including </w:t>
      </w:r>
    </w:p>
    <w:p w14:paraId="1ABB98BE" w14:textId="149C55B9" w:rsidR="00B53648" w:rsidRDefault="00B53648" w:rsidP="008B386D">
      <w:pPr>
        <w:pStyle w:val="ListBullet"/>
        <w:numPr>
          <w:ilvl w:val="1"/>
          <w:numId w:val="123"/>
        </w:numPr>
      </w:pPr>
      <w:r>
        <w:t xml:space="preserve">Display of high-dimensional data and temporal change </w:t>
      </w:r>
    </w:p>
    <w:p w14:paraId="4E28F719" w14:textId="4C91534D" w:rsidR="00B53648" w:rsidRDefault="00B53648" w:rsidP="008B386D">
      <w:pPr>
        <w:pStyle w:val="ListBullet"/>
        <w:numPr>
          <w:ilvl w:val="1"/>
          <w:numId w:val="123"/>
        </w:numPr>
      </w:pPr>
      <w:r>
        <w:t xml:space="preserve">Display of probabilistic linkage among elements </w:t>
      </w:r>
    </w:p>
    <w:p w14:paraId="4396E356" w14:textId="66AEAE14" w:rsidR="00EE1524" w:rsidRDefault="00CD4BAE" w:rsidP="006424D2">
      <w:pPr>
        <w:pStyle w:val="ListBullet"/>
        <w:numPr>
          <w:ilvl w:val="1"/>
          <w:numId w:val="123"/>
        </w:numPr>
      </w:pPr>
      <w:r>
        <w:t xml:space="preserve">Use of animated and direct-manipulation displays to view successive slices of a large data set while moving through time or spatial dimensions </w:t>
      </w:r>
    </w:p>
    <w:p w14:paraId="3E898495" w14:textId="4C54715F" w:rsidR="00612BBA" w:rsidRDefault="00612BBA" w:rsidP="00A80071">
      <w:pPr>
        <w:pStyle w:val="ListBullet"/>
        <w:numPr>
          <w:ilvl w:val="0"/>
          <w:numId w:val="0"/>
        </w:numPr>
        <w:ind w:left="432" w:hanging="432"/>
        <w:rPr>
          <w:b/>
          <w:u w:val="single"/>
        </w:rPr>
      </w:pPr>
      <w:r>
        <w:rPr>
          <w:b/>
          <w:u w:val="single"/>
        </w:rPr>
        <w:t xml:space="preserve">Some domains with Big Data </w:t>
      </w:r>
    </w:p>
    <w:p w14:paraId="496AB76A" w14:textId="4AA8FBDF" w:rsidR="00612BBA" w:rsidRDefault="00612BBA" w:rsidP="008B386D">
      <w:pPr>
        <w:pStyle w:val="ListBullet"/>
        <w:numPr>
          <w:ilvl w:val="0"/>
          <w:numId w:val="123"/>
        </w:numPr>
      </w:pPr>
      <w:r>
        <w:t xml:space="preserve">Astronomy/physics </w:t>
      </w:r>
    </w:p>
    <w:p w14:paraId="61E36FB6" w14:textId="5975DE19" w:rsidR="00612BBA" w:rsidRDefault="00612BBA" w:rsidP="008B386D">
      <w:pPr>
        <w:pStyle w:val="ListBullet"/>
        <w:numPr>
          <w:ilvl w:val="0"/>
          <w:numId w:val="123"/>
        </w:numPr>
      </w:pPr>
      <w:r>
        <w:t>Big data is when the data is so big that it’s serious computational challenge just to transfer and store it</w:t>
      </w:r>
    </w:p>
    <w:p w14:paraId="4FD381A3" w14:textId="13A490EC" w:rsidR="00612BBA" w:rsidRDefault="00612BBA" w:rsidP="008B386D">
      <w:pPr>
        <w:pStyle w:val="ListBullet"/>
        <w:numPr>
          <w:ilvl w:val="0"/>
          <w:numId w:val="123"/>
        </w:numPr>
      </w:pPr>
      <w:r>
        <w:t>Other domains with lots of data</w:t>
      </w:r>
    </w:p>
    <w:p w14:paraId="00212C13" w14:textId="7B6D73EF" w:rsidR="00612BBA" w:rsidRDefault="00612BBA" w:rsidP="008B386D">
      <w:pPr>
        <w:pStyle w:val="ListBullet"/>
        <w:numPr>
          <w:ilvl w:val="1"/>
          <w:numId w:val="123"/>
        </w:numPr>
      </w:pPr>
      <w:r>
        <w:t xml:space="preserve">Weather and climate modelling </w:t>
      </w:r>
    </w:p>
    <w:p w14:paraId="2B58742C" w14:textId="3E051D88" w:rsidR="00612BBA" w:rsidRDefault="00612BBA" w:rsidP="008B386D">
      <w:pPr>
        <w:pStyle w:val="ListBullet"/>
        <w:numPr>
          <w:ilvl w:val="1"/>
          <w:numId w:val="123"/>
        </w:numPr>
      </w:pPr>
      <w:r>
        <w:t>Biomedicine</w:t>
      </w:r>
    </w:p>
    <w:p w14:paraId="310593D5" w14:textId="01688A47" w:rsidR="00612BBA" w:rsidRDefault="00612BBA" w:rsidP="008B386D">
      <w:pPr>
        <w:pStyle w:val="ListBullet"/>
        <w:numPr>
          <w:ilvl w:val="2"/>
          <w:numId w:val="123"/>
        </w:numPr>
      </w:pPr>
      <w:r>
        <w:t xml:space="preserve">Genomics, proteomics, metabolomics </w:t>
      </w:r>
    </w:p>
    <w:p w14:paraId="654ACB5D" w14:textId="27330C19" w:rsidR="00612BBA" w:rsidRDefault="00612BBA" w:rsidP="008B386D">
      <w:pPr>
        <w:pStyle w:val="ListBullet"/>
        <w:numPr>
          <w:ilvl w:val="1"/>
          <w:numId w:val="123"/>
        </w:numPr>
      </w:pPr>
      <w:r>
        <w:t xml:space="preserve">Healthcare delivery </w:t>
      </w:r>
    </w:p>
    <w:p w14:paraId="228D70F4" w14:textId="443A2F67" w:rsidR="00612BBA" w:rsidRDefault="00612BBA" w:rsidP="008B386D">
      <w:pPr>
        <w:pStyle w:val="ListBullet"/>
        <w:numPr>
          <w:ilvl w:val="1"/>
          <w:numId w:val="123"/>
        </w:numPr>
      </w:pPr>
      <w:r>
        <w:t xml:space="preserve">Retail and marketing </w:t>
      </w:r>
    </w:p>
    <w:p w14:paraId="07394A34" w14:textId="29EF070C" w:rsidR="00612BBA" w:rsidRDefault="00612BBA" w:rsidP="008B386D">
      <w:pPr>
        <w:pStyle w:val="ListBullet"/>
        <w:numPr>
          <w:ilvl w:val="1"/>
          <w:numId w:val="123"/>
        </w:numPr>
      </w:pPr>
      <w:r>
        <w:t xml:space="preserve">Finance and economic modelling </w:t>
      </w:r>
    </w:p>
    <w:p w14:paraId="1D38817F" w14:textId="4BD0DE04" w:rsidR="00CF744F" w:rsidRDefault="00612BBA" w:rsidP="008B386D">
      <w:pPr>
        <w:pStyle w:val="ListBullet"/>
        <w:numPr>
          <w:ilvl w:val="1"/>
          <w:numId w:val="123"/>
        </w:numPr>
      </w:pPr>
      <w:r>
        <w:t xml:space="preserve">Security </w:t>
      </w:r>
    </w:p>
    <w:p w14:paraId="3213FA05" w14:textId="79F5E7B9" w:rsidR="00CF744F" w:rsidRDefault="00CF744F" w:rsidP="00CF744F">
      <w:pPr>
        <w:pStyle w:val="ListBullet"/>
        <w:numPr>
          <w:ilvl w:val="0"/>
          <w:numId w:val="0"/>
        </w:numPr>
        <w:ind w:left="432" w:hanging="432"/>
      </w:pPr>
      <w:r>
        <w:rPr>
          <w:noProof/>
          <w:lang w:val="en-GB" w:eastAsia="en-GB"/>
        </w:rPr>
        <w:lastRenderedPageBreak/>
        <w:drawing>
          <wp:anchor distT="0" distB="0" distL="114300" distR="114300" simplePos="0" relativeHeight="251671552" behindDoc="0" locked="0" layoutInCell="1" allowOverlap="1" wp14:anchorId="323E7A76" wp14:editId="7893BC83">
            <wp:simplePos x="0" y="0"/>
            <wp:positionH relativeFrom="column">
              <wp:posOffset>965200</wp:posOffset>
            </wp:positionH>
            <wp:positionV relativeFrom="paragraph">
              <wp:posOffset>132080</wp:posOffset>
            </wp:positionV>
            <wp:extent cx="4495165" cy="3425825"/>
            <wp:effectExtent l="0" t="0" r="635" b="3175"/>
            <wp:wrapSquare wrapText="bothSides"/>
            <wp:docPr id="15" name="Picture 15" descr="../Screen%20Shot%202018-06-08%20at%2011.10.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08%20at%2011.10.00%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342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B5D0B" w14:textId="23E742AF" w:rsidR="00CF744F" w:rsidRDefault="00CF744F" w:rsidP="00CF744F">
      <w:pPr>
        <w:pStyle w:val="ListBullet"/>
        <w:numPr>
          <w:ilvl w:val="0"/>
          <w:numId w:val="0"/>
        </w:numPr>
        <w:ind w:left="432" w:hanging="432"/>
      </w:pPr>
    </w:p>
    <w:p w14:paraId="08DD56ED" w14:textId="62F2CF28" w:rsidR="00CF744F" w:rsidRDefault="00CF744F" w:rsidP="00CF744F">
      <w:pPr>
        <w:pStyle w:val="ListBullet"/>
        <w:numPr>
          <w:ilvl w:val="0"/>
          <w:numId w:val="0"/>
        </w:numPr>
        <w:ind w:left="432" w:hanging="432"/>
      </w:pPr>
    </w:p>
    <w:p w14:paraId="2E5C731A" w14:textId="77777777" w:rsidR="00CF744F" w:rsidRDefault="00CF744F" w:rsidP="00CF744F">
      <w:pPr>
        <w:pStyle w:val="ListBullet"/>
        <w:numPr>
          <w:ilvl w:val="0"/>
          <w:numId w:val="0"/>
        </w:numPr>
        <w:ind w:left="432" w:hanging="432"/>
      </w:pPr>
    </w:p>
    <w:p w14:paraId="2BB87E58" w14:textId="77777777" w:rsidR="00CF744F" w:rsidRDefault="00CF744F" w:rsidP="00CF744F">
      <w:pPr>
        <w:pStyle w:val="ListBullet"/>
        <w:numPr>
          <w:ilvl w:val="0"/>
          <w:numId w:val="0"/>
        </w:numPr>
        <w:ind w:left="432" w:hanging="432"/>
      </w:pPr>
    </w:p>
    <w:p w14:paraId="5FD3BDE6" w14:textId="77777777" w:rsidR="00CF744F" w:rsidRDefault="00CF744F" w:rsidP="00CF744F">
      <w:pPr>
        <w:pStyle w:val="ListBullet"/>
        <w:numPr>
          <w:ilvl w:val="0"/>
          <w:numId w:val="0"/>
        </w:numPr>
        <w:ind w:left="432" w:hanging="432"/>
      </w:pPr>
    </w:p>
    <w:p w14:paraId="592908C7" w14:textId="77777777" w:rsidR="00CF744F" w:rsidRDefault="00CF744F" w:rsidP="00CF744F">
      <w:pPr>
        <w:pStyle w:val="ListBullet"/>
        <w:numPr>
          <w:ilvl w:val="0"/>
          <w:numId w:val="0"/>
        </w:numPr>
        <w:ind w:left="432" w:hanging="432"/>
      </w:pPr>
    </w:p>
    <w:p w14:paraId="1642AD89" w14:textId="77777777" w:rsidR="00CF744F" w:rsidRDefault="00CF744F" w:rsidP="00CF744F">
      <w:pPr>
        <w:pStyle w:val="ListBullet"/>
        <w:numPr>
          <w:ilvl w:val="0"/>
          <w:numId w:val="0"/>
        </w:numPr>
        <w:ind w:left="432" w:hanging="432"/>
      </w:pPr>
    </w:p>
    <w:p w14:paraId="1708222F" w14:textId="77777777" w:rsidR="00CF744F" w:rsidRDefault="00CF744F" w:rsidP="00CF744F">
      <w:pPr>
        <w:pStyle w:val="ListBullet"/>
        <w:numPr>
          <w:ilvl w:val="0"/>
          <w:numId w:val="0"/>
        </w:numPr>
        <w:ind w:left="432" w:hanging="432"/>
      </w:pPr>
    </w:p>
    <w:p w14:paraId="2E142E81" w14:textId="77777777" w:rsidR="00CF744F" w:rsidRDefault="00CF744F" w:rsidP="00CF744F">
      <w:pPr>
        <w:pStyle w:val="ListBullet"/>
        <w:numPr>
          <w:ilvl w:val="0"/>
          <w:numId w:val="0"/>
        </w:numPr>
        <w:ind w:left="432" w:hanging="432"/>
      </w:pPr>
    </w:p>
    <w:p w14:paraId="5748E500" w14:textId="529CDD01" w:rsidR="00CF744F" w:rsidRDefault="00CF744F" w:rsidP="00CF744F">
      <w:pPr>
        <w:pStyle w:val="ListBullet"/>
        <w:numPr>
          <w:ilvl w:val="0"/>
          <w:numId w:val="0"/>
        </w:numPr>
        <w:ind w:left="432" w:hanging="432"/>
      </w:pPr>
    </w:p>
    <w:p w14:paraId="22861E8C" w14:textId="5132E348" w:rsidR="00CF744F" w:rsidRDefault="00CF744F" w:rsidP="00CF744F">
      <w:pPr>
        <w:pStyle w:val="ListBullet"/>
        <w:numPr>
          <w:ilvl w:val="0"/>
          <w:numId w:val="0"/>
        </w:numPr>
        <w:ind w:left="432" w:hanging="432"/>
      </w:pPr>
      <w:r>
        <w:rPr>
          <w:noProof/>
          <w:lang w:val="en-GB" w:eastAsia="en-GB"/>
        </w:rPr>
        <w:drawing>
          <wp:anchor distT="0" distB="0" distL="114300" distR="114300" simplePos="0" relativeHeight="251672576" behindDoc="0" locked="0" layoutInCell="1" allowOverlap="1" wp14:anchorId="48491175" wp14:editId="5480621B">
            <wp:simplePos x="0" y="0"/>
            <wp:positionH relativeFrom="column">
              <wp:posOffset>855980</wp:posOffset>
            </wp:positionH>
            <wp:positionV relativeFrom="paragraph">
              <wp:posOffset>294005</wp:posOffset>
            </wp:positionV>
            <wp:extent cx="4456430" cy="3340100"/>
            <wp:effectExtent l="0" t="0" r="0" b="12700"/>
            <wp:wrapSquare wrapText="bothSides"/>
            <wp:docPr id="16" name="Picture 16" descr="../Screen%20Shot%202018-06-08%20at%2011.10.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08%20at%2011.10.32%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430" cy="334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EA9C5" w14:textId="0CA92D13" w:rsidR="00CF744F" w:rsidRDefault="00CF744F" w:rsidP="00CF744F">
      <w:pPr>
        <w:pStyle w:val="ListBullet"/>
        <w:numPr>
          <w:ilvl w:val="0"/>
          <w:numId w:val="0"/>
        </w:numPr>
        <w:ind w:left="432" w:hanging="432"/>
      </w:pPr>
    </w:p>
    <w:p w14:paraId="7AD393EC" w14:textId="0878D329" w:rsidR="00CF744F" w:rsidRDefault="00CF744F" w:rsidP="00CF744F">
      <w:pPr>
        <w:pStyle w:val="ListBullet"/>
        <w:numPr>
          <w:ilvl w:val="0"/>
          <w:numId w:val="0"/>
        </w:numPr>
        <w:ind w:left="432" w:hanging="432"/>
      </w:pPr>
    </w:p>
    <w:p w14:paraId="21DECF21" w14:textId="77777777" w:rsidR="00CF744F" w:rsidRDefault="00CF744F" w:rsidP="00CF744F">
      <w:pPr>
        <w:pStyle w:val="ListBullet"/>
        <w:numPr>
          <w:ilvl w:val="0"/>
          <w:numId w:val="0"/>
        </w:numPr>
        <w:ind w:left="432" w:hanging="432"/>
      </w:pPr>
    </w:p>
    <w:p w14:paraId="7BBCEB58" w14:textId="77777777" w:rsidR="00CF744F" w:rsidRDefault="00CF744F" w:rsidP="00CF744F">
      <w:pPr>
        <w:pStyle w:val="ListBullet"/>
        <w:numPr>
          <w:ilvl w:val="0"/>
          <w:numId w:val="0"/>
        </w:numPr>
        <w:ind w:left="432" w:hanging="432"/>
      </w:pPr>
    </w:p>
    <w:p w14:paraId="199D7E51" w14:textId="77777777" w:rsidR="00CF744F" w:rsidRDefault="00CF744F" w:rsidP="00CF744F">
      <w:pPr>
        <w:pStyle w:val="ListBullet"/>
        <w:numPr>
          <w:ilvl w:val="0"/>
          <w:numId w:val="0"/>
        </w:numPr>
        <w:ind w:left="432" w:hanging="432"/>
      </w:pPr>
    </w:p>
    <w:p w14:paraId="4A0399E7" w14:textId="77777777" w:rsidR="00CF744F" w:rsidRDefault="00CF744F" w:rsidP="00CF744F">
      <w:pPr>
        <w:pStyle w:val="ListBullet"/>
        <w:numPr>
          <w:ilvl w:val="0"/>
          <w:numId w:val="0"/>
        </w:numPr>
        <w:ind w:left="432" w:hanging="432"/>
      </w:pPr>
    </w:p>
    <w:p w14:paraId="073420C4" w14:textId="77777777" w:rsidR="00CF744F" w:rsidRDefault="00CF744F" w:rsidP="00CF744F">
      <w:pPr>
        <w:pStyle w:val="ListBullet"/>
        <w:numPr>
          <w:ilvl w:val="0"/>
          <w:numId w:val="0"/>
        </w:numPr>
        <w:ind w:left="432" w:hanging="432"/>
      </w:pPr>
    </w:p>
    <w:p w14:paraId="75D9BD9E" w14:textId="77777777" w:rsidR="00CF744F" w:rsidRDefault="00CF744F" w:rsidP="00CF744F">
      <w:pPr>
        <w:pStyle w:val="ListBullet"/>
        <w:numPr>
          <w:ilvl w:val="0"/>
          <w:numId w:val="0"/>
        </w:numPr>
        <w:ind w:left="432" w:hanging="432"/>
      </w:pPr>
    </w:p>
    <w:p w14:paraId="3D4C3C00" w14:textId="77777777" w:rsidR="00CF744F" w:rsidRDefault="00CF744F" w:rsidP="00CF744F">
      <w:pPr>
        <w:pStyle w:val="ListBullet"/>
        <w:numPr>
          <w:ilvl w:val="0"/>
          <w:numId w:val="0"/>
        </w:numPr>
        <w:ind w:left="432" w:hanging="432"/>
      </w:pPr>
    </w:p>
    <w:p w14:paraId="30A6B187" w14:textId="77777777" w:rsidR="00CF744F" w:rsidRDefault="00CF744F" w:rsidP="00CF744F">
      <w:pPr>
        <w:pStyle w:val="ListBullet"/>
        <w:numPr>
          <w:ilvl w:val="0"/>
          <w:numId w:val="0"/>
        </w:numPr>
        <w:ind w:left="432" w:hanging="432"/>
      </w:pPr>
    </w:p>
    <w:p w14:paraId="05F5669B" w14:textId="77777777" w:rsidR="00CF744F" w:rsidRDefault="00CF744F" w:rsidP="00CF744F">
      <w:pPr>
        <w:pStyle w:val="ListBullet"/>
        <w:numPr>
          <w:ilvl w:val="0"/>
          <w:numId w:val="0"/>
        </w:numPr>
        <w:ind w:left="432" w:hanging="432"/>
      </w:pPr>
    </w:p>
    <w:p w14:paraId="5C408544" w14:textId="77777777" w:rsidR="00CF744F" w:rsidRDefault="00CF744F" w:rsidP="00CF744F">
      <w:pPr>
        <w:pStyle w:val="ListBullet"/>
        <w:numPr>
          <w:ilvl w:val="0"/>
          <w:numId w:val="0"/>
        </w:numPr>
        <w:ind w:left="432" w:hanging="432"/>
      </w:pPr>
    </w:p>
    <w:p w14:paraId="2D3767E6" w14:textId="77777777" w:rsidR="00CF744F" w:rsidRDefault="00CF744F" w:rsidP="00CF744F">
      <w:pPr>
        <w:pStyle w:val="ListBullet"/>
        <w:numPr>
          <w:ilvl w:val="0"/>
          <w:numId w:val="0"/>
        </w:numPr>
        <w:ind w:left="432" w:hanging="432"/>
      </w:pPr>
    </w:p>
    <w:p w14:paraId="326E04A1" w14:textId="77777777" w:rsidR="00CF744F" w:rsidRDefault="00CF744F" w:rsidP="00CF744F">
      <w:pPr>
        <w:pStyle w:val="ListBullet"/>
        <w:numPr>
          <w:ilvl w:val="0"/>
          <w:numId w:val="0"/>
        </w:numPr>
        <w:ind w:left="432" w:hanging="432"/>
      </w:pPr>
    </w:p>
    <w:p w14:paraId="638CB635" w14:textId="56591B81" w:rsidR="00CF744F" w:rsidRDefault="00CF744F" w:rsidP="006424D2">
      <w:pPr>
        <w:pStyle w:val="ListBullet"/>
        <w:numPr>
          <w:ilvl w:val="0"/>
          <w:numId w:val="0"/>
        </w:numPr>
        <w:ind w:left="432" w:hanging="432"/>
        <w:rPr>
          <w:b/>
          <w:u w:val="single"/>
        </w:rPr>
      </w:pPr>
      <w:r>
        <w:rPr>
          <w:b/>
          <w:u w:val="single"/>
        </w:rPr>
        <w:lastRenderedPageBreak/>
        <w:t xml:space="preserve">What’s behind the prediction? </w:t>
      </w:r>
    </w:p>
    <w:p w14:paraId="62087C4E" w14:textId="512F0E70" w:rsidR="00CF744F" w:rsidRDefault="00CF744F" w:rsidP="008B386D">
      <w:pPr>
        <w:pStyle w:val="ListBullet"/>
        <w:numPr>
          <w:ilvl w:val="0"/>
          <w:numId w:val="124"/>
        </w:numPr>
      </w:pPr>
      <w:r>
        <w:t xml:space="preserve">Logistic regression </w:t>
      </w:r>
    </w:p>
    <w:p w14:paraId="33C996D8" w14:textId="2DE6F918" w:rsidR="00CF744F" w:rsidRDefault="00CF744F" w:rsidP="008B386D">
      <w:pPr>
        <w:pStyle w:val="ListBullet"/>
        <w:numPr>
          <w:ilvl w:val="1"/>
          <w:numId w:val="124"/>
        </w:numPr>
      </w:pPr>
      <w:r>
        <w:t xml:space="preserve">Log of the odds of an outcome as a weighted function of a number of risk factors </w:t>
      </w:r>
    </w:p>
    <w:p w14:paraId="3EB41DA6" w14:textId="223FC92C" w:rsidR="00CF744F" w:rsidRDefault="00CF744F" w:rsidP="008B386D">
      <w:pPr>
        <w:pStyle w:val="ListBullet"/>
        <w:numPr>
          <w:ilvl w:val="1"/>
          <w:numId w:val="124"/>
        </w:numPr>
      </w:pPr>
      <w:r>
        <w:t xml:space="preserve">Weights are learned by fitting to population health data </w:t>
      </w:r>
    </w:p>
    <w:p w14:paraId="673CCADF" w14:textId="01787068" w:rsidR="00CF744F" w:rsidRDefault="00CF744F" w:rsidP="008B386D">
      <w:pPr>
        <w:pStyle w:val="ListBullet"/>
        <w:numPr>
          <w:ilvl w:val="0"/>
          <w:numId w:val="124"/>
        </w:numPr>
      </w:pPr>
      <w:r>
        <w:t xml:space="preserve">For the scientific mind, seeing the 95% confidence interval of a Beta may be the way to go, but most people will appreciate the graphics. </w:t>
      </w:r>
    </w:p>
    <w:p w14:paraId="2F6FE4E1" w14:textId="77777777" w:rsidR="00D268B8" w:rsidRDefault="00D268B8" w:rsidP="00D268B8">
      <w:pPr>
        <w:pStyle w:val="ListBullet"/>
        <w:numPr>
          <w:ilvl w:val="0"/>
          <w:numId w:val="0"/>
        </w:numPr>
        <w:ind w:left="432" w:hanging="432"/>
      </w:pPr>
    </w:p>
    <w:p w14:paraId="6DE9E414" w14:textId="33810B1E" w:rsidR="00D268B8" w:rsidRDefault="00D268B8" w:rsidP="006424D2">
      <w:pPr>
        <w:pStyle w:val="ListBullet"/>
        <w:numPr>
          <w:ilvl w:val="0"/>
          <w:numId w:val="0"/>
        </w:numPr>
        <w:ind w:left="432" w:hanging="432"/>
        <w:rPr>
          <w:b/>
          <w:u w:val="single"/>
        </w:rPr>
      </w:pPr>
      <w:r>
        <w:rPr>
          <w:b/>
          <w:u w:val="single"/>
        </w:rPr>
        <w:t xml:space="preserve">Modern Geographic information systems </w:t>
      </w:r>
    </w:p>
    <w:p w14:paraId="40DFB6EC" w14:textId="068EE16C" w:rsidR="00D268B8" w:rsidRDefault="00D268B8" w:rsidP="008B386D">
      <w:pPr>
        <w:pStyle w:val="ListBullet"/>
        <w:numPr>
          <w:ilvl w:val="0"/>
          <w:numId w:val="125"/>
        </w:numPr>
      </w:pPr>
      <w:r>
        <w:t xml:space="preserve">Minard* has inspired generations of analysts to look at displaying data on maps </w:t>
      </w:r>
    </w:p>
    <w:p w14:paraId="3DC2B9EE" w14:textId="7BBA50BB" w:rsidR="00D268B8" w:rsidRDefault="00D268B8" w:rsidP="008B386D">
      <w:pPr>
        <w:pStyle w:val="ListBullet"/>
        <w:numPr>
          <w:ilvl w:val="0"/>
          <w:numId w:val="125"/>
        </w:numPr>
      </w:pPr>
      <w:r>
        <w:t xml:space="preserve">Particularly useful to see geographic variation </w:t>
      </w:r>
    </w:p>
    <w:p w14:paraId="75D15BC3" w14:textId="77777777" w:rsidR="00D268B8" w:rsidRDefault="00D268B8" w:rsidP="00D268B8">
      <w:pPr>
        <w:pStyle w:val="ListBullet"/>
        <w:numPr>
          <w:ilvl w:val="0"/>
          <w:numId w:val="0"/>
        </w:numPr>
        <w:ind w:left="432" w:hanging="432"/>
      </w:pPr>
    </w:p>
    <w:p w14:paraId="1B07DD1A" w14:textId="4A58B994" w:rsidR="00D268B8" w:rsidRDefault="00D268B8" w:rsidP="00D268B8">
      <w:pPr>
        <w:pStyle w:val="ListBullet"/>
        <w:numPr>
          <w:ilvl w:val="0"/>
          <w:numId w:val="0"/>
        </w:numPr>
        <w:ind w:left="432" w:hanging="432"/>
        <w:rPr>
          <w:b/>
          <w:u w:val="single"/>
        </w:rPr>
      </w:pPr>
      <w:r>
        <w:rPr>
          <w:b/>
          <w:u w:val="single"/>
        </w:rPr>
        <w:t>Bayes Theorem</w:t>
      </w:r>
    </w:p>
    <w:p w14:paraId="24237DA8" w14:textId="29A73993" w:rsidR="00D268B8" w:rsidRDefault="00D268B8" w:rsidP="00D268B8">
      <w:pPr>
        <w:pStyle w:val="ListBullet"/>
        <w:numPr>
          <w:ilvl w:val="0"/>
          <w:numId w:val="0"/>
        </w:numPr>
        <w:ind w:left="720"/>
      </w:pPr>
      <w:r>
        <w:rPr>
          <w:noProof/>
          <w:lang w:val="en-GB" w:eastAsia="en-GB"/>
        </w:rPr>
        <w:drawing>
          <wp:anchor distT="0" distB="0" distL="114300" distR="114300" simplePos="0" relativeHeight="251673600" behindDoc="0" locked="0" layoutInCell="1" allowOverlap="1" wp14:anchorId="07F48B48" wp14:editId="6ED33605">
            <wp:simplePos x="0" y="0"/>
            <wp:positionH relativeFrom="column">
              <wp:posOffset>52070</wp:posOffset>
            </wp:positionH>
            <wp:positionV relativeFrom="paragraph">
              <wp:posOffset>215265</wp:posOffset>
            </wp:positionV>
            <wp:extent cx="4394835" cy="2480310"/>
            <wp:effectExtent l="0" t="0" r="0" b="8890"/>
            <wp:wrapSquare wrapText="bothSides"/>
            <wp:docPr id="17" name="Picture 17" descr="../Screen%20Shot%202018-06-08%20at%2011.16.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08%20at%2011.16.18%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835" cy="2480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C97B5" w14:textId="56E4FC13" w:rsidR="00D268B8" w:rsidRPr="00D268B8" w:rsidRDefault="00D268B8" w:rsidP="00D268B8">
      <w:pPr>
        <w:pStyle w:val="ListBullet"/>
        <w:numPr>
          <w:ilvl w:val="0"/>
          <w:numId w:val="0"/>
        </w:numPr>
        <w:ind w:left="720"/>
      </w:pPr>
      <w:r>
        <w:t xml:space="preserve"> </w:t>
      </w:r>
    </w:p>
    <w:p w14:paraId="35B810BE" w14:textId="532C6C93" w:rsidR="00D268B8" w:rsidRPr="00D268B8" w:rsidRDefault="00D268B8" w:rsidP="00D268B8">
      <w:pPr>
        <w:pStyle w:val="ListBullet"/>
        <w:numPr>
          <w:ilvl w:val="0"/>
          <w:numId w:val="0"/>
        </w:numPr>
        <w:ind w:left="432" w:hanging="432"/>
      </w:pPr>
    </w:p>
    <w:p w14:paraId="72AC48A7" w14:textId="4396F3D9" w:rsidR="00D268B8" w:rsidRDefault="00D268B8" w:rsidP="00D268B8">
      <w:pPr>
        <w:pStyle w:val="ListBullet"/>
        <w:numPr>
          <w:ilvl w:val="0"/>
          <w:numId w:val="0"/>
        </w:numPr>
        <w:ind w:left="432" w:hanging="432"/>
      </w:pPr>
    </w:p>
    <w:p w14:paraId="03D17EF7" w14:textId="77777777" w:rsidR="00D268B8" w:rsidRDefault="00D268B8" w:rsidP="00D268B8">
      <w:pPr>
        <w:pStyle w:val="ListBullet"/>
        <w:numPr>
          <w:ilvl w:val="0"/>
          <w:numId w:val="0"/>
        </w:numPr>
        <w:ind w:left="432" w:hanging="432"/>
      </w:pPr>
    </w:p>
    <w:p w14:paraId="4FF65DB1" w14:textId="77777777" w:rsidR="00D268B8" w:rsidRDefault="00D268B8" w:rsidP="00D268B8">
      <w:pPr>
        <w:pStyle w:val="ListBullet"/>
        <w:numPr>
          <w:ilvl w:val="0"/>
          <w:numId w:val="0"/>
        </w:numPr>
        <w:ind w:left="432" w:hanging="432"/>
      </w:pPr>
    </w:p>
    <w:p w14:paraId="39751E47" w14:textId="77777777" w:rsidR="00D268B8" w:rsidRDefault="00D268B8" w:rsidP="00D268B8">
      <w:pPr>
        <w:pStyle w:val="ListBullet"/>
        <w:numPr>
          <w:ilvl w:val="0"/>
          <w:numId w:val="0"/>
        </w:numPr>
        <w:ind w:left="432" w:hanging="432"/>
      </w:pPr>
    </w:p>
    <w:p w14:paraId="5D174E80" w14:textId="77777777" w:rsidR="00D268B8" w:rsidRDefault="00D268B8" w:rsidP="00D268B8">
      <w:pPr>
        <w:pStyle w:val="ListBullet"/>
        <w:numPr>
          <w:ilvl w:val="0"/>
          <w:numId w:val="0"/>
        </w:numPr>
        <w:ind w:left="432" w:hanging="432"/>
      </w:pPr>
    </w:p>
    <w:p w14:paraId="01EE6497" w14:textId="77777777" w:rsidR="00D268B8" w:rsidRDefault="00D268B8" w:rsidP="00B052E6">
      <w:pPr>
        <w:pStyle w:val="ListBullet"/>
        <w:numPr>
          <w:ilvl w:val="0"/>
          <w:numId w:val="0"/>
        </w:numPr>
      </w:pPr>
    </w:p>
    <w:p w14:paraId="37CC6211" w14:textId="16D8FD59" w:rsidR="00D268B8" w:rsidRDefault="00D268B8" w:rsidP="00B052E6">
      <w:pPr>
        <w:pStyle w:val="ListBullet"/>
        <w:numPr>
          <w:ilvl w:val="0"/>
          <w:numId w:val="0"/>
        </w:numPr>
        <w:ind w:left="432" w:hanging="432"/>
        <w:rPr>
          <w:b/>
          <w:u w:val="single"/>
        </w:rPr>
      </w:pPr>
      <w:r>
        <w:rPr>
          <w:b/>
          <w:u w:val="single"/>
        </w:rPr>
        <w:t xml:space="preserve">Probability in user interaction </w:t>
      </w:r>
    </w:p>
    <w:p w14:paraId="084C45C5" w14:textId="34E3E3FB" w:rsidR="00D268B8" w:rsidRDefault="00D268B8" w:rsidP="008B386D">
      <w:pPr>
        <w:pStyle w:val="ListBullet"/>
        <w:numPr>
          <w:ilvl w:val="0"/>
          <w:numId w:val="126"/>
        </w:numPr>
      </w:pPr>
      <w:r>
        <w:t xml:space="preserve">Can use prior prevalence and posterior probability as basis for layout decisions </w:t>
      </w:r>
    </w:p>
    <w:p w14:paraId="7B277C99" w14:textId="1C29B283" w:rsidR="00D268B8" w:rsidRDefault="00D268B8" w:rsidP="008B386D">
      <w:pPr>
        <w:pStyle w:val="ListBullet"/>
        <w:numPr>
          <w:ilvl w:val="1"/>
          <w:numId w:val="126"/>
        </w:numPr>
      </w:pPr>
      <w:r>
        <w:lastRenderedPageBreak/>
        <w:t xml:space="preserve">Can estimate contextually-likely actions for right-click options, or to offer help topics </w:t>
      </w:r>
    </w:p>
    <w:p w14:paraId="25ADEB54" w14:textId="74BE4A6A" w:rsidR="00D268B8" w:rsidRDefault="00D268B8" w:rsidP="008B386D">
      <w:pPr>
        <w:pStyle w:val="ListBullet"/>
        <w:numPr>
          <w:ilvl w:val="0"/>
          <w:numId w:val="126"/>
        </w:numPr>
      </w:pPr>
      <w:r>
        <w:t xml:space="preserve">I developed Mediface a few years ago </w:t>
      </w:r>
    </w:p>
    <w:p w14:paraId="3B9F5E80" w14:textId="1A607D1F" w:rsidR="003E53DE" w:rsidRDefault="00D268B8" w:rsidP="00B052E6">
      <w:pPr>
        <w:pStyle w:val="ListBullet"/>
        <w:numPr>
          <w:ilvl w:val="1"/>
          <w:numId w:val="126"/>
        </w:numPr>
      </w:pPr>
      <w:r>
        <w:t xml:space="preserve">Used general Practice electronic medical records to estimate prevalence and conditional probabilities on diagnoses, </w:t>
      </w:r>
      <w:r w:rsidR="003F5A6F">
        <w:t xml:space="preserve">symptoms and treatments </w:t>
      </w:r>
    </w:p>
    <w:p w14:paraId="096E6D4A" w14:textId="02ACDD2A" w:rsidR="00077EF8" w:rsidRPr="00B052E6" w:rsidRDefault="002E1523" w:rsidP="00B052E6">
      <w:pPr>
        <w:pStyle w:val="ListBullet"/>
        <w:numPr>
          <w:ilvl w:val="0"/>
          <w:numId w:val="0"/>
        </w:numPr>
        <w:ind w:left="432"/>
      </w:pPr>
      <w:r>
        <w:t xml:space="preserve">The world is increasingly overflowing in data. Clever use of colour and layout lets us see high-dimensional data. Animations and direct manipulation give us a time-space experience of data. Probability estimates can be used to choose layout and menu options, and can be explored graphically to understand large data sets.  </w:t>
      </w:r>
      <w:r w:rsidR="003E53DE">
        <w:rPr>
          <w:b/>
          <w:u w:val="single"/>
        </w:rPr>
        <w:t xml:space="preserve"> </w:t>
      </w:r>
    </w:p>
    <w:p w14:paraId="171AC7C1" w14:textId="270409B5" w:rsidR="00077EF8" w:rsidRPr="00B120F5" w:rsidRDefault="00077EF8" w:rsidP="00077EF8">
      <w:pPr>
        <w:pStyle w:val="Heading1"/>
        <w:rPr>
          <w:lang w:val="en-GB"/>
        </w:rPr>
      </w:pPr>
      <w:r>
        <w:rPr>
          <w:lang w:val="en-GB"/>
        </w:rPr>
        <w:t xml:space="preserve">Lecture 22: Design for Mobile   </w:t>
      </w:r>
    </w:p>
    <w:p w14:paraId="6BF930F6" w14:textId="3CAD5200" w:rsidR="003E53DE" w:rsidRPr="00B052E6" w:rsidRDefault="00077EF8" w:rsidP="00B052E6">
      <w:pPr>
        <w:pStyle w:val="ListBullet"/>
        <w:numPr>
          <w:ilvl w:val="0"/>
          <w:numId w:val="0"/>
        </w:numPr>
        <w:ind w:left="432" w:hanging="432"/>
        <w:rPr>
          <w:b/>
          <w:u w:val="single"/>
        </w:rPr>
      </w:pPr>
      <w:r w:rsidRPr="00353F52">
        <w:rPr>
          <w:b/>
          <w:u w:val="single"/>
        </w:rPr>
        <w:t>Learning objectives</w:t>
      </w:r>
    </w:p>
    <w:p w14:paraId="6B86C05B" w14:textId="56A102BB" w:rsidR="00567D2F" w:rsidRDefault="00567D2F" w:rsidP="008B386D">
      <w:pPr>
        <w:pStyle w:val="ListBullet"/>
        <w:numPr>
          <w:ilvl w:val="0"/>
          <w:numId w:val="127"/>
        </w:numPr>
        <w:tabs>
          <w:tab w:val="left" w:pos="1942"/>
        </w:tabs>
      </w:pPr>
      <w:r>
        <w:t xml:space="preserve">Identify the major challenges in designing web application for use on mobile devices </w:t>
      </w:r>
    </w:p>
    <w:p w14:paraId="7AEC4F09" w14:textId="6C04C6F6" w:rsidR="00567D2F" w:rsidRDefault="00567D2F" w:rsidP="008B386D">
      <w:pPr>
        <w:pStyle w:val="ListBullet"/>
        <w:numPr>
          <w:ilvl w:val="0"/>
          <w:numId w:val="127"/>
        </w:numPr>
        <w:tabs>
          <w:tab w:val="left" w:pos="1942"/>
        </w:tabs>
      </w:pPr>
      <w:r>
        <w:t xml:space="preserve">Consider how mobile scenarios may differ from desktop scenarios </w:t>
      </w:r>
    </w:p>
    <w:p w14:paraId="79F2A083" w14:textId="17FB5AE1" w:rsidR="00567D2F" w:rsidRDefault="00567D2F" w:rsidP="008B386D">
      <w:pPr>
        <w:pStyle w:val="ListBullet"/>
        <w:numPr>
          <w:ilvl w:val="0"/>
          <w:numId w:val="127"/>
        </w:numPr>
        <w:tabs>
          <w:tab w:val="left" w:pos="1942"/>
        </w:tabs>
      </w:pPr>
      <w:r>
        <w:t xml:space="preserve">Be aware of technical solutions to allow Web applications to be responsive to user display size. </w:t>
      </w:r>
    </w:p>
    <w:p w14:paraId="20DA3711" w14:textId="6E7F4C08" w:rsidR="00567D2F" w:rsidRDefault="00567D2F" w:rsidP="008B386D">
      <w:pPr>
        <w:pStyle w:val="ListBullet"/>
        <w:numPr>
          <w:ilvl w:val="0"/>
          <w:numId w:val="127"/>
        </w:numPr>
        <w:tabs>
          <w:tab w:val="left" w:pos="1942"/>
        </w:tabs>
      </w:pPr>
      <w:r>
        <w:t xml:space="preserve">Take inspiration from successful patterns used by others. </w:t>
      </w:r>
    </w:p>
    <w:p w14:paraId="13A48E81" w14:textId="77777777" w:rsidR="009C2FE1" w:rsidRDefault="009C2FE1" w:rsidP="009C2FE1">
      <w:pPr>
        <w:pStyle w:val="ListBullet"/>
        <w:numPr>
          <w:ilvl w:val="0"/>
          <w:numId w:val="0"/>
        </w:numPr>
        <w:tabs>
          <w:tab w:val="left" w:pos="1942"/>
        </w:tabs>
        <w:ind w:left="432" w:hanging="432"/>
      </w:pPr>
    </w:p>
    <w:p w14:paraId="2AFBAB4E" w14:textId="0D871F91" w:rsidR="009C2FE1" w:rsidRDefault="009C2FE1" w:rsidP="009C2FE1">
      <w:pPr>
        <w:pStyle w:val="ListBullet"/>
        <w:numPr>
          <w:ilvl w:val="0"/>
          <w:numId w:val="0"/>
        </w:numPr>
        <w:tabs>
          <w:tab w:val="left" w:pos="1942"/>
        </w:tabs>
        <w:ind w:left="432" w:hanging="432"/>
        <w:rPr>
          <w:b/>
          <w:u w:val="single"/>
        </w:rPr>
      </w:pPr>
      <w:r>
        <w:rPr>
          <w:b/>
          <w:u w:val="single"/>
        </w:rPr>
        <w:t xml:space="preserve">Challenge: touch screen instead of mouse </w:t>
      </w:r>
    </w:p>
    <w:p w14:paraId="11127E62" w14:textId="77777777" w:rsidR="009C2FE1" w:rsidRDefault="009C2FE1" w:rsidP="009C2FE1">
      <w:pPr>
        <w:pStyle w:val="ListBullet"/>
        <w:numPr>
          <w:ilvl w:val="0"/>
          <w:numId w:val="0"/>
        </w:numPr>
        <w:tabs>
          <w:tab w:val="left" w:pos="1942"/>
        </w:tabs>
        <w:ind w:left="432" w:hanging="432"/>
        <w:rPr>
          <w:b/>
          <w:u w:val="single"/>
        </w:rPr>
      </w:pPr>
    </w:p>
    <w:p w14:paraId="13D2A65D" w14:textId="356CB475" w:rsidR="009C2FE1" w:rsidRDefault="009C2FE1" w:rsidP="008B386D">
      <w:pPr>
        <w:pStyle w:val="ListBullet"/>
        <w:numPr>
          <w:ilvl w:val="0"/>
          <w:numId w:val="128"/>
        </w:numPr>
        <w:tabs>
          <w:tab w:val="left" w:pos="1942"/>
        </w:tabs>
      </w:pPr>
      <w:r>
        <w:t xml:space="preserve">Mouse and touch “feel” different </w:t>
      </w:r>
    </w:p>
    <w:p w14:paraId="657FE50E" w14:textId="77777777" w:rsidR="009C2FE1" w:rsidRDefault="009C2FE1" w:rsidP="008B386D">
      <w:pPr>
        <w:pStyle w:val="ListBullet"/>
        <w:numPr>
          <w:ilvl w:val="1"/>
          <w:numId w:val="128"/>
        </w:numPr>
        <w:tabs>
          <w:tab w:val="left" w:pos="1942"/>
        </w:tabs>
      </w:pPr>
      <w:r>
        <w:t xml:space="preserve">The mouse is a Fitt’s law device: you can drag the cursor through the screen place between its old position and the new target </w:t>
      </w:r>
    </w:p>
    <w:p w14:paraId="4F7E2560" w14:textId="368E5C6E" w:rsidR="009C2FE1" w:rsidRDefault="009C2FE1" w:rsidP="008B386D">
      <w:pPr>
        <w:pStyle w:val="ListBullet"/>
        <w:numPr>
          <w:ilvl w:val="1"/>
          <w:numId w:val="128"/>
        </w:numPr>
        <w:tabs>
          <w:tab w:val="left" w:pos="1942"/>
        </w:tabs>
      </w:pPr>
      <w:r>
        <w:t xml:space="preserve">A touchscreen promotes jumping to a new location  </w:t>
      </w:r>
    </w:p>
    <w:p w14:paraId="0E7CAA20" w14:textId="4D49555B" w:rsidR="009C2FE1" w:rsidRDefault="009C2FE1" w:rsidP="008B386D">
      <w:pPr>
        <w:pStyle w:val="ListBullet"/>
        <w:numPr>
          <w:ilvl w:val="0"/>
          <w:numId w:val="128"/>
        </w:numPr>
        <w:tabs>
          <w:tab w:val="left" w:pos="1942"/>
        </w:tabs>
      </w:pPr>
      <w:r>
        <w:lastRenderedPageBreak/>
        <w:t xml:space="preserve">The stack of events evoked are different </w:t>
      </w:r>
    </w:p>
    <w:p w14:paraId="4FBE2975" w14:textId="5AD89C76" w:rsidR="009C2FE1" w:rsidRDefault="009C2FE1" w:rsidP="008B386D">
      <w:pPr>
        <w:pStyle w:val="ListBullet"/>
        <w:numPr>
          <w:ilvl w:val="1"/>
          <w:numId w:val="128"/>
        </w:numPr>
        <w:tabs>
          <w:tab w:val="left" w:pos="1942"/>
        </w:tabs>
      </w:pPr>
      <w:r>
        <w:t xml:space="preserve">Typically, browsers map a touch to a sequence of traditional events </w:t>
      </w:r>
    </w:p>
    <w:p w14:paraId="115C5476" w14:textId="6359478B" w:rsidR="009C2FE1" w:rsidRDefault="009C2FE1" w:rsidP="008B386D">
      <w:pPr>
        <w:pStyle w:val="ListBullet"/>
        <w:numPr>
          <w:ilvl w:val="1"/>
          <w:numId w:val="128"/>
        </w:numPr>
        <w:tabs>
          <w:tab w:val="left" w:pos="1942"/>
        </w:tabs>
      </w:pPr>
      <w:r>
        <w:t xml:space="preserve">But there are also touch-specific events </w:t>
      </w:r>
    </w:p>
    <w:p w14:paraId="6E9EF63C" w14:textId="731A8120" w:rsidR="009C2FE1" w:rsidRDefault="009C2FE1" w:rsidP="008B386D">
      <w:pPr>
        <w:pStyle w:val="ListBullet"/>
        <w:numPr>
          <w:ilvl w:val="2"/>
          <w:numId w:val="128"/>
        </w:numPr>
        <w:tabs>
          <w:tab w:val="left" w:pos="1942"/>
        </w:tabs>
      </w:pPr>
      <w:r>
        <w:t xml:space="preserve">Need to be careful not to run multiple event handlers for the same user action </w:t>
      </w:r>
    </w:p>
    <w:p w14:paraId="42F7542D" w14:textId="33674A11" w:rsidR="009C2FE1" w:rsidRDefault="009C2FE1" w:rsidP="008B386D">
      <w:pPr>
        <w:pStyle w:val="ListBullet"/>
        <w:numPr>
          <w:ilvl w:val="1"/>
          <w:numId w:val="128"/>
        </w:numPr>
        <w:tabs>
          <w:tab w:val="left" w:pos="1942"/>
        </w:tabs>
      </w:pPr>
      <w:r>
        <w:t xml:space="preserve">Hover is particularly tricky </w:t>
      </w:r>
    </w:p>
    <w:p w14:paraId="25651F1C" w14:textId="1C91404D" w:rsidR="009C2FE1" w:rsidRDefault="009C2FE1" w:rsidP="008B386D">
      <w:pPr>
        <w:pStyle w:val="ListBullet"/>
        <w:numPr>
          <w:ilvl w:val="0"/>
          <w:numId w:val="128"/>
        </w:numPr>
        <w:tabs>
          <w:tab w:val="left" w:pos="1942"/>
        </w:tabs>
      </w:pPr>
      <w:r>
        <w:t xml:space="preserve">And now touch PCs are becoming popular </w:t>
      </w:r>
    </w:p>
    <w:p w14:paraId="2FFC5BA6" w14:textId="77777777" w:rsidR="006019CB" w:rsidRDefault="006019CB" w:rsidP="006019CB">
      <w:pPr>
        <w:pStyle w:val="ListBullet"/>
        <w:numPr>
          <w:ilvl w:val="0"/>
          <w:numId w:val="0"/>
        </w:numPr>
        <w:tabs>
          <w:tab w:val="left" w:pos="1942"/>
        </w:tabs>
        <w:ind w:left="432" w:hanging="432"/>
      </w:pPr>
    </w:p>
    <w:p w14:paraId="18A318D2" w14:textId="2DBD534C" w:rsidR="006019CB" w:rsidRDefault="006019CB" w:rsidP="006019CB">
      <w:pPr>
        <w:pStyle w:val="ListBullet"/>
        <w:numPr>
          <w:ilvl w:val="0"/>
          <w:numId w:val="0"/>
        </w:numPr>
        <w:ind w:left="432" w:hanging="432"/>
        <w:rPr>
          <w:b/>
          <w:u w:val="single"/>
        </w:rPr>
      </w:pPr>
      <w:r>
        <w:rPr>
          <w:b/>
          <w:u w:val="single"/>
        </w:rPr>
        <w:t xml:space="preserve">Challenge: system diversity </w:t>
      </w:r>
    </w:p>
    <w:p w14:paraId="47980324" w14:textId="77777777" w:rsidR="006019CB" w:rsidRDefault="006019CB" w:rsidP="006019CB">
      <w:pPr>
        <w:pStyle w:val="ListBullet"/>
        <w:numPr>
          <w:ilvl w:val="0"/>
          <w:numId w:val="0"/>
        </w:numPr>
        <w:ind w:left="432" w:hanging="432"/>
        <w:rPr>
          <w:b/>
          <w:u w:val="single"/>
        </w:rPr>
      </w:pPr>
    </w:p>
    <w:p w14:paraId="53314E92" w14:textId="2CC01A06" w:rsidR="006019CB" w:rsidRDefault="006019CB" w:rsidP="008B386D">
      <w:pPr>
        <w:pStyle w:val="ListBullet"/>
        <w:numPr>
          <w:ilvl w:val="0"/>
          <w:numId w:val="129"/>
        </w:numPr>
      </w:pPr>
      <w:r>
        <w:t xml:space="preserve">IOS(Apple) </w:t>
      </w:r>
    </w:p>
    <w:p w14:paraId="1A82F365" w14:textId="248D596C" w:rsidR="006019CB" w:rsidRDefault="006019CB" w:rsidP="008B386D">
      <w:pPr>
        <w:pStyle w:val="ListBullet"/>
        <w:numPr>
          <w:ilvl w:val="1"/>
          <w:numId w:val="129"/>
        </w:numPr>
      </w:pPr>
      <w:r>
        <w:t xml:space="preserve">Uses gestures and widgets to move the user through views </w:t>
      </w:r>
    </w:p>
    <w:p w14:paraId="2165164F" w14:textId="76A07829" w:rsidR="006019CB" w:rsidRDefault="006019CB" w:rsidP="008B386D">
      <w:pPr>
        <w:pStyle w:val="ListBullet"/>
        <w:numPr>
          <w:ilvl w:val="1"/>
          <w:numId w:val="129"/>
        </w:numPr>
      </w:pPr>
      <w:r>
        <w:t xml:space="preserve">Home button on the bezel used to close applications and navigate out of folders </w:t>
      </w:r>
    </w:p>
    <w:p w14:paraId="5C384AF5" w14:textId="6B478EC7" w:rsidR="006019CB" w:rsidRDefault="006019CB" w:rsidP="008B386D">
      <w:pPr>
        <w:pStyle w:val="ListBullet"/>
        <w:numPr>
          <w:ilvl w:val="0"/>
          <w:numId w:val="129"/>
        </w:numPr>
      </w:pPr>
      <w:r>
        <w:t>Android</w:t>
      </w:r>
    </w:p>
    <w:p w14:paraId="052EB0F6" w14:textId="53691E21" w:rsidR="006019CB" w:rsidRDefault="006019CB" w:rsidP="008B386D">
      <w:pPr>
        <w:pStyle w:val="ListBullet"/>
        <w:numPr>
          <w:ilvl w:val="1"/>
          <w:numId w:val="129"/>
        </w:numPr>
      </w:pPr>
      <w:r>
        <w:t xml:space="preserve">Uses gestures, widgets and hardware buttons </w:t>
      </w:r>
      <w:r>
        <w:tab/>
      </w:r>
    </w:p>
    <w:p w14:paraId="333D5816" w14:textId="77777777" w:rsidR="006019CB" w:rsidRDefault="006019CB" w:rsidP="006019CB">
      <w:pPr>
        <w:pStyle w:val="ListBullet"/>
        <w:numPr>
          <w:ilvl w:val="0"/>
          <w:numId w:val="0"/>
        </w:numPr>
        <w:ind w:left="432" w:hanging="432"/>
      </w:pPr>
    </w:p>
    <w:p w14:paraId="12B51CDB" w14:textId="5C6246CC" w:rsidR="006019CB" w:rsidRDefault="006019CB" w:rsidP="006019CB">
      <w:pPr>
        <w:pStyle w:val="ListBullet"/>
        <w:numPr>
          <w:ilvl w:val="0"/>
          <w:numId w:val="0"/>
        </w:numPr>
        <w:ind w:left="432" w:hanging="432"/>
        <w:rPr>
          <w:b/>
          <w:u w:val="single"/>
        </w:rPr>
      </w:pPr>
      <w:r>
        <w:rPr>
          <w:b/>
          <w:u w:val="single"/>
        </w:rPr>
        <w:t xml:space="preserve">Multi-device interaction </w:t>
      </w:r>
    </w:p>
    <w:p w14:paraId="0A3989A5" w14:textId="77777777" w:rsidR="006019CB" w:rsidRDefault="006019CB" w:rsidP="006019CB">
      <w:pPr>
        <w:pStyle w:val="ListBullet"/>
        <w:numPr>
          <w:ilvl w:val="0"/>
          <w:numId w:val="0"/>
        </w:numPr>
        <w:ind w:left="432" w:hanging="432"/>
        <w:rPr>
          <w:b/>
          <w:u w:val="single"/>
        </w:rPr>
      </w:pPr>
    </w:p>
    <w:p w14:paraId="4142E15E" w14:textId="52425E4D" w:rsidR="006019CB" w:rsidRDefault="006019CB" w:rsidP="008B386D">
      <w:pPr>
        <w:pStyle w:val="ListBullet"/>
        <w:numPr>
          <w:ilvl w:val="0"/>
          <w:numId w:val="130"/>
        </w:numPr>
      </w:pPr>
      <w:r>
        <w:t xml:space="preserve">Need to rethink the scenarios for your application with mobile in mind </w:t>
      </w:r>
    </w:p>
    <w:p w14:paraId="0603939B" w14:textId="01468334" w:rsidR="006019CB" w:rsidRDefault="006019CB" w:rsidP="008B386D">
      <w:pPr>
        <w:pStyle w:val="ListBullet"/>
        <w:numPr>
          <w:ilvl w:val="0"/>
          <w:numId w:val="130"/>
        </w:numPr>
      </w:pPr>
      <w:r>
        <w:t xml:space="preserve">In many cases the user may sometimes use a desktop interface and sometimes a mobile one </w:t>
      </w:r>
    </w:p>
    <w:p w14:paraId="0842AF2A" w14:textId="6A374A7B" w:rsidR="006019CB" w:rsidRDefault="006019CB" w:rsidP="008B386D">
      <w:pPr>
        <w:pStyle w:val="ListBullet"/>
        <w:numPr>
          <w:ilvl w:val="1"/>
          <w:numId w:val="130"/>
        </w:numPr>
      </w:pPr>
      <w:proofErr w:type="gramStart"/>
      <w:r>
        <w:t>On the whole</w:t>
      </w:r>
      <w:proofErr w:type="gramEnd"/>
      <w:r>
        <w:t xml:space="preserve">, they will probably tend to use your application differently in each setting </w:t>
      </w:r>
    </w:p>
    <w:p w14:paraId="40E9F3B5" w14:textId="20892919" w:rsidR="006019CB" w:rsidRDefault="0052400A" w:rsidP="008B386D">
      <w:pPr>
        <w:pStyle w:val="ListBullet"/>
        <w:numPr>
          <w:ilvl w:val="1"/>
          <w:numId w:val="130"/>
        </w:numPr>
      </w:pPr>
      <w:r>
        <w:rPr>
          <w:noProof/>
          <w:lang w:val="en-GB" w:eastAsia="en-GB"/>
        </w:rPr>
        <w:lastRenderedPageBreak/>
        <w:drawing>
          <wp:anchor distT="0" distB="0" distL="114300" distR="114300" simplePos="0" relativeHeight="251674624" behindDoc="0" locked="0" layoutInCell="1" allowOverlap="1" wp14:anchorId="0B6B7B33" wp14:editId="262B823C">
            <wp:simplePos x="0" y="0"/>
            <wp:positionH relativeFrom="column">
              <wp:posOffset>-64135</wp:posOffset>
            </wp:positionH>
            <wp:positionV relativeFrom="paragraph">
              <wp:posOffset>702310</wp:posOffset>
            </wp:positionV>
            <wp:extent cx="6787515" cy="4457065"/>
            <wp:effectExtent l="0" t="0" r="0" b="0"/>
            <wp:wrapSquare wrapText="bothSides"/>
            <wp:docPr id="18" name="Picture 18" descr="../Screen%20Shot%202018-06-08%20at%2011.35.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08%20at%2011.35.55%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7515" cy="4457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019CB">
        <w:t xml:space="preserve">The following table lists general tendencies in the contrast of mobile and desktop experience </w:t>
      </w:r>
    </w:p>
    <w:p w14:paraId="1C5C3F80" w14:textId="2842AA3A" w:rsidR="006019CB" w:rsidRPr="006019CB" w:rsidRDefault="006019CB" w:rsidP="0052400A">
      <w:pPr>
        <w:pStyle w:val="ListBullet"/>
        <w:numPr>
          <w:ilvl w:val="0"/>
          <w:numId w:val="0"/>
        </w:numPr>
      </w:pPr>
    </w:p>
    <w:p w14:paraId="4A073CD2" w14:textId="602AA9E9" w:rsidR="006019CB" w:rsidRPr="006019CB" w:rsidRDefault="006019CB" w:rsidP="006019CB">
      <w:pPr>
        <w:pStyle w:val="ListBullet"/>
        <w:numPr>
          <w:ilvl w:val="0"/>
          <w:numId w:val="0"/>
        </w:numPr>
        <w:ind w:left="432" w:hanging="432"/>
      </w:pPr>
    </w:p>
    <w:p w14:paraId="7F54AD1E" w14:textId="254F73BC" w:rsidR="006019CB" w:rsidRDefault="006019CB" w:rsidP="006019CB">
      <w:pPr>
        <w:pStyle w:val="ListBullet"/>
        <w:numPr>
          <w:ilvl w:val="0"/>
          <w:numId w:val="0"/>
        </w:numPr>
        <w:tabs>
          <w:tab w:val="left" w:pos="1942"/>
        </w:tabs>
        <w:ind w:left="432" w:hanging="432"/>
      </w:pPr>
    </w:p>
    <w:p w14:paraId="6E2FF922" w14:textId="77777777" w:rsidR="0052400A" w:rsidRDefault="0052400A" w:rsidP="006019CB">
      <w:pPr>
        <w:pStyle w:val="ListBullet"/>
        <w:numPr>
          <w:ilvl w:val="0"/>
          <w:numId w:val="0"/>
        </w:numPr>
        <w:tabs>
          <w:tab w:val="left" w:pos="1942"/>
        </w:tabs>
        <w:ind w:left="432" w:hanging="432"/>
      </w:pPr>
    </w:p>
    <w:p w14:paraId="315E9A01" w14:textId="77777777" w:rsidR="0052400A" w:rsidRDefault="0052400A" w:rsidP="006019CB">
      <w:pPr>
        <w:pStyle w:val="ListBullet"/>
        <w:numPr>
          <w:ilvl w:val="0"/>
          <w:numId w:val="0"/>
        </w:numPr>
        <w:tabs>
          <w:tab w:val="left" w:pos="1942"/>
        </w:tabs>
        <w:ind w:left="432" w:hanging="432"/>
      </w:pPr>
    </w:p>
    <w:p w14:paraId="73F87E2A" w14:textId="5B3018CD" w:rsidR="008B386D" w:rsidRDefault="008B386D" w:rsidP="008B386D">
      <w:pPr>
        <w:pStyle w:val="ListBullet"/>
        <w:numPr>
          <w:ilvl w:val="0"/>
          <w:numId w:val="0"/>
        </w:numPr>
        <w:ind w:left="432" w:hanging="432"/>
        <w:rPr>
          <w:b/>
          <w:u w:val="single"/>
        </w:rPr>
      </w:pPr>
      <w:r>
        <w:rPr>
          <w:b/>
          <w:u w:val="single"/>
        </w:rPr>
        <w:t xml:space="preserve">Media queries </w:t>
      </w:r>
    </w:p>
    <w:p w14:paraId="54945FE8" w14:textId="77777777" w:rsidR="008B386D" w:rsidRDefault="008B386D" w:rsidP="008B386D">
      <w:pPr>
        <w:pStyle w:val="ListBullet"/>
        <w:numPr>
          <w:ilvl w:val="0"/>
          <w:numId w:val="0"/>
        </w:numPr>
        <w:ind w:left="432" w:hanging="432"/>
        <w:rPr>
          <w:b/>
          <w:u w:val="single"/>
        </w:rPr>
      </w:pPr>
    </w:p>
    <w:p w14:paraId="5F34624A" w14:textId="75AEBE31" w:rsidR="008B386D" w:rsidRDefault="008B386D" w:rsidP="008B386D">
      <w:pPr>
        <w:pStyle w:val="ListBullet"/>
        <w:numPr>
          <w:ilvl w:val="0"/>
          <w:numId w:val="131"/>
        </w:numPr>
      </w:pPr>
      <w:r>
        <w:t xml:space="preserve">Using the CSS media “rule” you can adapt presentation for handheld </w:t>
      </w:r>
      <w:proofErr w:type="gramStart"/>
      <w:r>
        <w:t>devices ,</w:t>
      </w:r>
      <w:proofErr w:type="gramEnd"/>
      <w:r>
        <w:t xml:space="preserve"> printing and other formats </w:t>
      </w:r>
    </w:p>
    <w:p w14:paraId="5D1A3DCE" w14:textId="75B5FC17" w:rsidR="008B386D" w:rsidRDefault="008B386D" w:rsidP="008B386D">
      <w:pPr>
        <w:pStyle w:val="ListBullet"/>
        <w:numPr>
          <w:ilvl w:val="0"/>
          <w:numId w:val="131"/>
        </w:numPr>
      </w:pPr>
      <w:r>
        <w:t xml:space="preserve">Some potentially-useful media types never caught on </w:t>
      </w:r>
    </w:p>
    <w:p w14:paraId="52C1F3E2" w14:textId="379A55AD" w:rsidR="008B386D" w:rsidRPr="008B386D" w:rsidRDefault="008B386D" w:rsidP="008B386D">
      <w:pPr>
        <w:pStyle w:val="ListBullet"/>
        <w:numPr>
          <w:ilvl w:val="1"/>
          <w:numId w:val="131"/>
        </w:numPr>
      </w:pPr>
      <w:r>
        <w:lastRenderedPageBreak/>
        <w:t xml:space="preserve">But can make media queries that give us enough information to tailor our content effectively </w:t>
      </w:r>
    </w:p>
    <w:p w14:paraId="36D58E49" w14:textId="07FBE279" w:rsidR="008B386D" w:rsidRDefault="008B386D" w:rsidP="006019CB">
      <w:pPr>
        <w:pStyle w:val="ListBullet"/>
        <w:numPr>
          <w:ilvl w:val="0"/>
          <w:numId w:val="0"/>
        </w:numPr>
        <w:tabs>
          <w:tab w:val="left" w:pos="1942"/>
        </w:tabs>
        <w:ind w:left="432" w:hanging="432"/>
      </w:pPr>
      <w:r>
        <w:rPr>
          <w:noProof/>
          <w:lang w:val="en-GB" w:eastAsia="en-GB"/>
        </w:rPr>
        <w:drawing>
          <wp:anchor distT="0" distB="0" distL="114300" distR="114300" simplePos="0" relativeHeight="251675648" behindDoc="0" locked="0" layoutInCell="1" allowOverlap="1" wp14:anchorId="1F4EE7CD" wp14:editId="6EEE8229">
            <wp:simplePos x="0" y="0"/>
            <wp:positionH relativeFrom="column">
              <wp:posOffset>740410</wp:posOffset>
            </wp:positionH>
            <wp:positionV relativeFrom="paragraph">
              <wp:posOffset>48260</wp:posOffset>
            </wp:positionV>
            <wp:extent cx="3937635" cy="3083560"/>
            <wp:effectExtent l="0" t="0" r="0" b="0"/>
            <wp:wrapSquare wrapText="bothSides"/>
            <wp:docPr id="19" name="Picture 19" descr="../Screen%20Shot%202018-06-08%20at%2011.41.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08%20at%2011.41.03%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635" cy="308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06874" w14:textId="663E8832" w:rsidR="008B386D" w:rsidRDefault="008B386D" w:rsidP="006019CB">
      <w:pPr>
        <w:pStyle w:val="ListBullet"/>
        <w:numPr>
          <w:ilvl w:val="0"/>
          <w:numId w:val="0"/>
        </w:numPr>
        <w:tabs>
          <w:tab w:val="left" w:pos="1942"/>
        </w:tabs>
        <w:ind w:left="432" w:hanging="432"/>
      </w:pPr>
    </w:p>
    <w:p w14:paraId="2573ED21" w14:textId="655A8F7E" w:rsidR="008B386D" w:rsidRDefault="008B386D" w:rsidP="006019CB">
      <w:pPr>
        <w:pStyle w:val="ListBullet"/>
        <w:numPr>
          <w:ilvl w:val="0"/>
          <w:numId w:val="0"/>
        </w:numPr>
        <w:tabs>
          <w:tab w:val="left" w:pos="1942"/>
        </w:tabs>
        <w:ind w:left="432" w:hanging="432"/>
      </w:pPr>
    </w:p>
    <w:p w14:paraId="6B5CCD4C" w14:textId="71DE21BA" w:rsidR="008B386D" w:rsidRDefault="008B386D" w:rsidP="006019CB">
      <w:pPr>
        <w:pStyle w:val="ListBullet"/>
        <w:numPr>
          <w:ilvl w:val="0"/>
          <w:numId w:val="0"/>
        </w:numPr>
        <w:tabs>
          <w:tab w:val="left" w:pos="1942"/>
        </w:tabs>
        <w:ind w:left="432" w:hanging="432"/>
      </w:pPr>
    </w:p>
    <w:p w14:paraId="623CD34B" w14:textId="63E86408" w:rsidR="008B386D" w:rsidRDefault="008B386D" w:rsidP="006019CB">
      <w:pPr>
        <w:pStyle w:val="ListBullet"/>
        <w:numPr>
          <w:ilvl w:val="0"/>
          <w:numId w:val="0"/>
        </w:numPr>
        <w:tabs>
          <w:tab w:val="left" w:pos="1942"/>
        </w:tabs>
        <w:ind w:left="432" w:hanging="432"/>
      </w:pPr>
    </w:p>
    <w:p w14:paraId="5282D9A8" w14:textId="362DDB40" w:rsidR="008B386D" w:rsidRDefault="008B386D" w:rsidP="006019CB">
      <w:pPr>
        <w:pStyle w:val="ListBullet"/>
        <w:numPr>
          <w:ilvl w:val="0"/>
          <w:numId w:val="0"/>
        </w:numPr>
        <w:tabs>
          <w:tab w:val="left" w:pos="1942"/>
        </w:tabs>
        <w:ind w:left="432" w:hanging="432"/>
      </w:pPr>
    </w:p>
    <w:p w14:paraId="1546D6B5" w14:textId="243CAA46" w:rsidR="0052400A" w:rsidRDefault="0052400A" w:rsidP="006019CB">
      <w:pPr>
        <w:pStyle w:val="ListBullet"/>
        <w:numPr>
          <w:ilvl w:val="0"/>
          <w:numId w:val="0"/>
        </w:numPr>
        <w:tabs>
          <w:tab w:val="left" w:pos="1942"/>
        </w:tabs>
        <w:ind w:left="432" w:hanging="432"/>
      </w:pPr>
    </w:p>
    <w:p w14:paraId="4F04537B" w14:textId="77777777" w:rsidR="008B386D" w:rsidRDefault="008B386D" w:rsidP="006019CB">
      <w:pPr>
        <w:pStyle w:val="ListBullet"/>
        <w:numPr>
          <w:ilvl w:val="0"/>
          <w:numId w:val="0"/>
        </w:numPr>
        <w:tabs>
          <w:tab w:val="left" w:pos="1942"/>
        </w:tabs>
        <w:ind w:left="432" w:hanging="432"/>
      </w:pPr>
    </w:p>
    <w:p w14:paraId="296C5AA8" w14:textId="77777777" w:rsidR="008B386D" w:rsidRDefault="008B386D" w:rsidP="006019CB">
      <w:pPr>
        <w:pStyle w:val="ListBullet"/>
        <w:numPr>
          <w:ilvl w:val="0"/>
          <w:numId w:val="0"/>
        </w:numPr>
        <w:tabs>
          <w:tab w:val="left" w:pos="1942"/>
        </w:tabs>
        <w:ind w:left="432" w:hanging="432"/>
      </w:pPr>
    </w:p>
    <w:p w14:paraId="3CDEAC6F" w14:textId="77777777" w:rsidR="008B386D" w:rsidRDefault="008B386D" w:rsidP="006019CB">
      <w:pPr>
        <w:pStyle w:val="ListBullet"/>
        <w:numPr>
          <w:ilvl w:val="0"/>
          <w:numId w:val="0"/>
        </w:numPr>
        <w:tabs>
          <w:tab w:val="left" w:pos="1942"/>
        </w:tabs>
        <w:ind w:left="432" w:hanging="432"/>
      </w:pPr>
    </w:p>
    <w:p w14:paraId="4589EA27" w14:textId="77777777" w:rsidR="008B386D" w:rsidRDefault="008B386D" w:rsidP="006019CB">
      <w:pPr>
        <w:pStyle w:val="ListBullet"/>
        <w:numPr>
          <w:ilvl w:val="0"/>
          <w:numId w:val="0"/>
        </w:numPr>
        <w:tabs>
          <w:tab w:val="left" w:pos="1942"/>
        </w:tabs>
        <w:ind w:left="432" w:hanging="432"/>
      </w:pPr>
    </w:p>
    <w:p w14:paraId="56E8AD1D" w14:textId="77777777" w:rsidR="008B386D" w:rsidRDefault="008B386D" w:rsidP="006019CB">
      <w:pPr>
        <w:pStyle w:val="ListBullet"/>
        <w:numPr>
          <w:ilvl w:val="0"/>
          <w:numId w:val="0"/>
        </w:numPr>
        <w:tabs>
          <w:tab w:val="left" w:pos="1942"/>
        </w:tabs>
        <w:ind w:left="432" w:hanging="432"/>
      </w:pPr>
    </w:p>
    <w:p w14:paraId="159F4E82" w14:textId="0D980778" w:rsidR="008B386D" w:rsidRDefault="008B386D" w:rsidP="008B386D">
      <w:pPr>
        <w:pStyle w:val="ListBullet"/>
        <w:numPr>
          <w:ilvl w:val="0"/>
          <w:numId w:val="0"/>
        </w:numPr>
        <w:ind w:left="432" w:hanging="432"/>
        <w:rPr>
          <w:b/>
          <w:u w:val="single"/>
        </w:rPr>
      </w:pPr>
      <w:r>
        <w:rPr>
          <w:b/>
          <w:u w:val="single"/>
        </w:rPr>
        <w:t xml:space="preserve">Recycle </w:t>
      </w:r>
    </w:p>
    <w:p w14:paraId="042EAC63" w14:textId="77777777" w:rsidR="008B386D" w:rsidRDefault="008B386D" w:rsidP="008B386D">
      <w:pPr>
        <w:pStyle w:val="ListBullet"/>
        <w:numPr>
          <w:ilvl w:val="0"/>
          <w:numId w:val="0"/>
        </w:numPr>
        <w:ind w:left="432" w:hanging="432"/>
        <w:rPr>
          <w:b/>
          <w:u w:val="single"/>
        </w:rPr>
      </w:pPr>
    </w:p>
    <w:p w14:paraId="1C632E3C" w14:textId="79CA8F61" w:rsidR="008B386D" w:rsidRDefault="008B386D" w:rsidP="008B386D">
      <w:pPr>
        <w:pStyle w:val="ListBullet"/>
        <w:numPr>
          <w:ilvl w:val="0"/>
          <w:numId w:val="132"/>
        </w:numPr>
      </w:pPr>
      <w:r>
        <w:t xml:space="preserve">Successful patterns tend to represent: </w:t>
      </w:r>
    </w:p>
    <w:p w14:paraId="5F026431" w14:textId="03AA81B7" w:rsidR="008B386D" w:rsidRDefault="008B386D" w:rsidP="008B386D">
      <w:pPr>
        <w:pStyle w:val="ListBullet"/>
        <w:numPr>
          <w:ilvl w:val="1"/>
          <w:numId w:val="132"/>
        </w:numPr>
      </w:pPr>
      <w:r>
        <w:t xml:space="preserve">Significant design effort by others </w:t>
      </w:r>
    </w:p>
    <w:p w14:paraId="4EA0A36E" w14:textId="6DEE3B03" w:rsidR="008B386D" w:rsidRDefault="008B386D" w:rsidP="008B386D">
      <w:pPr>
        <w:pStyle w:val="ListBullet"/>
        <w:numPr>
          <w:ilvl w:val="1"/>
          <w:numId w:val="132"/>
        </w:numPr>
      </w:pPr>
      <w:r>
        <w:t xml:space="preserve">Darwinian selection </w:t>
      </w:r>
    </w:p>
    <w:p w14:paraId="3F3EF949" w14:textId="596D2352" w:rsidR="008B386D" w:rsidRDefault="008B386D" w:rsidP="008B386D">
      <w:pPr>
        <w:pStyle w:val="ListBullet"/>
        <w:numPr>
          <w:ilvl w:val="0"/>
          <w:numId w:val="132"/>
        </w:numPr>
      </w:pPr>
      <w:r>
        <w:t xml:space="preserve">Further, there’s the ‘external consistency’ advantage of looking and acting similar to what people are used to </w:t>
      </w:r>
    </w:p>
    <w:p w14:paraId="52D21A79" w14:textId="58483DB0" w:rsidR="00B13956" w:rsidRDefault="008B386D" w:rsidP="00B13956">
      <w:pPr>
        <w:pStyle w:val="ListBullet"/>
        <w:numPr>
          <w:ilvl w:val="1"/>
          <w:numId w:val="132"/>
        </w:numPr>
      </w:pPr>
      <w:r>
        <w:t xml:space="preserve">Not the path of innovation but lead to efficiency </w:t>
      </w:r>
    </w:p>
    <w:p w14:paraId="66736386" w14:textId="14A04955" w:rsidR="00B13956" w:rsidRDefault="00B13956" w:rsidP="00B13956">
      <w:pPr>
        <w:pStyle w:val="ListBullet"/>
        <w:numPr>
          <w:ilvl w:val="0"/>
          <w:numId w:val="132"/>
        </w:numPr>
      </w:pPr>
      <w:r>
        <w:t xml:space="preserve">Use of low saturation text to indicate desired input is an interesting convention </w:t>
      </w:r>
    </w:p>
    <w:p w14:paraId="3F348E8E" w14:textId="77777777" w:rsidR="00B12FB4" w:rsidRDefault="0067368B" w:rsidP="00B13956">
      <w:pPr>
        <w:pStyle w:val="ListBullet"/>
        <w:numPr>
          <w:ilvl w:val="0"/>
          <w:numId w:val="132"/>
        </w:numPr>
      </w:pPr>
      <w:r>
        <w:rPr>
          <w:noProof/>
          <w:lang w:val="en-GB" w:eastAsia="en-GB"/>
        </w:rPr>
        <w:lastRenderedPageBreak/>
        <w:drawing>
          <wp:anchor distT="0" distB="0" distL="114300" distR="114300" simplePos="0" relativeHeight="251676672" behindDoc="0" locked="0" layoutInCell="1" allowOverlap="1" wp14:anchorId="0E4A60CD" wp14:editId="6C7DE5E6">
            <wp:simplePos x="0" y="0"/>
            <wp:positionH relativeFrom="column">
              <wp:posOffset>508000</wp:posOffset>
            </wp:positionH>
            <wp:positionV relativeFrom="paragraph">
              <wp:posOffset>669290</wp:posOffset>
            </wp:positionV>
            <wp:extent cx="4570095" cy="3860165"/>
            <wp:effectExtent l="0" t="0" r="1905" b="635"/>
            <wp:wrapSquare wrapText="bothSides"/>
            <wp:docPr id="20" name="Picture 20" descr="../Screen%20Shot%202018-06-08%20at%2011.47.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6-08%20at%2011.47.49%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0095" cy="386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367">
        <w:t>Well-designed graphics will convey key points more readily than textual or tabular data</w:t>
      </w:r>
    </w:p>
    <w:p w14:paraId="650CF314" w14:textId="77777777" w:rsidR="00B12FB4" w:rsidRDefault="00B12FB4" w:rsidP="00B12FB4">
      <w:pPr>
        <w:pStyle w:val="ListBullet"/>
        <w:numPr>
          <w:ilvl w:val="0"/>
          <w:numId w:val="0"/>
        </w:numPr>
        <w:ind w:left="432" w:hanging="432"/>
      </w:pPr>
    </w:p>
    <w:p w14:paraId="3CD644AC" w14:textId="77777777" w:rsidR="00B12FB4" w:rsidRDefault="00B12FB4" w:rsidP="00B12FB4">
      <w:pPr>
        <w:pStyle w:val="ListBullet"/>
        <w:numPr>
          <w:ilvl w:val="0"/>
          <w:numId w:val="0"/>
        </w:numPr>
        <w:ind w:left="432" w:hanging="432"/>
      </w:pPr>
    </w:p>
    <w:p w14:paraId="03153E60" w14:textId="77777777" w:rsidR="00B12FB4" w:rsidRDefault="00B12FB4" w:rsidP="00B12FB4">
      <w:pPr>
        <w:pStyle w:val="ListBullet"/>
        <w:numPr>
          <w:ilvl w:val="0"/>
          <w:numId w:val="0"/>
        </w:numPr>
        <w:ind w:left="432" w:hanging="432"/>
      </w:pPr>
    </w:p>
    <w:p w14:paraId="61068BB7" w14:textId="77777777" w:rsidR="00B12FB4" w:rsidRDefault="00B12FB4" w:rsidP="00B12FB4">
      <w:pPr>
        <w:pStyle w:val="ListBullet"/>
        <w:numPr>
          <w:ilvl w:val="0"/>
          <w:numId w:val="0"/>
        </w:numPr>
        <w:ind w:left="432" w:hanging="432"/>
      </w:pPr>
    </w:p>
    <w:p w14:paraId="532AD714" w14:textId="77777777" w:rsidR="00B12FB4" w:rsidRDefault="00B12FB4" w:rsidP="00B12FB4">
      <w:pPr>
        <w:pStyle w:val="ListBullet"/>
        <w:numPr>
          <w:ilvl w:val="0"/>
          <w:numId w:val="0"/>
        </w:numPr>
        <w:ind w:left="432" w:hanging="432"/>
      </w:pPr>
    </w:p>
    <w:p w14:paraId="2D8A04D1" w14:textId="77777777" w:rsidR="00B12FB4" w:rsidRDefault="00B12FB4" w:rsidP="00B12FB4">
      <w:pPr>
        <w:pStyle w:val="ListBullet"/>
        <w:numPr>
          <w:ilvl w:val="0"/>
          <w:numId w:val="0"/>
        </w:numPr>
        <w:ind w:left="432" w:hanging="432"/>
      </w:pPr>
    </w:p>
    <w:p w14:paraId="22E784A5" w14:textId="77777777" w:rsidR="00B12FB4" w:rsidRDefault="00B12FB4" w:rsidP="00B12FB4">
      <w:pPr>
        <w:pStyle w:val="ListBullet"/>
        <w:numPr>
          <w:ilvl w:val="0"/>
          <w:numId w:val="0"/>
        </w:numPr>
        <w:ind w:left="432" w:hanging="432"/>
      </w:pPr>
    </w:p>
    <w:p w14:paraId="26D862B1" w14:textId="77777777" w:rsidR="00B12FB4" w:rsidRDefault="00B12FB4" w:rsidP="00B12FB4">
      <w:pPr>
        <w:pStyle w:val="ListBullet"/>
        <w:numPr>
          <w:ilvl w:val="0"/>
          <w:numId w:val="0"/>
        </w:numPr>
        <w:ind w:left="432" w:hanging="432"/>
      </w:pPr>
    </w:p>
    <w:p w14:paraId="564EF558" w14:textId="77777777" w:rsidR="00B12FB4" w:rsidRDefault="00B12FB4" w:rsidP="00B12FB4">
      <w:pPr>
        <w:pStyle w:val="ListBullet"/>
        <w:numPr>
          <w:ilvl w:val="0"/>
          <w:numId w:val="0"/>
        </w:numPr>
        <w:ind w:left="432" w:hanging="432"/>
      </w:pPr>
    </w:p>
    <w:p w14:paraId="2E271107" w14:textId="77777777" w:rsidR="00B12FB4" w:rsidRDefault="00B12FB4" w:rsidP="00B12FB4">
      <w:pPr>
        <w:pStyle w:val="ListBullet"/>
        <w:numPr>
          <w:ilvl w:val="0"/>
          <w:numId w:val="0"/>
        </w:numPr>
        <w:ind w:left="432" w:hanging="432"/>
      </w:pPr>
    </w:p>
    <w:p w14:paraId="2BC50E23" w14:textId="77777777" w:rsidR="00B12FB4" w:rsidRDefault="00B12FB4" w:rsidP="00B12FB4">
      <w:pPr>
        <w:pStyle w:val="ListBullet"/>
        <w:numPr>
          <w:ilvl w:val="0"/>
          <w:numId w:val="0"/>
        </w:numPr>
        <w:ind w:left="432" w:hanging="432"/>
      </w:pPr>
    </w:p>
    <w:p w14:paraId="41BC3154" w14:textId="77777777" w:rsidR="00B12FB4" w:rsidRDefault="00B12FB4" w:rsidP="00B12FB4">
      <w:pPr>
        <w:pStyle w:val="ListBullet"/>
        <w:numPr>
          <w:ilvl w:val="0"/>
          <w:numId w:val="0"/>
        </w:numPr>
        <w:ind w:left="432" w:hanging="432"/>
      </w:pPr>
    </w:p>
    <w:p w14:paraId="6BBD2A78" w14:textId="77777777" w:rsidR="00B12FB4" w:rsidRDefault="00B12FB4" w:rsidP="00B12FB4">
      <w:pPr>
        <w:pStyle w:val="ListBullet"/>
        <w:numPr>
          <w:ilvl w:val="0"/>
          <w:numId w:val="0"/>
        </w:numPr>
        <w:ind w:left="432" w:hanging="432"/>
      </w:pPr>
    </w:p>
    <w:p w14:paraId="53133E52" w14:textId="77777777" w:rsidR="00B12FB4" w:rsidRDefault="00B12FB4" w:rsidP="00B12FB4">
      <w:pPr>
        <w:pStyle w:val="ListBullet"/>
        <w:numPr>
          <w:ilvl w:val="0"/>
          <w:numId w:val="0"/>
        </w:numPr>
        <w:ind w:left="432" w:hanging="432"/>
      </w:pPr>
    </w:p>
    <w:p w14:paraId="244AAC07" w14:textId="77777777" w:rsidR="00B12FB4" w:rsidRDefault="00B12FB4" w:rsidP="00B12FB4">
      <w:pPr>
        <w:pStyle w:val="ListBullet"/>
        <w:numPr>
          <w:ilvl w:val="0"/>
          <w:numId w:val="0"/>
        </w:numPr>
        <w:ind w:left="432" w:hanging="432"/>
      </w:pPr>
    </w:p>
    <w:p w14:paraId="6FF1F66B" w14:textId="77777777" w:rsidR="008605D1" w:rsidRDefault="008605D1" w:rsidP="00B12FB4">
      <w:pPr>
        <w:pStyle w:val="Heading1"/>
        <w:rPr>
          <w:lang w:val="en-GB"/>
        </w:rPr>
      </w:pPr>
    </w:p>
    <w:p w14:paraId="5FB65305" w14:textId="3BC782CE" w:rsidR="00B12FB4" w:rsidRPr="00B120F5" w:rsidRDefault="00B12FB4" w:rsidP="00B12FB4">
      <w:pPr>
        <w:pStyle w:val="Heading1"/>
        <w:rPr>
          <w:lang w:val="en-GB"/>
        </w:rPr>
      </w:pPr>
      <w:r>
        <w:rPr>
          <w:lang w:val="en-GB"/>
        </w:rPr>
        <w:t>Lecture 2</w:t>
      </w:r>
      <w:r w:rsidR="008605D1">
        <w:rPr>
          <w:lang w:val="en-GB"/>
        </w:rPr>
        <w:t>3</w:t>
      </w:r>
      <w:r>
        <w:rPr>
          <w:lang w:val="en-GB"/>
        </w:rPr>
        <w:t xml:space="preserve">: </w:t>
      </w:r>
      <w:r w:rsidR="008605D1">
        <w:rPr>
          <w:lang w:val="en-GB"/>
        </w:rPr>
        <w:t>Frontiers of HCI</w:t>
      </w:r>
      <w:r>
        <w:rPr>
          <w:lang w:val="en-GB"/>
        </w:rPr>
        <w:t xml:space="preserve">   </w:t>
      </w:r>
    </w:p>
    <w:p w14:paraId="709BD5C8" w14:textId="77777777" w:rsidR="00B12FB4" w:rsidRDefault="00B12FB4" w:rsidP="00B12FB4">
      <w:pPr>
        <w:pStyle w:val="ListBullet"/>
        <w:numPr>
          <w:ilvl w:val="0"/>
          <w:numId w:val="0"/>
        </w:numPr>
        <w:ind w:left="432" w:hanging="432"/>
        <w:rPr>
          <w:b/>
          <w:u w:val="single"/>
        </w:rPr>
      </w:pPr>
      <w:r w:rsidRPr="00353F52">
        <w:rPr>
          <w:b/>
          <w:u w:val="single"/>
        </w:rPr>
        <w:t>Learning objectives</w:t>
      </w:r>
    </w:p>
    <w:p w14:paraId="5563FD5F" w14:textId="5E4DADAF" w:rsidR="00822367" w:rsidRDefault="00822367" w:rsidP="00B12FB4">
      <w:pPr>
        <w:pStyle w:val="ListBullet"/>
        <w:numPr>
          <w:ilvl w:val="0"/>
          <w:numId w:val="0"/>
        </w:numPr>
        <w:ind w:left="432" w:hanging="432"/>
      </w:pPr>
      <w:r>
        <w:t xml:space="preserve"> </w:t>
      </w:r>
    </w:p>
    <w:p w14:paraId="601FC6A3" w14:textId="643FD968" w:rsidR="00997A9B" w:rsidRDefault="00997A9B" w:rsidP="00177A79">
      <w:pPr>
        <w:pStyle w:val="ListBullet"/>
        <w:numPr>
          <w:ilvl w:val="0"/>
          <w:numId w:val="133"/>
        </w:numPr>
      </w:pPr>
      <w:r>
        <w:t xml:space="preserve">Describe haptics in terms of </w:t>
      </w:r>
    </w:p>
    <w:p w14:paraId="3AEE5501" w14:textId="7270BE12" w:rsidR="00997A9B" w:rsidRDefault="00997A9B" w:rsidP="00177A79">
      <w:pPr>
        <w:pStyle w:val="ListBullet"/>
        <w:numPr>
          <w:ilvl w:val="1"/>
          <w:numId w:val="133"/>
        </w:numPr>
      </w:pPr>
      <w:r>
        <w:t xml:space="preserve">Human perception </w:t>
      </w:r>
    </w:p>
    <w:p w14:paraId="00846704" w14:textId="1B3FA351" w:rsidR="00997A9B" w:rsidRDefault="00997A9B" w:rsidP="00177A79">
      <w:pPr>
        <w:pStyle w:val="ListBullet"/>
        <w:numPr>
          <w:ilvl w:val="1"/>
          <w:numId w:val="133"/>
        </w:numPr>
      </w:pPr>
      <w:r>
        <w:t xml:space="preserve">Applications </w:t>
      </w:r>
    </w:p>
    <w:p w14:paraId="6A38AC87" w14:textId="22FBE96D" w:rsidR="00997A9B" w:rsidRDefault="00997A9B" w:rsidP="00177A79">
      <w:pPr>
        <w:pStyle w:val="ListBullet"/>
        <w:numPr>
          <w:ilvl w:val="1"/>
          <w:numId w:val="133"/>
        </w:numPr>
      </w:pPr>
      <w:r>
        <w:lastRenderedPageBreak/>
        <w:t xml:space="preserve">Devices </w:t>
      </w:r>
    </w:p>
    <w:p w14:paraId="73691FF5" w14:textId="0E5659DA" w:rsidR="00997A9B" w:rsidRDefault="00997A9B" w:rsidP="00177A79">
      <w:pPr>
        <w:pStyle w:val="ListBullet"/>
        <w:numPr>
          <w:ilvl w:val="0"/>
          <w:numId w:val="133"/>
        </w:numPr>
      </w:pPr>
      <w:r>
        <w:t xml:space="preserve">Describe application of eye tracking and visual gesture recognition </w:t>
      </w:r>
    </w:p>
    <w:p w14:paraId="3536B1F8" w14:textId="2166C484" w:rsidR="00997A9B" w:rsidRDefault="00997A9B" w:rsidP="00177A79">
      <w:pPr>
        <w:pStyle w:val="ListBullet"/>
        <w:numPr>
          <w:ilvl w:val="0"/>
          <w:numId w:val="133"/>
        </w:numPr>
      </w:pPr>
      <w:r>
        <w:t xml:space="preserve">Describe the exploration of </w:t>
      </w:r>
    </w:p>
    <w:p w14:paraId="21C1C31C" w14:textId="2180A7BB" w:rsidR="00997A9B" w:rsidRDefault="00997A9B" w:rsidP="00177A79">
      <w:pPr>
        <w:pStyle w:val="ListBullet"/>
        <w:numPr>
          <w:ilvl w:val="1"/>
          <w:numId w:val="133"/>
        </w:numPr>
      </w:pPr>
      <w:r>
        <w:t xml:space="preserve">Olfactory detection and production </w:t>
      </w:r>
    </w:p>
    <w:p w14:paraId="7E8DD065" w14:textId="6AD931B4" w:rsidR="00997A9B" w:rsidRDefault="00997A9B" w:rsidP="00177A79">
      <w:pPr>
        <w:pStyle w:val="ListBullet"/>
        <w:numPr>
          <w:ilvl w:val="1"/>
          <w:numId w:val="133"/>
        </w:numPr>
      </w:pPr>
      <w:r>
        <w:t>Brain wave based user interfaces</w:t>
      </w:r>
    </w:p>
    <w:p w14:paraId="3589BC29" w14:textId="77777777" w:rsidR="00A317F8" w:rsidRDefault="00A317F8" w:rsidP="00A317F8">
      <w:pPr>
        <w:pStyle w:val="ListBullet"/>
        <w:numPr>
          <w:ilvl w:val="0"/>
          <w:numId w:val="0"/>
        </w:numPr>
        <w:ind w:left="432" w:hanging="432"/>
      </w:pPr>
    </w:p>
    <w:p w14:paraId="00044B43" w14:textId="7690EBB7" w:rsidR="00A317F8" w:rsidRDefault="00A317F8" w:rsidP="00A317F8">
      <w:pPr>
        <w:pStyle w:val="ListBullet"/>
        <w:numPr>
          <w:ilvl w:val="0"/>
          <w:numId w:val="0"/>
        </w:numPr>
        <w:ind w:left="432" w:hanging="432"/>
        <w:rPr>
          <w:b/>
          <w:u w:val="single"/>
        </w:rPr>
      </w:pPr>
      <w:r>
        <w:rPr>
          <w:b/>
          <w:u w:val="single"/>
        </w:rPr>
        <w:t xml:space="preserve">Haptics </w:t>
      </w:r>
    </w:p>
    <w:p w14:paraId="3FC7FF10" w14:textId="77777777" w:rsidR="00A317F8" w:rsidRDefault="00A317F8" w:rsidP="00A317F8">
      <w:pPr>
        <w:pStyle w:val="ListBullet"/>
        <w:numPr>
          <w:ilvl w:val="0"/>
          <w:numId w:val="0"/>
        </w:numPr>
        <w:ind w:left="432" w:hanging="432"/>
        <w:rPr>
          <w:b/>
          <w:u w:val="single"/>
        </w:rPr>
      </w:pPr>
    </w:p>
    <w:p w14:paraId="30AFD08E" w14:textId="48ABE673" w:rsidR="00A317F8" w:rsidRDefault="00A317F8" w:rsidP="00177A79">
      <w:pPr>
        <w:pStyle w:val="ListBullet"/>
        <w:numPr>
          <w:ilvl w:val="0"/>
          <w:numId w:val="134"/>
        </w:numPr>
      </w:pPr>
      <w:r>
        <w:t xml:space="preserve">Applying forces, vibrations, or motions to the user </w:t>
      </w:r>
    </w:p>
    <w:p w14:paraId="4B9906EF" w14:textId="77777777" w:rsidR="00A317F8" w:rsidRDefault="00A317F8" w:rsidP="00A317F8">
      <w:pPr>
        <w:pStyle w:val="ListBullet"/>
        <w:numPr>
          <w:ilvl w:val="0"/>
          <w:numId w:val="0"/>
        </w:numPr>
        <w:ind w:left="432" w:hanging="432"/>
      </w:pPr>
    </w:p>
    <w:p w14:paraId="05B4ABA3" w14:textId="48701D18" w:rsidR="00A317F8" w:rsidRDefault="00A317F8" w:rsidP="00A317F8">
      <w:pPr>
        <w:pStyle w:val="ListBullet"/>
        <w:numPr>
          <w:ilvl w:val="0"/>
          <w:numId w:val="0"/>
        </w:numPr>
      </w:pPr>
      <w:r>
        <w:t xml:space="preserve"> </w:t>
      </w:r>
    </w:p>
    <w:p w14:paraId="7F29483B" w14:textId="1018F258" w:rsidR="00A317F8" w:rsidRPr="00A317F8" w:rsidRDefault="00A317F8" w:rsidP="00A317F8">
      <w:pPr>
        <w:pStyle w:val="ListBullet"/>
        <w:numPr>
          <w:ilvl w:val="0"/>
          <w:numId w:val="0"/>
        </w:numPr>
        <w:ind w:left="432" w:hanging="432"/>
        <w:rPr>
          <w:b/>
          <w:u w:val="single"/>
        </w:rPr>
      </w:pPr>
      <w:r w:rsidRPr="00A317F8">
        <w:rPr>
          <w:b/>
          <w:u w:val="single"/>
        </w:rPr>
        <w:t xml:space="preserve">The Human perceptual system </w:t>
      </w:r>
    </w:p>
    <w:p w14:paraId="36A76362" w14:textId="20645475" w:rsidR="00A317F8" w:rsidRDefault="00A317F8" w:rsidP="00177A79">
      <w:pPr>
        <w:pStyle w:val="ListBullet"/>
        <w:numPr>
          <w:ilvl w:val="0"/>
          <w:numId w:val="134"/>
        </w:numPr>
      </w:pPr>
      <w:r>
        <w:t xml:space="preserve">Physical aspects of perception </w:t>
      </w:r>
    </w:p>
    <w:p w14:paraId="1E49B6E7" w14:textId="0ECE4A9F" w:rsidR="00A317F8" w:rsidRDefault="00A317F8" w:rsidP="00177A79">
      <w:pPr>
        <w:pStyle w:val="ListBullet"/>
        <w:numPr>
          <w:ilvl w:val="1"/>
          <w:numId w:val="134"/>
        </w:numPr>
      </w:pPr>
      <w:r>
        <w:t xml:space="preserve">Touch (tactile/cutaneous) </w:t>
      </w:r>
    </w:p>
    <w:p w14:paraId="1B118184" w14:textId="37D33B58" w:rsidR="00A317F8" w:rsidRDefault="00A317F8" w:rsidP="00177A79">
      <w:pPr>
        <w:pStyle w:val="ListBullet"/>
        <w:numPr>
          <w:ilvl w:val="2"/>
          <w:numId w:val="134"/>
        </w:numPr>
      </w:pPr>
      <w:r>
        <w:t xml:space="preserve">Located in the skin, enables us to feel </w:t>
      </w:r>
    </w:p>
    <w:p w14:paraId="09A270EF" w14:textId="1C93580E" w:rsidR="00A317F8" w:rsidRDefault="00A317F8" w:rsidP="00177A79">
      <w:pPr>
        <w:pStyle w:val="ListBullet"/>
        <w:numPr>
          <w:ilvl w:val="3"/>
          <w:numId w:val="134"/>
        </w:numPr>
      </w:pPr>
      <w:r>
        <w:t xml:space="preserve">Texture </w:t>
      </w:r>
    </w:p>
    <w:p w14:paraId="3D98737D" w14:textId="552E7D7F" w:rsidR="00A317F8" w:rsidRDefault="00A317F8" w:rsidP="00177A79">
      <w:pPr>
        <w:pStyle w:val="ListBullet"/>
        <w:numPr>
          <w:ilvl w:val="3"/>
          <w:numId w:val="134"/>
        </w:numPr>
      </w:pPr>
      <w:r>
        <w:t xml:space="preserve">Heat </w:t>
      </w:r>
    </w:p>
    <w:p w14:paraId="73914248" w14:textId="31E101FF" w:rsidR="00A317F8" w:rsidRDefault="00A317F8" w:rsidP="00177A79">
      <w:pPr>
        <w:pStyle w:val="ListBullet"/>
        <w:numPr>
          <w:ilvl w:val="3"/>
          <w:numId w:val="134"/>
        </w:numPr>
      </w:pPr>
      <w:r>
        <w:t xml:space="preserve">Pain </w:t>
      </w:r>
    </w:p>
    <w:p w14:paraId="26A8B97F" w14:textId="170857C8" w:rsidR="00A317F8" w:rsidRDefault="00A317F8" w:rsidP="00177A79">
      <w:pPr>
        <w:pStyle w:val="ListBullet"/>
        <w:numPr>
          <w:ilvl w:val="1"/>
          <w:numId w:val="134"/>
        </w:numPr>
      </w:pPr>
      <w:r>
        <w:t xml:space="preserve">Movement (kinesthetic/proprioceptive) </w:t>
      </w:r>
    </w:p>
    <w:p w14:paraId="20166AB5" w14:textId="75AB177A" w:rsidR="00A317F8" w:rsidRDefault="00A317F8" w:rsidP="00177A79">
      <w:pPr>
        <w:pStyle w:val="ListBullet"/>
        <w:numPr>
          <w:ilvl w:val="2"/>
          <w:numId w:val="134"/>
        </w:numPr>
      </w:pPr>
      <w:r>
        <w:t xml:space="preserve">The location of your body and its appendages </w:t>
      </w:r>
    </w:p>
    <w:p w14:paraId="361C45B6" w14:textId="76A93B8F" w:rsidR="00A317F8" w:rsidRDefault="00A317F8" w:rsidP="00177A79">
      <w:pPr>
        <w:pStyle w:val="ListBullet"/>
        <w:numPr>
          <w:ilvl w:val="2"/>
          <w:numId w:val="134"/>
        </w:numPr>
      </w:pPr>
      <w:r>
        <w:t xml:space="preserve">The direction and speed of your movements </w:t>
      </w:r>
    </w:p>
    <w:p w14:paraId="3FB0A4A6" w14:textId="31D8A431" w:rsidR="00A317F8" w:rsidRDefault="00A317F8" w:rsidP="00177A79">
      <w:pPr>
        <w:pStyle w:val="ListBullet"/>
        <w:numPr>
          <w:ilvl w:val="1"/>
          <w:numId w:val="134"/>
        </w:numPr>
      </w:pPr>
      <w:r>
        <w:t xml:space="preserve">Proprioception </w:t>
      </w:r>
    </w:p>
    <w:p w14:paraId="555ED32F" w14:textId="5EDA2E2C" w:rsidR="00A317F8" w:rsidRDefault="00A317F8" w:rsidP="00177A79">
      <w:pPr>
        <w:pStyle w:val="ListBullet"/>
        <w:numPr>
          <w:ilvl w:val="2"/>
          <w:numId w:val="134"/>
        </w:numPr>
      </w:pPr>
      <w:r>
        <w:t xml:space="preserve">We use sensation from our joints and our muscles to determine the position of our limbs and perceive body position </w:t>
      </w:r>
    </w:p>
    <w:p w14:paraId="732A48DD" w14:textId="766009A7" w:rsidR="00A317F8" w:rsidRDefault="00A317F8" w:rsidP="00177A79">
      <w:pPr>
        <w:pStyle w:val="ListBullet"/>
        <w:numPr>
          <w:ilvl w:val="1"/>
          <w:numId w:val="134"/>
        </w:numPr>
      </w:pPr>
      <w:r>
        <w:lastRenderedPageBreak/>
        <w:t xml:space="preserve">Combine with vestibular system to perceive motion, orientation and acceleration </w:t>
      </w:r>
    </w:p>
    <w:p w14:paraId="2EBE23DD" w14:textId="393187BD" w:rsidR="00A317F8" w:rsidRDefault="00A317F8" w:rsidP="00177A79">
      <w:pPr>
        <w:pStyle w:val="ListBullet"/>
        <w:numPr>
          <w:ilvl w:val="2"/>
          <w:numId w:val="134"/>
        </w:numPr>
      </w:pPr>
      <w:r>
        <w:t>This combination is sometimes called the kinesthetic sense</w:t>
      </w:r>
    </w:p>
    <w:p w14:paraId="2B044B4B" w14:textId="2F033AAB" w:rsidR="00A317F8" w:rsidRDefault="00A317F8" w:rsidP="00A317F8">
      <w:pPr>
        <w:pStyle w:val="ListBullet"/>
        <w:numPr>
          <w:ilvl w:val="0"/>
          <w:numId w:val="0"/>
        </w:numPr>
        <w:ind w:left="432" w:hanging="432"/>
        <w:rPr>
          <w:b/>
          <w:u w:val="single"/>
        </w:rPr>
      </w:pPr>
    </w:p>
    <w:p w14:paraId="29EE764F" w14:textId="1C8184A0" w:rsidR="00A317F8" w:rsidRDefault="00A317F8" w:rsidP="00A317F8">
      <w:pPr>
        <w:pStyle w:val="ListBullet"/>
        <w:numPr>
          <w:ilvl w:val="0"/>
          <w:numId w:val="0"/>
        </w:numPr>
        <w:ind w:left="432" w:hanging="432"/>
        <w:rPr>
          <w:b/>
          <w:u w:val="single"/>
        </w:rPr>
      </w:pPr>
      <w:r>
        <w:rPr>
          <w:b/>
          <w:u w:val="single"/>
        </w:rPr>
        <w:t xml:space="preserve">Mobile devices also take kinetic input </w:t>
      </w:r>
    </w:p>
    <w:p w14:paraId="3C3D736A" w14:textId="77777777" w:rsidR="00A317F8" w:rsidRDefault="00A317F8" w:rsidP="00A317F8">
      <w:pPr>
        <w:pStyle w:val="ListBullet"/>
        <w:numPr>
          <w:ilvl w:val="0"/>
          <w:numId w:val="0"/>
        </w:numPr>
        <w:ind w:left="432" w:hanging="432"/>
        <w:rPr>
          <w:b/>
          <w:u w:val="single"/>
        </w:rPr>
      </w:pPr>
    </w:p>
    <w:p w14:paraId="2FC99CCF" w14:textId="11A2E667" w:rsidR="00A317F8" w:rsidRDefault="00A317F8" w:rsidP="00177A79">
      <w:pPr>
        <w:pStyle w:val="ListBullet"/>
        <w:numPr>
          <w:ilvl w:val="0"/>
          <w:numId w:val="135"/>
        </w:numPr>
      </w:pPr>
      <w:r>
        <w:t xml:space="preserve">Phone input </w:t>
      </w:r>
    </w:p>
    <w:p w14:paraId="04CEEE91" w14:textId="5983E337" w:rsidR="00A317F8" w:rsidRDefault="00A317F8" w:rsidP="00177A79">
      <w:pPr>
        <w:pStyle w:val="ListBullet"/>
        <w:numPr>
          <w:ilvl w:val="1"/>
          <w:numId w:val="135"/>
        </w:numPr>
      </w:pPr>
      <w:r>
        <w:t>Touch screens</w:t>
      </w:r>
    </w:p>
    <w:p w14:paraId="316DB9F6" w14:textId="2F0B314D" w:rsidR="00A317F8" w:rsidRDefault="00A317F8" w:rsidP="00177A79">
      <w:pPr>
        <w:pStyle w:val="ListBullet"/>
        <w:numPr>
          <w:ilvl w:val="1"/>
          <w:numId w:val="135"/>
        </w:numPr>
      </w:pPr>
      <w:r>
        <w:t xml:space="preserve">Accelerometer – shaking actions </w:t>
      </w:r>
    </w:p>
    <w:p w14:paraId="46CC84B0" w14:textId="4FCDD9FB" w:rsidR="00A317F8" w:rsidRDefault="00A317F8" w:rsidP="00177A79">
      <w:pPr>
        <w:pStyle w:val="ListBullet"/>
        <w:numPr>
          <w:ilvl w:val="1"/>
          <w:numId w:val="135"/>
        </w:numPr>
      </w:pPr>
      <w:r>
        <w:t xml:space="preserve">Passive input </w:t>
      </w:r>
    </w:p>
    <w:p w14:paraId="5B6F16E3" w14:textId="03C74982" w:rsidR="00A317F8" w:rsidRDefault="00A317F8" w:rsidP="00177A79">
      <w:pPr>
        <w:pStyle w:val="ListBullet"/>
        <w:numPr>
          <w:ilvl w:val="2"/>
          <w:numId w:val="135"/>
        </w:numPr>
      </w:pPr>
      <w:r>
        <w:t xml:space="preserve">GPS </w:t>
      </w:r>
    </w:p>
    <w:p w14:paraId="27305205" w14:textId="7AE9612F" w:rsidR="00A317F8" w:rsidRDefault="00A317F8" w:rsidP="00177A79">
      <w:pPr>
        <w:pStyle w:val="ListBullet"/>
        <w:numPr>
          <w:ilvl w:val="2"/>
          <w:numId w:val="135"/>
        </w:numPr>
      </w:pPr>
      <w:r>
        <w:t xml:space="preserve">Altimeter, temperature, humidity </w:t>
      </w:r>
    </w:p>
    <w:p w14:paraId="0F5BC2D7" w14:textId="18B053F9" w:rsidR="00A317F8" w:rsidRDefault="00A317F8" w:rsidP="00177A79">
      <w:pPr>
        <w:pStyle w:val="ListBullet"/>
        <w:numPr>
          <w:ilvl w:val="2"/>
          <w:numId w:val="135"/>
        </w:numPr>
      </w:pPr>
      <w:r>
        <w:t xml:space="preserve">Specialized fitness or medical monitors </w:t>
      </w:r>
    </w:p>
    <w:p w14:paraId="3F923366" w14:textId="61CAC0B1" w:rsidR="00A317F8" w:rsidRDefault="00A317F8" w:rsidP="00177A79">
      <w:pPr>
        <w:pStyle w:val="ListBullet"/>
        <w:numPr>
          <w:ilvl w:val="3"/>
          <w:numId w:val="135"/>
        </w:numPr>
      </w:pPr>
      <w:r>
        <w:t xml:space="preserve">Step counter, sleep quality measures </w:t>
      </w:r>
    </w:p>
    <w:p w14:paraId="1E832A5D" w14:textId="0D71D949" w:rsidR="006F281B" w:rsidRDefault="006F281B" w:rsidP="00177A79">
      <w:pPr>
        <w:pStyle w:val="ListBullet"/>
        <w:numPr>
          <w:ilvl w:val="0"/>
          <w:numId w:val="135"/>
        </w:numPr>
      </w:pPr>
      <w:r>
        <w:t xml:space="preserve">Phone output </w:t>
      </w:r>
    </w:p>
    <w:p w14:paraId="28FD033C" w14:textId="7C4B9AB5" w:rsidR="006F281B" w:rsidRDefault="006F281B" w:rsidP="00177A79">
      <w:pPr>
        <w:pStyle w:val="ListBullet"/>
        <w:numPr>
          <w:ilvl w:val="1"/>
          <w:numId w:val="135"/>
        </w:numPr>
      </w:pPr>
      <w:r>
        <w:t xml:space="preserve">Vibrate –silent alert </w:t>
      </w:r>
    </w:p>
    <w:p w14:paraId="004E9585" w14:textId="77777777" w:rsidR="00A317F8" w:rsidRDefault="00A317F8" w:rsidP="00A317F8">
      <w:pPr>
        <w:pStyle w:val="ListBullet"/>
        <w:numPr>
          <w:ilvl w:val="0"/>
          <w:numId w:val="0"/>
        </w:numPr>
        <w:ind w:left="432" w:hanging="432"/>
      </w:pPr>
    </w:p>
    <w:p w14:paraId="5E71C30E" w14:textId="712A113F" w:rsidR="00A317F8" w:rsidRDefault="00A317F8" w:rsidP="00A317F8">
      <w:pPr>
        <w:pStyle w:val="ListBullet"/>
        <w:numPr>
          <w:ilvl w:val="0"/>
          <w:numId w:val="0"/>
        </w:numPr>
        <w:ind w:left="432" w:hanging="432"/>
        <w:rPr>
          <w:b/>
          <w:u w:val="single"/>
        </w:rPr>
      </w:pPr>
      <w:r>
        <w:rPr>
          <w:b/>
          <w:u w:val="single"/>
        </w:rPr>
        <w:t xml:space="preserve">Using haptics in interaction design </w:t>
      </w:r>
    </w:p>
    <w:p w14:paraId="70B88097" w14:textId="77777777" w:rsidR="00A317F8" w:rsidRDefault="00A317F8" w:rsidP="00A317F8">
      <w:pPr>
        <w:pStyle w:val="ListBullet"/>
        <w:numPr>
          <w:ilvl w:val="0"/>
          <w:numId w:val="0"/>
        </w:numPr>
        <w:ind w:left="432" w:hanging="432"/>
        <w:rPr>
          <w:b/>
          <w:u w:val="single"/>
        </w:rPr>
      </w:pPr>
    </w:p>
    <w:p w14:paraId="75E48968" w14:textId="4D6314E2" w:rsidR="00A317F8" w:rsidRDefault="00A317F8" w:rsidP="00177A79">
      <w:pPr>
        <w:pStyle w:val="ListBullet"/>
        <w:numPr>
          <w:ilvl w:val="0"/>
          <w:numId w:val="136"/>
        </w:numPr>
      </w:pPr>
      <w:r>
        <w:t xml:space="preserve">Medical uses </w:t>
      </w:r>
    </w:p>
    <w:p w14:paraId="04B275EF" w14:textId="64700AB4" w:rsidR="00A317F8" w:rsidRDefault="00A317F8" w:rsidP="00177A79">
      <w:pPr>
        <w:pStyle w:val="ListBullet"/>
        <w:numPr>
          <w:ilvl w:val="1"/>
          <w:numId w:val="136"/>
        </w:numPr>
      </w:pPr>
      <w:r>
        <w:t xml:space="preserve">Surgeon controls ‘robot’ with zoomed view and automated enhancements over manual surgery </w:t>
      </w:r>
    </w:p>
    <w:p w14:paraId="408FB719" w14:textId="77777777" w:rsidR="00A317F8" w:rsidRDefault="00A317F8" w:rsidP="006F281B">
      <w:pPr>
        <w:pStyle w:val="ListBullet"/>
        <w:numPr>
          <w:ilvl w:val="0"/>
          <w:numId w:val="0"/>
        </w:numPr>
        <w:ind w:left="432" w:hanging="432"/>
      </w:pPr>
    </w:p>
    <w:p w14:paraId="3958986F" w14:textId="734BE466" w:rsidR="00B20BA0" w:rsidRDefault="00B20BA0" w:rsidP="00B20BA0">
      <w:pPr>
        <w:pStyle w:val="ListBullet"/>
        <w:numPr>
          <w:ilvl w:val="0"/>
          <w:numId w:val="0"/>
        </w:numPr>
        <w:ind w:left="432" w:hanging="432"/>
        <w:rPr>
          <w:b/>
          <w:u w:val="single"/>
        </w:rPr>
      </w:pPr>
      <w:r>
        <w:rPr>
          <w:b/>
          <w:u w:val="single"/>
        </w:rPr>
        <w:t xml:space="preserve">Eye Tracking </w:t>
      </w:r>
    </w:p>
    <w:p w14:paraId="2D5A1106" w14:textId="77777777" w:rsidR="00B20BA0" w:rsidRDefault="00B20BA0" w:rsidP="00B20BA0">
      <w:pPr>
        <w:pStyle w:val="ListBullet"/>
        <w:numPr>
          <w:ilvl w:val="0"/>
          <w:numId w:val="0"/>
        </w:numPr>
        <w:ind w:left="432" w:hanging="432"/>
        <w:rPr>
          <w:b/>
          <w:u w:val="single"/>
        </w:rPr>
      </w:pPr>
    </w:p>
    <w:p w14:paraId="4186195C" w14:textId="4360D673" w:rsidR="00B20BA0" w:rsidRDefault="00B20BA0" w:rsidP="00177A79">
      <w:pPr>
        <w:pStyle w:val="ListBullet"/>
        <w:numPr>
          <w:ilvl w:val="0"/>
          <w:numId w:val="136"/>
        </w:numPr>
      </w:pPr>
      <w:r>
        <w:lastRenderedPageBreak/>
        <w:t xml:space="preserve">Most consumer friendly modern method uses infrared </w:t>
      </w:r>
      <w:r w:rsidR="00D100F1">
        <w:t>light reflected off different parts of the eye to detect angle of gaze.</w:t>
      </w:r>
    </w:p>
    <w:p w14:paraId="48B83792" w14:textId="286C45F6" w:rsidR="00D100F1" w:rsidRDefault="00D100F1" w:rsidP="00177A79">
      <w:pPr>
        <w:pStyle w:val="ListBullet"/>
        <w:numPr>
          <w:ilvl w:val="1"/>
          <w:numId w:val="136"/>
        </w:numPr>
      </w:pPr>
      <w:r>
        <w:t xml:space="preserve">Measures of these angles from multiple locations, combined with measure of head position, allow estimation of </w:t>
      </w:r>
      <w:r w:rsidR="003D7962">
        <w:t>gaze</w:t>
      </w:r>
      <w:r>
        <w:t xml:space="preserve"> point on screen. </w:t>
      </w:r>
    </w:p>
    <w:p w14:paraId="5CC4C3EF" w14:textId="77777777" w:rsidR="003D7962" w:rsidRDefault="003D7962" w:rsidP="003D7962">
      <w:pPr>
        <w:pStyle w:val="ListBullet"/>
        <w:numPr>
          <w:ilvl w:val="0"/>
          <w:numId w:val="0"/>
        </w:numPr>
        <w:ind w:left="432" w:hanging="432"/>
      </w:pPr>
    </w:p>
    <w:p w14:paraId="4F024BB8" w14:textId="2CD15468" w:rsidR="003D7962" w:rsidRDefault="003D7962" w:rsidP="003D7962">
      <w:pPr>
        <w:pStyle w:val="ListBullet"/>
        <w:numPr>
          <w:ilvl w:val="0"/>
          <w:numId w:val="0"/>
        </w:numPr>
        <w:ind w:left="432" w:hanging="432"/>
        <w:rPr>
          <w:b/>
          <w:u w:val="single"/>
        </w:rPr>
      </w:pPr>
      <w:r>
        <w:rPr>
          <w:b/>
          <w:u w:val="single"/>
        </w:rPr>
        <w:t xml:space="preserve">Eye tracking applications </w:t>
      </w:r>
    </w:p>
    <w:p w14:paraId="28D920F0" w14:textId="77777777" w:rsidR="003D7962" w:rsidRDefault="003D7962" w:rsidP="003D7962">
      <w:pPr>
        <w:pStyle w:val="ListBullet"/>
        <w:numPr>
          <w:ilvl w:val="0"/>
          <w:numId w:val="0"/>
        </w:numPr>
        <w:ind w:left="432" w:hanging="432"/>
        <w:rPr>
          <w:b/>
          <w:u w:val="single"/>
        </w:rPr>
      </w:pPr>
    </w:p>
    <w:p w14:paraId="759FDC9D" w14:textId="29B3501E" w:rsidR="003D7962" w:rsidRDefault="003D7962" w:rsidP="00177A79">
      <w:pPr>
        <w:pStyle w:val="ListBullet"/>
        <w:numPr>
          <w:ilvl w:val="0"/>
          <w:numId w:val="136"/>
        </w:numPr>
      </w:pPr>
      <w:r>
        <w:t xml:space="preserve">Using eye tracking to estimate gaze point over time provides rich insight into how users consume a visual presentation </w:t>
      </w:r>
    </w:p>
    <w:p w14:paraId="642CE753" w14:textId="50BC6AB9" w:rsidR="003D7962" w:rsidRDefault="003D7962" w:rsidP="00177A79">
      <w:pPr>
        <w:pStyle w:val="ListBullet"/>
        <w:numPr>
          <w:ilvl w:val="0"/>
          <w:numId w:val="136"/>
        </w:numPr>
      </w:pPr>
      <w:r>
        <w:t xml:space="preserve">Rather more limited as an input method </w:t>
      </w:r>
    </w:p>
    <w:p w14:paraId="5F155721" w14:textId="64286E7A" w:rsidR="003D7962" w:rsidRDefault="003D7962" w:rsidP="00177A79">
      <w:pPr>
        <w:pStyle w:val="ListBullet"/>
        <w:numPr>
          <w:ilvl w:val="1"/>
          <w:numId w:val="136"/>
        </w:numPr>
      </w:pPr>
      <w:r>
        <w:t xml:space="preserve">Careful control of eye gaze to act as pointer can result in eye strain </w:t>
      </w:r>
    </w:p>
    <w:p w14:paraId="54AF4CF6" w14:textId="289592B1" w:rsidR="003D7962" w:rsidRDefault="003D7962" w:rsidP="00177A79">
      <w:pPr>
        <w:pStyle w:val="ListBullet"/>
        <w:numPr>
          <w:ilvl w:val="1"/>
          <w:numId w:val="136"/>
        </w:numPr>
      </w:pPr>
      <w:r>
        <w:t xml:space="preserve">But still useful for people with disabilities </w:t>
      </w:r>
    </w:p>
    <w:p w14:paraId="7E233AD9" w14:textId="048FAA28" w:rsidR="003D7962" w:rsidRDefault="003D7962" w:rsidP="00177A79">
      <w:pPr>
        <w:pStyle w:val="ListBullet"/>
        <w:numPr>
          <w:ilvl w:val="1"/>
          <w:numId w:val="136"/>
        </w:numPr>
      </w:pPr>
      <w:r>
        <w:t xml:space="preserve">Can use dwell time to indicate click, but error-prone. </w:t>
      </w:r>
    </w:p>
    <w:p w14:paraId="0D294D85" w14:textId="5EED6AA5" w:rsidR="003D7962" w:rsidRDefault="003D7962" w:rsidP="00177A79">
      <w:pPr>
        <w:pStyle w:val="ListBullet"/>
        <w:numPr>
          <w:ilvl w:val="0"/>
          <w:numId w:val="136"/>
        </w:numPr>
      </w:pPr>
      <w:r>
        <w:t>Room for further research in combining with other input methods</w:t>
      </w:r>
    </w:p>
    <w:p w14:paraId="4A77EBF1" w14:textId="77777777" w:rsidR="00062580" w:rsidRDefault="00062580" w:rsidP="00062580">
      <w:pPr>
        <w:pStyle w:val="ListBullet"/>
        <w:numPr>
          <w:ilvl w:val="0"/>
          <w:numId w:val="0"/>
        </w:numPr>
        <w:ind w:left="432" w:hanging="432"/>
      </w:pPr>
    </w:p>
    <w:p w14:paraId="156FB4ED" w14:textId="65DC6FC4" w:rsidR="00062580" w:rsidRDefault="00062580" w:rsidP="00062580">
      <w:pPr>
        <w:pStyle w:val="ListBullet"/>
        <w:numPr>
          <w:ilvl w:val="0"/>
          <w:numId w:val="0"/>
        </w:numPr>
        <w:ind w:left="432" w:hanging="432"/>
        <w:rPr>
          <w:b/>
          <w:u w:val="single"/>
        </w:rPr>
      </w:pPr>
      <w:r>
        <w:rPr>
          <w:b/>
          <w:u w:val="single"/>
        </w:rPr>
        <w:t xml:space="preserve">Visual gesture recognition </w:t>
      </w:r>
    </w:p>
    <w:p w14:paraId="3EB94D6F" w14:textId="77777777" w:rsidR="00062580" w:rsidRDefault="00062580" w:rsidP="00062580">
      <w:pPr>
        <w:pStyle w:val="ListBullet"/>
        <w:numPr>
          <w:ilvl w:val="0"/>
          <w:numId w:val="0"/>
        </w:numPr>
        <w:ind w:left="432" w:hanging="432"/>
        <w:rPr>
          <w:b/>
          <w:u w:val="single"/>
        </w:rPr>
      </w:pPr>
    </w:p>
    <w:p w14:paraId="54B8A73D" w14:textId="4A1FD258" w:rsidR="00062580" w:rsidRDefault="00062580" w:rsidP="00177A79">
      <w:pPr>
        <w:pStyle w:val="ListBullet"/>
        <w:numPr>
          <w:ilvl w:val="0"/>
          <w:numId w:val="137"/>
        </w:numPr>
      </w:pPr>
      <w:r>
        <w:t xml:space="preserve">OpenKinect – sort of pirate community making API to use Xbox Kinect hardware widely </w:t>
      </w:r>
    </w:p>
    <w:p w14:paraId="2C977993" w14:textId="3606EF8B" w:rsidR="00062580" w:rsidRDefault="00062580" w:rsidP="00177A79">
      <w:pPr>
        <w:pStyle w:val="ListBullet"/>
        <w:numPr>
          <w:ilvl w:val="0"/>
          <w:numId w:val="137"/>
        </w:numPr>
      </w:pPr>
      <w:r>
        <w:t xml:space="preserve">Makes skeleton from video and learns gestures for control </w:t>
      </w:r>
    </w:p>
    <w:p w14:paraId="41D560EC" w14:textId="01F2F22E" w:rsidR="00062580" w:rsidRPr="00062580" w:rsidRDefault="00062580" w:rsidP="00177A79">
      <w:pPr>
        <w:pStyle w:val="ListBullet"/>
        <w:numPr>
          <w:ilvl w:val="1"/>
          <w:numId w:val="137"/>
        </w:numPr>
      </w:pPr>
      <w:r>
        <w:t>Kinect reasonably well received as a video game enhancer</w:t>
      </w:r>
    </w:p>
    <w:p w14:paraId="75A35138" w14:textId="77777777" w:rsidR="00062580" w:rsidRDefault="00062580" w:rsidP="00062580">
      <w:pPr>
        <w:pStyle w:val="ListBullet"/>
        <w:numPr>
          <w:ilvl w:val="0"/>
          <w:numId w:val="0"/>
        </w:numPr>
        <w:ind w:left="432" w:hanging="432"/>
      </w:pPr>
    </w:p>
    <w:p w14:paraId="747F7504" w14:textId="77777777" w:rsidR="00062580" w:rsidRDefault="00062580" w:rsidP="00062580">
      <w:pPr>
        <w:pStyle w:val="ListBullet"/>
        <w:numPr>
          <w:ilvl w:val="0"/>
          <w:numId w:val="0"/>
        </w:numPr>
        <w:ind w:left="432" w:hanging="432"/>
        <w:rPr>
          <w:b/>
          <w:u w:val="single"/>
        </w:rPr>
      </w:pPr>
      <w:r>
        <w:rPr>
          <w:b/>
          <w:u w:val="single"/>
        </w:rPr>
        <w:t>Olfactory – Odour /Smell</w:t>
      </w:r>
    </w:p>
    <w:p w14:paraId="4D551267" w14:textId="77777777" w:rsidR="00062580" w:rsidRDefault="00062580" w:rsidP="00062580">
      <w:pPr>
        <w:pStyle w:val="ListBullet"/>
        <w:numPr>
          <w:ilvl w:val="0"/>
          <w:numId w:val="0"/>
        </w:numPr>
        <w:ind w:left="432" w:hanging="432"/>
        <w:rPr>
          <w:b/>
          <w:u w:val="single"/>
        </w:rPr>
      </w:pPr>
    </w:p>
    <w:p w14:paraId="4CB35708" w14:textId="01B35239" w:rsidR="00062580" w:rsidRDefault="00062580" w:rsidP="00177A79">
      <w:pPr>
        <w:pStyle w:val="ListBullet"/>
        <w:numPr>
          <w:ilvl w:val="0"/>
          <w:numId w:val="138"/>
        </w:numPr>
      </w:pPr>
      <w:r>
        <w:lastRenderedPageBreak/>
        <w:t xml:space="preserve">Smell is essentially our ability to detect specific chemical particles in the air </w:t>
      </w:r>
    </w:p>
    <w:p w14:paraId="4C876826" w14:textId="02432E82" w:rsidR="00062580" w:rsidRDefault="00062580" w:rsidP="00177A79">
      <w:pPr>
        <w:pStyle w:val="ListBullet"/>
        <w:numPr>
          <w:ilvl w:val="0"/>
          <w:numId w:val="138"/>
        </w:numPr>
      </w:pPr>
      <w:r>
        <w:t xml:space="preserve">We can detect about 4000 different smells </w:t>
      </w:r>
    </w:p>
    <w:p w14:paraId="57661512" w14:textId="332241FD" w:rsidR="00062580" w:rsidRDefault="00062580" w:rsidP="00177A79">
      <w:pPr>
        <w:pStyle w:val="ListBullet"/>
        <w:numPr>
          <w:ilvl w:val="0"/>
          <w:numId w:val="138"/>
        </w:numPr>
      </w:pPr>
      <w:r>
        <w:t xml:space="preserve">And they can be combined in millions of different ways </w:t>
      </w:r>
    </w:p>
    <w:p w14:paraId="5071A70B" w14:textId="444A5D74" w:rsidR="00062580" w:rsidRDefault="00062580" w:rsidP="00177A79">
      <w:pPr>
        <w:pStyle w:val="ListBullet"/>
        <w:numPr>
          <w:ilvl w:val="0"/>
          <w:numId w:val="138"/>
        </w:numPr>
      </w:pPr>
      <w:r>
        <w:t xml:space="preserve">Smell is very deep in our brain </w:t>
      </w:r>
    </w:p>
    <w:p w14:paraId="4AB9BB09" w14:textId="77777777" w:rsidR="00177A79" w:rsidRDefault="00177A79" w:rsidP="00177A79">
      <w:pPr>
        <w:pStyle w:val="ListBullet"/>
        <w:numPr>
          <w:ilvl w:val="0"/>
          <w:numId w:val="0"/>
        </w:numPr>
        <w:ind w:left="432" w:hanging="432"/>
      </w:pPr>
    </w:p>
    <w:p w14:paraId="5CBF460C" w14:textId="28C0A74C" w:rsidR="00177A79" w:rsidRDefault="00177A79" w:rsidP="00177A79">
      <w:pPr>
        <w:pStyle w:val="ListBullet"/>
        <w:numPr>
          <w:ilvl w:val="0"/>
          <w:numId w:val="0"/>
        </w:numPr>
        <w:ind w:left="432" w:hanging="432"/>
        <w:rPr>
          <w:b/>
          <w:u w:val="single"/>
        </w:rPr>
      </w:pPr>
      <w:r>
        <w:rPr>
          <w:b/>
          <w:u w:val="single"/>
        </w:rPr>
        <w:t xml:space="preserve">Smell – current research </w:t>
      </w:r>
    </w:p>
    <w:p w14:paraId="2024398D" w14:textId="77777777" w:rsidR="00177A79" w:rsidRDefault="00177A79" w:rsidP="00177A79">
      <w:pPr>
        <w:pStyle w:val="ListBullet"/>
        <w:numPr>
          <w:ilvl w:val="0"/>
          <w:numId w:val="0"/>
        </w:numPr>
        <w:ind w:left="432" w:hanging="432"/>
        <w:rPr>
          <w:b/>
          <w:u w:val="single"/>
        </w:rPr>
      </w:pPr>
    </w:p>
    <w:p w14:paraId="01DED69F" w14:textId="666DB4F6" w:rsidR="00177A79" w:rsidRDefault="00177A79" w:rsidP="00177A79">
      <w:pPr>
        <w:pStyle w:val="ListBullet"/>
        <w:numPr>
          <w:ilvl w:val="0"/>
          <w:numId w:val="139"/>
        </w:numPr>
      </w:pPr>
      <w:r>
        <w:t xml:space="preserve">Using sounds and smell signatures to aid recall of and affinity with individuals </w:t>
      </w:r>
    </w:p>
    <w:p w14:paraId="6BF6642B" w14:textId="5507947B" w:rsidR="00177A79" w:rsidRPr="00177A79" w:rsidRDefault="00177A79" w:rsidP="00177A79">
      <w:pPr>
        <w:pStyle w:val="ListBullet"/>
        <w:numPr>
          <w:ilvl w:val="0"/>
          <w:numId w:val="139"/>
        </w:numPr>
      </w:pPr>
      <w:r>
        <w:t xml:space="preserve">A wire in the glasses heats 8 perfumes to release a scent. </w:t>
      </w:r>
    </w:p>
    <w:p w14:paraId="52492FE5" w14:textId="09A60B58" w:rsidR="00177A79" w:rsidRPr="00062580" w:rsidRDefault="00177A79" w:rsidP="00177A79">
      <w:pPr>
        <w:pStyle w:val="ListBullet"/>
        <w:numPr>
          <w:ilvl w:val="0"/>
          <w:numId w:val="0"/>
        </w:numPr>
        <w:ind w:left="432" w:hanging="432"/>
      </w:pPr>
      <w:r>
        <w:t xml:space="preserve"> </w:t>
      </w:r>
    </w:p>
    <w:p w14:paraId="4C01199A" w14:textId="0FF3BDA8" w:rsidR="002D631E" w:rsidRDefault="002D631E" w:rsidP="002D631E">
      <w:pPr>
        <w:pStyle w:val="ListBullet"/>
        <w:numPr>
          <w:ilvl w:val="0"/>
          <w:numId w:val="0"/>
        </w:numPr>
        <w:ind w:left="432" w:hanging="432"/>
        <w:rPr>
          <w:b/>
          <w:u w:val="single"/>
        </w:rPr>
      </w:pPr>
      <w:r>
        <w:rPr>
          <w:b/>
          <w:u w:val="single"/>
        </w:rPr>
        <w:t xml:space="preserve">Technology of Odour </w:t>
      </w:r>
    </w:p>
    <w:p w14:paraId="6E13FD92" w14:textId="77777777" w:rsidR="002D631E" w:rsidRDefault="002D631E" w:rsidP="002D631E">
      <w:pPr>
        <w:pStyle w:val="ListBullet"/>
        <w:numPr>
          <w:ilvl w:val="0"/>
          <w:numId w:val="0"/>
        </w:numPr>
        <w:ind w:left="432" w:hanging="432"/>
        <w:rPr>
          <w:b/>
          <w:u w:val="single"/>
        </w:rPr>
      </w:pPr>
    </w:p>
    <w:p w14:paraId="14BF9400" w14:textId="2A242B91" w:rsidR="002D631E" w:rsidRDefault="002D631E" w:rsidP="002D631E">
      <w:pPr>
        <w:pStyle w:val="ListBullet"/>
        <w:numPr>
          <w:ilvl w:val="0"/>
          <w:numId w:val="140"/>
        </w:numPr>
      </w:pPr>
      <w:r>
        <w:t xml:space="preserve">Input </w:t>
      </w:r>
    </w:p>
    <w:p w14:paraId="4BF25142" w14:textId="75859AE0" w:rsidR="002D631E" w:rsidRDefault="002D631E" w:rsidP="002D631E">
      <w:pPr>
        <w:pStyle w:val="ListBullet"/>
        <w:numPr>
          <w:ilvl w:val="1"/>
          <w:numId w:val="140"/>
        </w:numPr>
      </w:pPr>
      <w:r>
        <w:t xml:space="preserve">Detecting particular chemicals is possible </w:t>
      </w:r>
    </w:p>
    <w:p w14:paraId="48A8244E" w14:textId="21937BB6" w:rsidR="002D631E" w:rsidRDefault="002D631E" w:rsidP="002D631E">
      <w:pPr>
        <w:pStyle w:val="ListBullet"/>
        <w:numPr>
          <w:ilvl w:val="2"/>
          <w:numId w:val="140"/>
        </w:numPr>
      </w:pPr>
      <w:r>
        <w:t xml:space="preserve">Drug/explosive sniffers </w:t>
      </w:r>
    </w:p>
    <w:p w14:paraId="22F457DB" w14:textId="146386A0" w:rsidR="00791E9D" w:rsidRDefault="00791E9D" w:rsidP="00791E9D">
      <w:pPr>
        <w:pStyle w:val="ListBullet"/>
        <w:numPr>
          <w:ilvl w:val="1"/>
          <w:numId w:val="140"/>
        </w:numPr>
      </w:pPr>
      <w:r>
        <w:t xml:space="preserve">Detecting the range of smells in anything like human terms is extremely difficult task </w:t>
      </w:r>
    </w:p>
    <w:p w14:paraId="35E45A28" w14:textId="6344A5EE" w:rsidR="00791E9D" w:rsidRDefault="00791E9D" w:rsidP="00791E9D">
      <w:pPr>
        <w:pStyle w:val="ListBullet"/>
        <w:numPr>
          <w:ilvl w:val="0"/>
          <w:numId w:val="140"/>
        </w:numPr>
      </w:pPr>
      <w:r>
        <w:t xml:space="preserve">Outputs </w:t>
      </w:r>
    </w:p>
    <w:p w14:paraId="493076A6" w14:textId="6A3A6ECE" w:rsidR="00791E9D" w:rsidRDefault="00791E9D" w:rsidP="00791E9D">
      <w:pPr>
        <w:pStyle w:val="ListBullet"/>
        <w:numPr>
          <w:ilvl w:val="1"/>
          <w:numId w:val="140"/>
        </w:numPr>
      </w:pPr>
      <w:r>
        <w:t xml:space="preserve">Manufacturing particular smells possible </w:t>
      </w:r>
    </w:p>
    <w:p w14:paraId="5B9E7D51" w14:textId="7B3E120A" w:rsidR="00791E9D" w:rsidRDefault="00791E9D" w:rsidP="00791E9D">
      <w:pPr>
        <w:pStyle w:val="ListBullet"/>
        <w:numPr>
          <w:ilvl w:val="1"/>
          <w:numId w:val="140"/>
        </w:numPr>
      </w:pPr>
      <w:r>
        <w:t xml:space="preserve">Active generation of a range of smells very difficult, but choosing a single smell to assert branding and positive associations for a retail outlet or such is already done. </w:t>
      </w:r>
    </w:p>
    <w:p w14:paraId="174633CE" w14:textId="77777777" w:rsidR="00791E9D" w:rsidRDefault="00791E9D" w:rsidP="00791E9D">
      <w:pPr>
        <w:pStyle w:val="ListBullet"/>
        <w:numPr>
          <w:ilvl w:val="0"/>
          <w:numId w:val="0"/>
        </w:numPr>
        <w:ind w:left="432" w:hanging="432"/>
      </w:pPr>
    </w:p>
    <w:p w14:paraId="778AF81B" w14:textId="50FF3402" w:rsidR="00791E9D" w:rsidRDefault="00791E9D" w:rsidP="00791E9D">
      <w:pPr>
        <w:pStyle w:val="ListBullet"/>
        <w:numPr>
          <w:ilvl w:val="0"/>
          <w:numId w:val="0"/>
        </w:numPr>
        <w:ind w:left="432" w:hanging="432"/>
        <w:rPr>
          <w:b/>
          <w:u w:val="single"/>
        </w:rPr>
      </w:pPr>
      <w:r>
        <w:rPr>
          <w:b/>
          <w:u w:val="single"/>
        </w:rPr>
        <w:t xml:space="preserve">Brain Computer Interaction </w:t>
      </w:r>
    </w:p>
    <w:p w14:paraId="196DE331" w14:textId="77777777" w:rsidR="00791E9D" w:rsidRDefault="00791E9D" w:rsidP="00791E9D">
      <w:pPr>
        <w:pStyle w:val="ListBullet"/>
        <w:numPr>
          <w:ilvl w:val="0"/>
          <w:numId w:val="0"/>
        </w:numPr>
        <w:ind w:left="432" w:hanging="432"/>
        <w:rPr>
          <w:b/>
          <w:u w:val="single"/>
        </w:rPr>
      </w:pPr>
    </w:p>
    <w:p w14:paraId="73C88997" w14:textId="4C51A943" w:rsidR="00791E9D" w:rsidRDefault="00791E9D" w:rsidP="00791E9D">
      <w:pPr>
        <w:pStyle w:val="ListBullet"/>
        <w:numPr>
          <w:ilvl w:val="0"/>
          <w:numId w:val="141"/>
        </w:numPr>
      </w:pPr>
      <w:r>
        <w:lastRenderedPageBreak/>
        <w:t xml:space="preserve">Detecting the brain waves and interpreting </w:t>
      </w:r>
    </w:p>
    <w:p w14:paraId="7CF69897" w14:textId="7B1A7D7F" w:rsidR="00791E9D" w:rsidRDefault="00791E9D" w:rsidP="00791E9D">
      <w:pPr>
        <w:pStyle w:val="ListBullet"/>
        <w:numPr>
          <w:ilvl w:val="0"/>
          <w:numId w:val="141"/>
        </w:numPr>
      </w:pPr>
      <w:r>
        <w:t xml:space="preserve">From outside the skull – not very accurate </w:t>
      </w:r>
    </w:p>
    <w:p w14:paraId="3006CB60" w14:textId="20D7803F" w:rsidR="00791E9D" w:rsidRDefault="00791E9D" w:rsidP="00791E9D">
      <w:pPr>
        <w:pStyle w:val="ListBullet"/>
        <w:numPr>
          <w:ilvl w:val="0"/>
          <w:numId w:val="141"/>
        </w:numPr>
      </w:pPr>
      <w:r>
        <w:t>Inside the skull – accurate but invasive</w:t>
      </w:r>
    </w:p>
    <w:p w14:paraId="5BDC644C" w14:textId="4A23039C" w:rsidR="00791E9D" w:rsidRDefault="00791E9D" w:rsidP="00791E9D">
      <w:pPr>
        <w:pStyle w:val="ListBullet"/>
        <w:numPr>
          <w:ilvl w:val="0"/>
          <w:numId w:val="0"/>
        </w:numPr>
        <w:ind w:left="432" w:hanging="432"/>
      </w:pPr>
      <w:r>
        <w:rPr>
          <w:noProof/>
          <w:lang w:val="en-GB" w:eastAsia="en-GB"/>
        </w:rPr>
        <w:drawing>
          <wp:anchor distT="0" distB="0" distL="114300" distR="114300" simplePos="0" relativeHeight="251677696" behindDoc="0" locked="0" layoutInCell="1" allowOverlap="1" wp14:anchorId="50B113DC" wp14:editId="2EB640F2">
            <wp:simplePos x="0" y="0"/>
            <wp:positionH relativeFrom="column">
              <wp:posOffset>506095</wp:posOffset>
            </wp:positionH>
            <wp:positionV relativeFrom="paragraph">
              <wp:posOffset>292100</wp:posOffset>
            </wp:positionV>
            <wp:extent cx="5785485" cy="4067175"/>
            <wp:effectExtent l="0" t="0" r="5715" b="0"/>
            <wp:wrapSquare wrapText="bothSides"/>
            <wp:docPr id="21" name="Picture 21" descr="../Screen%20Shot%202018-06-08%20at%201.2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08%20at%201.29.03%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5485"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0AB60" w14:textId="7E602972" w:rsidR="00791E9D" w:rsidRDefault="00791E9D" w:rsidP="00791E9D">
      <w:pPr>
        <w:pStyle w:val="ListBullet"/>
        <w:numPr>
          <w:ilvl w:val="0"/>
          <w:numId w:val="0"/>
        </w:numPr>
        <w:ind w:left="432" w:hanging="432"/>
      </w:pPr>
    </w:p>
    <w:p w14:paraId="01BB4DB5" w14:textId="3471B823" w:rsidR="00791E9D" w:rsidRPr="00791E9D" w:rsidRDefault="00791E9D" w:rsidP="00791E9D">
      <w:pPr>
        <w:pStyle w:val="ListBullet"/>
        <w:numPr>
          <w:ilvl w:val="0"/>
          <w:numId w:val="0"/>
        </w:numPr>
        <w:ind w:left="432" w:hanging="432"/>
      </w:pPr>
    </w:p>
    <w:p w14:paraId="17471048" w14:textId="0B497ACF" w:rsidR="00791E9D" w:rsidRPr="002D631E" w:rsidRDefault="00791E9D" w:rsidP="00791E9D">
      <w:pPr>
        <w:pStyle w:val="ListBullet"/>
        <w:numPr>
          <w:ilvl w:val="0"/>
          <w:numId w:val="0"/>
        </w:numPr>
        <w:ind w:left="432" w:hanging="432"/>
      </w:pPr>
    </w:p>
    <w:p w14:paraId="58FFA702" w14:textId="4C80BC03" w:rsidR="00062580" w:rsidRDefault="00062580" w:rsidP="00062580">
      <w:pPr>
        <w:pStyle w:val="ListBullet"/>
        <w:numPr>
          <w:ilvl w:val="0"/>
          <w:numId w:val="0"/>
        </w:numPr>
        <w:ind w:left="432" w:hanging="432"/>
        <w:rPr>
          <w:b/>
          <w:u w:val="single"/>
        </w:rPr>
      </w:pPr>
    </w:p>
    <w:p w14:paraId="62B6CFFE" w14:textId="60192039" w:rsidR="00062580" w:rsidRDefault="00062580" w:rsidP="00062580">
      <w:pPr>
        <w:pStyle w:val="ListBullet"/>
        <w:numPr>
          <w:ilvl w:val="0"/>
          <w:numId w:val="0"/>
        </w:numPr>
        <w:ind w:left="432" w:hanging="432"/>
        <w:rPr>
          <w:b/>
          <w:u w:val="single"/>
        </w:rPr>
      </w:pPr>
    </w:p>
    <w:p w14:paraId="604185B5" w14:textId="097ECC6F" w:rsidR="00062580" w:rsidRPr="003D7962" w:rsidRDefault="00062580" w:rsidP="00062580">
      <w:pPr>
        <w:pStyle w:val="ListBullet"/>
        <w:numPr>
          <w:ilvl w:val="0"/>
          <w:numId w:val="0"/>
        </w:numPr>
        <w:ind w:left="432" w:hanging="432"/>
      </w:pPr>
    </w:p>
    <w:p w14:paraId="039D924D" w14:textId="0C1415FA" w:rsidR="003D7962" w:rsidRPr="00B20BA0" w:rsidRDefault="003D7962" w:rsidP="003D7962">
      <w:pPr>
        <w:pStyle w:val="ListBullet"/>
        <w:numPr>
          <w:ilvl w:val="0"/>
          <w:numId w:val="0"/>
        </w:numPr>
        <w:ind w:left="432" w:hanging="432"/>
      </w:pPr>
    </w:p>
    <w:p w14:paraId="4DD2415D" w14:textId="075BE5C9" w:rsidR="006F281B" w:rsidRDefault="006F281B" w:rsidP="006F281B">
      <w:pPr>
        <w:pStyle w:val="ListBullet"/>
        <w:numPr>
          <w:ilvl w:val="0"/>
          <w:numId w:val="0"/>
        </w:numPr>
        <w:ind w:left="432" w:hanging="432"/>
      </w:pPr>
    </w:p>
    <w:p w14:paraId="16226EF2" w14:textId="53A60B9B" w:rsidR="006F281B" w:rsidRDefault="006F281B" w:rsidP="006F281B">
      <w:pPr>
        <w:pStyle w:val="ListBullet"/>
        <w:numPr>
          <w:ilvl w:val="0"/>
          <w:numId w:val="0"/>
        </w:numPr>
        <w:ind w:left="432" w:hanging="432"/>
      </w:pPr>
    </w:p>
    <w:p w14:paraId="4206EB71" w14:textId="3E002DF4" w:rsidR="006F281B" w:rsidRPr="00A317F8" w:rsidRDefault="006F281B" w:rsidP="006F281B">
      <w:pPr>
        <w:pStyle w:val="ListBullet"/>
        <w:numPr>
          <w:ilvl w:val="0"/>
          <w:numId w:val="0"/>
        </w:numPr>
        <w:ind w:left="432" w:hanging="432"/>
      </w:pPr>
    </w:p>
    <w:p w14:paraId="32E3B6E9" w14:textId="77777777" w:rsidR="00474B5F" w:rsidRDefault="00474B5F" w:rsidP="00A317F8">
      <w:pPr>
        <w:pStyle w:val="ListBullet"/>
        <w:numPr>
          <w:ilvl w:val="0"/>
          <w:numId w:val="0"/>
        </w:numPr>
        <w:ind w:left="432" w:hanging="432"/>
      </w:pPr>
    </w:p>
    <w:p w14:paraId="64ECD3CC" w14:textId="77777777" w:rsidR="00474B5F" w:rsidRDefault="00474B5F" w:rsidP="00A317F8">
      <w:pPr>
        <w:pStyle w:val="ListBullet"/>
        <w:numPr>
          <w:ilvl w:val="0"/>
          <w:numId w:val="0"/>
        </w:numPr>
        <w:ind w:left="432" w:hanging="432"/>
      </w:pPr>
    </w:p>
    <w:p w14:paraId="6C861A10" w14:textId="77777777" w:rsidR="00474B5F" w:rsidRDefault="00474B5F" w:rsidP="00A317F8">
      <w:pPr>
        <w:pStyle w:val="ListBullet"/>
        <w:numPr>
          <w:ilvl w:val="0"/>
          <w:numId w:val="0"/>
        </w:numPr>
        <w:ind w:left="432" w:hanging="432"/>
      </w:pPr>
    </w:p>
    <w:p w14:paraId="6FA2D9A9" w14:textId="77777777" w:rsidR="00474B5F" w:rsidRDefault="00474B5F" w:rsidP="00A317F8">
      <w:pPr>
        <w:pStyle w:val="ListBullet"/>
        <w:numPr>
          <w:ilvl w:val="0"/>
          <w:numId w:val="0"/>
        </w:numPr>
        <w:ind w:left="432" w:hanging="432"/>
      </w:pPr>
    </w:p>
    <w:p w14:paraId="5585205B" w14:textId="5C12276B" w:rsidR="00474B5F" w:rsidRDefault="00474B5F" w:rsidP="00A317F8">
      <w:pPr>
        <w:pStyle w:val="ListBullet"/>
        <w:numPr>
          <w:ilvl w:val="0"/>
          <w:numId w:val="0"/>
        </w:numPr>
        <w:ind w:left="432" w:hanging="432"/>
      </w:pPr>
      <w:r>
        <w:rPr>
          <w:noProof/>
          <w:lang w:val="en-GB" w:eastAsia="en-GB"/>
        </w:rPr>
        <w:lastRenderedPageBreak/>
        <w:drawing>
          <wp:anchor distT="0" distB="0" distL="114300" distR="114300" simplePos="0" relativeHeight="251678720" behindDoc="0" locked="0" layoutInCell="1" allowOverlap="1" wp14:anchorId="4E302882" wp14:editId="15F92927">
            <wp:simplePos x="0" y="0"/>
            <wp:positionH relativeFrom="column">
              <wp:posOffset>966765</wp:posOffset>
            </wp:positionH>
            <wp:positionV relativeFrom="paragraph">
              <wp:posOffset>207</wp:posOffset>
            </wp:positionV>
            <wp:extent cx="4792980" cy="3531870"/>
            <wp:effectExtent l="0" t="0" r="7620" b="0"/>
            <wp:wrapSquare wrapText="bothSides"/>
            <wp:docPr id="22" name="Picture 22" descr="../Screen%20Shot%202018-06-08%20at%201.29.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08%20at%201.29.0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2980" cy="3531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7158D" w14:textId="477E871C" w:rsidR="00474B5F" w:rsidRDefault="00474B5F" w:rsidP="00A317F8">
      <w:pPr>
        <w:pStyle w:val="ListBullet"/>
        <w:numPr>
          <w:ilvl w:val="0"/>
          <w:numId w:val="0"/>
        </w:numPr>
        <w:ind w:left="432" w:hanging="432"/>
      </w:pPr>
    </w:p>
    <w:p w14:paraId="2F42C1E7" w14:textId="7ECCC5C2" w:rsidR="00474B5F" w:rsidRDefault="00474B5F" w:rsidP="00A317F8">
      <w:pPr>
        <w:pStyle w:val="ListBullet"/>
        <w:numPr>
          <w:ilvl w:val="0"/>
          <w:numId w:val="0"/>
        </w:numPr>
        <w:ind w:left="432" w:hanging="432"/>
      </w:pPr>
    </w:p>
    <w:p w14:paraId="2F15822D" w14:textId="01A5EC36" w:rsidR="00474B5F" w:rsidRDefault="00474B5F" w:rsidP="00A317F8">
      <w:pPr>
        <w:pStyle w:val="ListBullet"/>
        <w:numPr>
          <w:ilvl w:val="0"/>
          <w:numId w:val="0"/>
        </w:numPr>
        <w:ind w:left="432" w:hanging="432"/>
      </w:pPr>
    </w:p>
    <w:p w14:paraId="672FC838" w14:textId="61CC131E" w:rsidR="00474B5F" w:rsidRDefault="00474B5F" w:rsidP="00A317F8">
      <w:pPr>
        <w:pStyle w:val="ListBullet"/>
        <w:numPr>
          <w:ilvl w:val="0"/>
          <w:numId w:val="0"/>
        </w:numPr>
        <w:ind w:left="432" w:hanging="432"/>
      </w:pPr>
    </w:p>
    <w:p w14:paraId="2F20FE50" w14:textId="4B2CE07F" w:rsidR="00474B5F" w:rsidRDefault="00474B5F" w:rsidP="00A317F8">
      <w:pPr>
        <w:pStyle w:val="ListBullet"/>
        <w:numPr>
          <w:ilvl w:val="0"/>
          <w:numId w:val="0"/>
        </w:numPr>
        <w:ind w:left="432" w:hanging="432"/>
      </w:pPr>
    </w:p>
    <w:p w14:paraId="3A4F3B0B" w14:textId="52A949E8" w:rsidR="00A317F8" w:rsidRDefault="00A317F8" w:rsidP="00A317F8">
      <w:pPr>
        <w:pStyle w:val="ListBullet"/>
        <w:numPr>
          <w:ilvl w:val="0"/>
          <w:numId w:val="0"/>
        </w:numPr>
        <w:ind w:left="432" w:hanging="432"/>
      </w:pPr>
    </w:p>
    <w:p w14:paraId="12AC6FF9" w14:textId="77777777" w:rsidR="00474B5F" w:rsidRDefault="00474B5F" w:rsidP="00A317F8">
      <w:pPr>
        <w:pStyle w:val="ListBullet"/>
        <w:numPr>
          <w:ilvl w:val="0"/>
          <w:numId w:val="0"/>
        </w:numPr>
        <w:ind w:left="432" w:hanging="432"/>
      </w:pPr>
    </w:p>
    <w:p w14:paraId="63E71615" w14:textId="77777777" w:rsidR="00474B5F" w:rsidRDefault="00474B5F" w:rsidP="00A317F8">
      <w:pPr>
        <w:pStyle w:val="ListBullet"/>
        <w:numPr>
          <w:ilvl w:val="0"/>
          <w:numId w:val="0"/>
        </w:numPr>
        <w:ind w:left="432" w:hanging="432"/>
      </w:pPr>
    </w:p>
    <w:p w14:paraId="33470F9A" w14:textId="77777777" w:rsidR="00474B5F" w:rsidRDefault="00474B5F" w:rsidP="00A317F8">
      <w:pPr>
        <w:pStyle w:val="ListBullet"/>
        <w:numPr>
          <w:ilvl w:val="0"/>
          <w:numId w:val="0"/>
        </w:numPr>
        <w:ind w:left="432" w:hanging="432"/>
      </w:pPr>
    </w:p>
    <w:p w14:paraId="482E56F8" w14:textId="77777777" w:rsidR="00474B5F" w:rsidRDefault="00474B5F" w:rsidP="00A317F8">
      <w:pPr>
        <w:pStyle w:val="ListBullet"/>
        <w:numPr>
          <w:ilvl w:val="0"/>
          <w:numId w:val="0"/>
        </w:numPr>
        <w:ind w:left="432" w:hanging="432"/>
      </w:pPr>
    </w:p>
    <w:p w14:paraId="34CB41A2" w14:textId="77777777" w:rsidR="00474B5F" w:rsidRDefault="00474B5F" w:rsidP="00A317F8">
      <w:pPr>
        <w:pStyle w:val="ListBullet"/>
        <w:numPr>
          <w:ilvl w:val="0"/>
          <w:numId w:val="0"/>
        </w:numPr>
        <w:ind w:left="432" w:hanging="432"/>
      </w:pPr>
    </w:p>
    <w:p w14:paraId="74A1C003" w14:textId="77777777" w:rsidR="00474B5F" w:rsidRDefault="00474B5F" w:rsidP="00A317F8">
      <w:pPr>
        <w:pStyle w:val="ListBullet"/>
        <w:numPr>
          <w:ilvl w:val="0"/>
          <w:numId w:val="0"/>
        </w:numPr>
        <w:ind w:left="432" w:hanging="432"/>
      </w:pPr>
    </w:p>
    <w:p w14:paraId="7C501CF6" w14:textId="77777777" w:rsidR="00474B5F" w:rsidRDefault="00474B5F" w:rsidP="00A317F8">
      <w:pPr>
        <w:pStyle w:val="ListBullet"/>
        <w:numPr>
          <w:ilvl w:val="0"/>
          <w:numId w:val="0"/>
        </w:numPr>
        <w:ind w:left="432" w:hanging="432"/>
      </w:pPr>
    </w:p>
    <w:p w14:paraId="4BC18A69" w14:textId="2EC9BC39" w:rsidR="00E46CE3" w:rsidRPr="00B120F5" w:rsidRDefault="00D218E5" w:rsidP="00E46CE3">
      <w:pPr>
        <w:pStyle w:val="Heading1"/>
        <w:rPr>
          <w:lang w:val="en-GB"/>
        </w:rPr>
      </w:pPr>
      <w:r>
        <w:t>`</w:t>
      </w:r>
      <w:r w:rsidR="00E46CE3" w:rsidRPr="00E46CE3">
        <w:rPr>
          <w:lang w:val="en-GB"/>
        </w:rPr>
        <w:t xml:space="preserve"> </w:t>
      </w:r>
      <w:r w:rsidR="00E46CE3">
        <w:rPr>
          <w:lang w:val="en-GB"/>
        </w:rPr>
        <w:t xml:space="preserve">Lecture 24: Gamification    </w:t>
      </w:r>
    </w:p>
    <w:p w14:paraId="5AE7C5C5" w14:textId="77777777" w:rsidR="00E46CE3" w:rsidRDefault="00E46CE3" w:rsidP="00E46CE3">
      <w:pPr>
        <w:pStyle w:val="ListBullet"/>
        <w:numPr>
          <w:ilvl w:val="0"/>
          <w:numId w:val="0"/>
        </w:numPr>
        <w:ind w:left="432" w:hanging="432"/>
        <w:rPr>
          <w:b/>
          <w:u w:val="single"/>
        </w:rPr>
      </w:pPr>
      <w:r w:rsidRPr="00353F52">
        <w:rPr>
          <w:b/>
          <w:u w:val="single"/>
        </w:rPr>
        <w:t>Learning objectives</w:t>
      </w:r>
    </w:p>
    <w:p w14:paraId="089AF86D" w14:textId="77777777" w:rsidR="00E46CE3" w:rsidRDefault="00E46CE3" w:rsidP="00E46CE3">
      <w:pPr>
        <w:pStyle w:val="ListBullet"/>
        <w:numPr>
          <w:ilvl w:val="0"/>
          <w:numId w:val="0"/>
        </w:numPr>
        <w:ind w:left="432" w:hanging="432"/>
      </w:pPr>
      <w:r>
        <w:t xml:space="preserve"> </w:t>
      </w:r>
    </w:p>
    <w:p w14:paraId="2873FC89" w14:textId="00568881" w:rsidR="00474B5F" w:rsidRDefault="00E46CE3" w:rsidP="00633933">
      <w:pPr>
        <w:pStyle w:val="ListBullet"/>
        <w:numPr>
          <w:ilvl w:val="0"/>
          <w:numId w:val="142"/>
        </w:numPr>
      </w:pPr>
      <w:r>
        <w:t xml:space="preserve">Identify and consider use of game elements in user interface design </w:t>
      </w:r>
    </w:p>
    <w:p w14:paraId="24DAFE32" w14:textId="534BA20A" w:rsidR="00E46CE3" w:rsidRDefault="00E46CE3" w:rsidP="00633933">
      <w:pPr>
        <w:pStyle w:val="ListBullet"/>
        <w:numPr>
          <w:ilvl w:val="0"/>
          <w:numId w:val="142"/>
        </w:numPr>
      </w:pPr>
      <w:r>
        <w:t xml:space="preserve">Break down gamification into </w:t>
      </w:r>
    </w:p>
    <w:p w14:paraId="12BF6328" w14:textId="7686FA9C" w:rsidR="00E46CE3" w:rsidRDefault="00E46CE3" w:rsidP="00633933">
      <w:pPr>
        <w:pStyle w:val="ListBullet"/>
        <w:numPr>
          <w:ilvl w:val="1"/>
          <w:numId w:val="142"/>
        </w:numPr>
      </w:pPr>
      <w:r>
        <w:t xml:space="preserve">Gamification objectives </w:t>
      </w:r>
    </w:p>
    <w:p w14:paraId="6EE5875D" w14:textId="33492E61" w:rsidR="00E46CE3" w:rsidRDefault="00E46CE3" w:rsidP="00633933">
      <w:pPr>
        <w:pStyle w:val="ListBullet"/>
        <w:numPr>
          <w:ilvl w:val="1"/>
          <w:numId w:val="142"/>
        </w:numPr>
      </w:pPr>
      <w:r>
        <w:t xml:space="preserve">Types of user motivation </w:t>
      </w:r>
    </w:p>
    <w:p w14:paraId="3428CDA3" w14:textId="4AA401D6" w:rsidR="0084217E" w:rsidRDefault="0084217E" w:rsidP="00633933">
      <w:pPr>
        <w:pStyle w:val="ListBullet"/>
        <w:numPr>
          <w:ilvl w:val="1"/>
          <w:numId w:val="142"/>
        </w:numPr>
      </w:pPr>
      <w:r>
        <w:t>Interaction patterns and user interfaces elements</w:t>
      </w:r>
    </w:p>
    <w:p w14:paraId="58B248E9" w14:textId="2AE97024" w:rsidR="0084217E" w:rsidRDefault="0084217E" w:rsidP="00633933">
      <w:pPr>
        <w:pStyle w:val="ListBullet"/>
        <w:numPr>
          <w:ilvl w:val="0"/>
          <w:numId w:val="142"/>
        </w:numPr>
      </w:pPr>
      <w:r>
        <w:t xml:space="preserve">Recognize more, and less, successful gamification in applications </w:t>
      </w:r>
    </w:p>
    <w:p w14:paraId="52DE0818" w14:textId="6DD43CB2" w:rsidR="0084217E" w:rsidRDefault="0084217E" w:rsidP="00633933">
      <w:pPr>
        <w:pStyle w:val="ListBullet"/>
        <w:numPr>
          <w:ilvl w:val="0"/>
          <w:numId w:val="142"/>
        </w:numPr>
      </w:pPr>
      <w:r>
        <w:lastRenderedPageBreak/>
        <w:t>Appreciate the growing blur in the game/reality boundary through the Internet of Things</w:t>
      </w:r>
    </w:p>
    <w:p w14:paraId="45231472" w14:textId="77777777" w:rsidR="0084217E" w:rsidRDefault="0084217E" w:rsidP="0084217E">
      <w:pPr>
        <w:pStyle w:val="ListBullet"/>
        <w:numPr>
          <w:ilvl w:val="0"/>
          <w:numId w:val="0"/>
        </w:numPr>
        <w:ind w:left="432" w:hanging="432"/>
      </w:pPr>
    </w:p>
    <w:p w14:paraId="6BF359B9" w14:textId="1B417305" w:rsidR="0084217E" w:rsidRDefault="0084217E" w:rsidP="0084217E">
      <w:pPr>
        <w:pStyle w:val="ListBullet"/>
        <w:numPr>
          <w:ilvl w:val="0"/>
          <w:numId w:val="0"/>
        </w:numPr>
        <w:ind w:left="432" w:hanging="432"/>
        <w:rPr>
          <w:b/>
          <w:u w:val="single"/>
        </w:rPr>
      </w:pPr>
      <w:r>
        <w:rPr>
          <w:b/>
          <w:u w:val="single"/>
        </w:rPr>
        <w:t xml:space="preserve">Motivation and definition </w:t>
      </w:r>
    </w:p>
    <w:p w14:paraId="05EAC984" w14:textId="77777777" w:rsidR="0084217E" w:rsidRDefault="0084217E" w:rsidP="0084217E">
      <w:pPr>
        <w:pStyle w:val="ListBullet"/>
        <w:numPr>
          <w:ilvl w:val="0"/>
          <w:numId w:val="0"/>
        </w:numPr>
        <w:ind w:left="432" w:hanging="432"/>
        <w:rPr>
          <w:b/>
          <w:u w:val="single"/>
        </w:rPr>
      </w:pPr>
    </w:p>
    <w:p w14:paraId="38E644C8" w14:textId="5AF375AA" w:rsidR="0084217E" w:rsidRDefault="0084217E" w:rsidP="00633933">
      <w:pPr>
        <w:pStyle w:val="ListBullet"/>
        <w:numPr>
          <w:ilvl w:val="0"/>
          <w:numId w:val="143"/>
        </w:numPr>
      </w:pPr>
      <w:r>
        <w:t xml:space="preserve">Games have always had </w:t>
      </w:r>
      <w:r w:rsidR="00032DC7">
        <w:t xml:space="preserve">an aspect of functioning as training tools </w:t>
      </w:r>
    </w:p>
    <w:p w14:paraId="750EFC56" w14:textId="19264C0D" w:rsidR="00032DC7" w:rsidRDefault="00032DC7" w:rsidP="00633933">
      <w:pPr>
        <w:pStyle w:val="ListBullet"/>
        <w:numPr>
          <w:ilvl w:val="0"/>
          <w:numId w:val="143"/>
        </w:numPr>
      </w:pPr>
      <w:r>
        <w:t xml:space="preserve">The immense popularity of video games </w:t>
      </w:r>
    </w:p>
    <w:p w14:paraId="48F5CF80" w14:textId="368B10AF" w:rsidR="00032DC7" w:rsidRDefault="00032DC7" w:rsidP="00633933">
      <w:pPr>
        <w:pStyle w:val="ListBullet"/>
        <w:numPr>
          <w:ilvl w:val="1"/>
          <w:numId w:val="143"/>
        </w:numPr>
      </w:pPr>
      <w:r>
        <w:t xml:space="preserve">They must be doing something right </w:t>
      </w:r>
    </w:p>
    <w:p w14:paraId="7456D31A" w14:textId="3C068DA3" w:rsidR="00BF63B5" w:rsidRDefault="00BF63B5" w:rsidP="00633933">
      <w:pPr>
        <w:pStyle w:val="ListBullet"/>
        <w:numPr>
          <w:ilvl w:val="1"/>
          <w:numId w:val="143"/>
        </w:numPr>
      </w:pPr>
      <w:r>
        <w:t xml:space="preserve">Global video game market revenue </w:t>
      </w:r>
    </w:p>
    <w:p w14:paraId="5FDC7589" w14:textId="2ABD669F" w:rsidR="00BF63B5" w:rsidRDefault="00BF63B5" w:rsidP="00633933">
      <w:pPr>
        <w:pStyle w:val="ListBullet"/>
        <w:numPr>
          <w:ilvl w:val="1"/>
          <w:numId w:val="143"/>
        </w:numPr>
      </w:pPr>
      <w:r>
        <w:t xml:space="preserve">Average gamer age 13+ </w:t>
      </w:r>
    </w:p>
    <w:p w14:paraId="62748273" w14:textId="3F16AA5E" w:rsidR="00BF63B5" w:rsidRDefault="00BF63B5" w:rsidP="00633933">
      <w:pPr>
        <w:pStyle w:val="ListBullet"/>
        <w:numPr>
          <w:ilvl w:val="0"/>
          <w:numId w:val="143"/>
        </w:numPr>
      </w:pPr>
      <w:r>
        <w:t xml:space="preserve">Gamification is the use of game design elements in non-game contexts </w:t>
      </w:r>
    </w:p>
    <w:p w14:paraId="1AA4F47D" w14:textId="77777777" w:rsidR="003F529A" w:rsidRDefault="003F529A" w:rsidP="003F529A">
      <w:pPr>
        <w:pStyle w:val="ListBullet"/>
        <w:numPr>
          <w:ilvl w:val="0"/>
          <w:numId w:val="0"/>
        </w:numPr>
        <w:ind w:left="432" w:hanging="432"/>
      </w:pPr>
    </w:p>
    <w:p w14:paraId="45441788" w14:textId="75789BFC" w:rsidR="003F529A" w:rsidRDefault="00001779" w:rsidP="003F529A">
      <w:pPr>
        <w:pStyle w:val="ListBullet"/>
        <w:numPr>
          <w:ilvl w:val="0"/>
          <w:numId w:val="0"/>
        </w:numPr>
        <w:ind w:left="432" w:hanging="432"/>
        <w:rPr>
          <w:b/>
          <w:u w:val="single"/>
        </w:rPr>
      </w:pPr>
      <w:r>
        <w:rPr>
          <w:b/>
          <w:u w:val="single"/>
        </w:rPr>
        <w:t xml:space="preserve">Gamification objectives </w:t>
      </w:r>
    </w:p>
    <w:p w14:paraId="281CD734" w14:textId="77777777" w:rsidR="00001779" w:rsidRDefault="00001779" w:rsidP="003F529A">
      <w:pPr>
        <w:pStyle w:val="ListBullet"/>
        <w:numPr>
          <w:ilvl w:val="0"/>
          <w:numId w:val="0"/>
        </w:numPr>
        <w:ind w:left="432" w:hanging="432"/>
        <w:rPr>
          <w:b/>
          <w:u w:val="single"/>
        </w:rPr>
      </w:pPr>
    </w:p>
    <w:p w14:paraId="2F05184C" w14:textId="48BE4A89" w:rsidR="00001779" w:rsidRDefault="00001779" w:rsidP="00633933">
      <w:pPr>
        <w:pStyle w:val="ListBullet"/>
        <w:numPr>
          <w:ilvl w:val="0"/>
          <w:numId w:val="144"/>
        </w:numPr>
      </w:pPr>
      <w:r>
        <w:t xml:space="preserve">Be more compelling than the competitor’s product </w:t>
      </w:r>
    </w:p>
    <w:p w14:paraId="62B7A936" w14:textId="667A73C9" w:rsidR="00001779" w:rsidRDefault="00001779" w:rsidP="00633933">
      <w:pPr>
        <w:pStyle w:val="ListBullet"/>
        <w:numPr>
          <w:ilvl w:val="0"/>
          <w:numId w:val="144"/>
        </w:numPr>
      </w:pPr>
      <w:r>
        <w:t xml:space="preserve">Get the user to use the application more and so they </w:t>
      </w:r>
    </w:p>
    <w:p w14:paraId="3F7E2C68" w14:textId="080385CD" w:rsidR="00001779" w:rsidRDefault="00001779" w:rsidP="00633933">
      <w:pPr>
        <w:pStyle w:val="ListBullet"/>
        <w:numPr>
          <w:ilvl w:val="1"/>
          <w:numId w:val="144"/>
        </w:numPr>
      </w:pPr>
      <w:r>
        <w:t xml:space="preserve">Stay with the programme longer </w:t>
      </w:r>
    </w:p>
    <w:p w14:paraId="02B8D657" w14:textId="096EEEB9" w:rsidR="00001779" w:rsidRDefault="00001779" w:rsidP="00633933">
      <w:pPr>
        <w:pStyle w:val="ListBullet"/>
        <w:numPr>
          <w:ilvl w:val="1"/>
          <w:numId w:val="144"/>
        </w:numPr>
      </w:pPr>
      <w:r>
        <w:t xml:space="preserve">Get in more training </w:t>
      </w:r>
    </w:p>
    <w:p w14:paraId="0A30B3D0" w14:textId="7FC8F451" w:rsidR="00001779" w:rsidRDefault="00001779" w:rsidP="00633933">
      <w:pPr>
        <w:pStyle w:val="ListBullet"/>
        <w:numPr>
          <w:ilvl w:val="1"/>
          <w:numId w:val="144"/>
        </w:numPr>
      </w:pPr>
      <w:r>
        <w:t xml:space="preserve">Get fed more of our messages </w:t>
      </w:r>
    </w:p>
    <w:p w14:paraId="473E391E" w14:textId="03C28587" w:rsidR="00001779" w:rsidRDefault="00001779" w:rsidP="00633933">
      <w:pPr>
        <w:pStyle w:val="ListBullet"/>
        <w:numPr>
          <w:ilvl w:val="0"/>
          <w:numId w:val="144"/>
        </w:numPr>
      </w:pPr>
      <w:r>
        <w:t xml:space="preserve">Guide the user to specific behaviors </w:t>
      </w:r>
    </w:p>
    <w:p w14:paraId="39221B73" w14:textId="1B0E9143" w:rsidR="00001779" w:rsidRDefault="00001779" w:rsidP="00633933">
      <w:pPr>
        <w:pStyle w:val="ListBullet"/>
        <w:numPr>
          <w:ilvl w:val="0"/>
          <w:numId w:val="144"/>
        </w:numPr>
      </w:pPr>
      <w:r>
        <w:t xml:space="preserve">Get the user to try harder </w:t>
      </w:r>
    </w:p>
    <w:p w14:paraId="58894CDB" w14:textId="77777777" w:rsidR="00001779" w:rsidRDefault="00001779" w:rsidP="00001779">
      <w:pPr>
        <w:pStyle w:val="ListBullet"/>
        <w:numPr>
          <w:ilvl w:val="0"/>
          <w:numId w:val="0"/>
        </w:numPr>
        <w:ind w:left="432" w:hanging="432"/>
      </w:pPr>
    </w:p>
    <w:p w14:paraId="57AD3DD6" w14:textId="0AC8B716" w:rsidR="00001779" w:rsidRDefault="00001779" w:rsidP="00001779">
      <w:pPr>
        <w:pStyle w:val="ListBullet"/>
        <w:numPr>
          <w:ilvl w:val="0"/>
          <w:numId w:val="0"/>
        </w:numPr>
        <w:ind w:left="432" w:hanging="432"/>
        <w:rPr>
          <w:b/>
          <w:u w:val="single"/>
        </w:rPr>
      </w:pPr>
      <w:r>
        <w:rPr>
          <w:b/>
          <w:u w:val="single"/>
        </w:rPr>
        <w:t xml:space="preserve">What’s fun, anyway? </w:t>
      </w:r>
    </w:p>
    <w:p w14:paraId="3832AAA1" w14:textId="77777777" w:rsidR="00001779" w:rsidRDefault="00001779" w:rsidP="00001779">
      <w:pPr>
        <w:pStyle w:val="ListBullet"/>
        <w:numPr>
          <w:ilvl w:val="0"/>
          <w:numId w:val="0"/>
        </w:numPr>
        <w:ind w:left="432" w:hanging="432"/>
        <w:rPr>
          <w:b/>
          <w:u w:val="single"/>
        </w:rPr>
      </w:pPr>
    </w:p>
    <w:p w14:paraId="51247D3D" w14:textId="4CDAA3D3" w:rsidR="00001779" w:rsidRDefault="00001779" w:rsidP="00633933">
      <w:pPr>
        <w:pStyle w:val="ListBullet"/>
        <w:numPr>
          <w:ilvl w:val="0"/>
          <w:numId w:val="145"/>
        </w:numPr>
      </w:pPr>
      <w:r>
        <w:t xml:space="preserve">Two approaches </w:t>
      </w:r>
    </w:p>
    <w:p w14:paraId="4EF5F591" w14:textId="75DB66A1" w:rsidR="00001779" w:rsidRDefault="00001779" w:rsidP="00633933">
      <w:pPr>
        <w:pStyle w:val="ListBullet"/>
        <w:numPr>
          <w:ilvl w:val="1"/>
          <w:numId w:val="145"/>
        </w:numPr>
      </w:pPr>
      <w:r>
        <w:t xml:space="preserve">Play </w:t>
      </w:r>
    </w:p>
    <w:p w14:paraId="7ACBC1EC" w14:textId="66FF8966" w:rsidR="00001779" w:rsidRDefault="00001779" w:rsidP="00633933">
      <w:pPr>
        <w:pStyle w:val="ListBullet"/>
        <w:numPr>
          <w:ilvl w:val="2"/>
          <w:numId w:val="145"/>
        </w:numPr>
      </w:pPr>
      <w:r>
        <w:lastRenderedPageBreak/>
        <w:t xml:space="preserve">Exploration curiosity, free-form </w:t>
      </w:r>
    </w:p>
    <w:p w14:paraId="7446EBA3" w14:textId="01505F36" w:rsidR="00001779" w:rsidRDefault="00001779" w:rsidP="00633933">
      <w:pPr>
        <w:pStyle w:val="ListBullet"/>
        <w:numPr>
          <w:ilvl w:val="1"/>
          <w:numId w:val="145"/>
        </w:numPr>
      </w:pPr>
      <w:r>
        <w:t xml:space="preserve">Game proper </w:t>
      </w:r>
    </w:p>
    <w:p w14:paraId="5FCAC765" w14:textId="03615537" w:rsidR="00001779" w:rsidRDefault="00001779" w:rsidP="00633933">
      <w:pPr>
        <w:pStyle w:val="ListBullet"/>
        <w:numPr>
          <w:ilvl w:val="2"/>
          <w:numId w:val="145"/>
        </w:numPr>
      </w:pPr>
      <w:r>
        <w:t xml:space="preserve">Competitive strife toward goals </w:t>
      </w:r>
    </w:p>
    <w:p w14:paraId="77524C8C" w14:textId="26A27B27" w:rsidR="00ED5B54" w:rsidRDefault="00ED5B54" w:rsidP="00633933">
      <w:pPr>
        <w:pStyle w:val="ListBullet"/>
        <w:numPr>
          <w:ilvl w:val="0"/>
          <w:numId w:val="145"/>
        </w:numPr>
      </w:pPr>
      <w:r>
        <w:t xml:space="preserve">Elements of fun </w:t>
      </w:r>
    </w:p>
    <w:p w14:paraId="2B4F920B" w14:textId="0C22FDE1" w:rsidR="00ED5B54" w:rsidRDefault="00ED5B54" w:rsidP="00633933">
      <w:pPr>
        <w:pStyle w:val="ListBullet"/>
        <w:numPr>
          <w:ilvl w:val="1"/>
          <w:numId w:val="145"/>
        </w:numPr>
      </w:pPr>
      <w:r>
        <w:t xml:space="preserve">Exploring, socialize, </w:t>
      </w:r>
      <w:r w:rsidR="007A41BD">
        <w:t xml:space="preserve">achieving, learning, collecting, surprise, humour, crafting or </w:t>
      </w:r>
    </w:p>
    <w:p w14:paraId="36F9118C" w14:textId="0117F0FF" w:rsidR="007A41BD" w:rsidRDefault="007A41BD" w:rsidP="00633933">
      <w:pPr>
        <w:pStyle w:val="ListBullet"/>
        <w:numPr>
          <w:ilvl w:val="1"/>
          <w:numId w:val="145"/>
        </w:numPr>
      </w:pPr>
      <w:r>
        <w:t xml:space="preserve">A fun game provides some of these </w:t>
      </w:r>
    </w:p>
    <w:p w14:paraId="3572684C" w14:textId="23F40CEC" w:rsidR="007A41BD" w:rsidRPr="00001779" w:rsidRDefault="007A41BD" w:rsidP="00633933">
      <w:pPr>
        <w:pStyle w:val="ListBullet"/>
        <w:numPr>
          <w:ilvl w:val="1"/>
          <w:numId w:val="145"/>
        </w:numPr>
      </w:pPr>
      <w:r>
        <w:t xml:space="preserve">Different elements appeal to different people, and at different times </w:t>
      </w:r>
    </w:p>
    <w:p w14:paraId="7A22DB6E" w14:textId="77777777" w:rsidR="007A41BD" w:rsidRDefault="007A41BD" w:rsidP="007A41BD">
      <w:pPr>
        <w:pStyle w:val="ListBullet"/>
        <w:numPr>
          <w:ilvl w:val="0"/>
          <w:numId w:val="0"/>
        </w:numPr>
      </w:pPr>
    </w:p>
    <w:p w14:paraId="2649167B" w14:textId="04508816" w:rsidR="007A41BD" w:rsidRDefault="007A41BD" w:rsidP="007A41BD">
      <w:pPr>
        <w:pStyle w:val="ListBullet"/>
        <w:numPr>
          <w:ilvl w:val="0"/>
          <w:numId w:val="0"/>
        </w:numPr>
        <w:rPr>
          <w:b/>
          <w:u w:val="single"/>
        </w:rPr>
      </w:pPr>
      <w:r>
        <w:rPr>
          <w:b/>
          <w:u w:val="single"/>
        </w:rPr>
        <w:t xml:space="preserve">Patterns </w:t>
      </w:r>
    </w:p>
    <w:p w14:paraId="5CF0288D" w14:textId="77777777" w:rsidR="007A41BD" w:rsidRDefault="007A41BD" w:rsidP="007A41BD">
      <w:pPr>
        <w:pStyle w:val="ListBullet"/>
        <w:numPr>
          <w:ilvl w:val="0"/>
          <w:numId w:val="0"/>
        </w:numPr>
        <w:rPr>
          <w:b/>
          <w:u w:val="single"/>
        </w:rPr>
      </w:pPr>
    </w:p>
    <w:p w14:paraId="208165D2" w14:textId="3B3D08F9" w:rsidR="007A41BD" w:rsidRDefault="007A41BD" w:rsidP="00633933">
      <w:pPr>
        <w:pStyle w:val="ListBullet"/>
        <w:numPr>
          <w:ilvl w:val="0"/>
          <w:numId w:val="146"/>
        </w:numPr>
      </w:pPr>
      <w:r>
        <w:t xml:space="preserve">Some major themes are popular to make an experience into a “game” </w:t>
      </w:r>
    </w:p>
    <w:p w14:paraId="01307675" w14:textId="75D1683B" w:rsidR="007A41BD" w:rsidRDefault="007A41BD" w:rsidP="00633933">
      <w:pPr>
        <w:pStyle w:val="ListBullet"/>
        <w:numPr>
          <w:ilvl w:val="0"/>
          <w:numId w:val="146"/>
        </w:numPr>
      </w:pPr>
      <w:r>
        <w:t xml:space="preserve">Progress </w:t>
      </w:r>
    </w:p>
    <w:p w14:paraId="052CA072" w14:textId="77777777" w:rsidR="007A41BD" w:rsidRDefault="007A41BD" w:rsidP="00633933">
      <w:pPr>
        <w:pStyle w:val="ListBullet"/>
        <w:numPr>
          <w:ilvl w:val="1"/>
          <w:numId w:val="146"/>
        </w:numPr>
      </w:pPr>
      <w:r>
        <w:t xml:space="preserve">The idea that you’ve able to have explicit advancement that persists from session to session </w:t>
      </w:r>
    </w:p>
    <w:p w14:paraId="43DCF8DC" w14:textId="77777777" w:rsidR="007A41BD" w:rsidRDefault="007A41BD" w:rsidP="00633933">
      <w:pPr>
        <w:pStyle w:val="ListBullet"/>
        <w:numPr>
          <w:ilvl w:val="1"/>
          <w:numId w:val="146"/>
        </w:numPr>
      </w:pPr>
      <w:r>
        <w:t xml:space="preserve">Keeps you coming back </w:t>
      </w:r>
    </w:p>
    <w:p w14:paraId="3D431A4D" w14:textId="77777777" w:rsidR="007A41BD" w:rsidRDefault="007A41BD" w:rsidP="00633933">
      <w:pPr>
        <w:pStyle w:val="ListBullet"/>
        <w:numPr>
          <w:ilvl w:val="1"/>
          <w:numId w:val="146"/>
        </w:numPr>
      </w:pPr>
      <w:r>
        <w:t xml:space="preserve">Could be general or more fine-grained </w:t>
      </w:r>
    </w:p>
    <w:p w14:paraId="1DBD85AA" w14:textId="77777777" w:rsidR="007A41BD" w:rsidRDefault="007A41BD" w:rsidP="00633933">
      <w:pPr>
        <w:pStyle w:val="ListBullet"/>
        <w:numPr>
          <w:ilvl w:val="0"/>
          <w:numId w:val="146"/>
        </w:numPr>
      </w:pPr>
      <w:r>
        <w:t xml:space="preserve">Quest </w:t>
      </w:r>
    </w:p>
    <w:p w14:paraId="25F36F31" w14:textId="77777777" w:rsidR="007A41BD" w:rsidRDefault="007A41BD" w:rsidP="00633933">
      <w:pPr>
        <w:pStyle w:val="ListBullet"/>
        <w:numPr>
          <w:ilvl w:val="1"/>
          <w:numId w:val="146"/>
        </w:numPr>
      </w:pPr>
      <w:r>
        <w:t xml:space="preserve">A specific goal/challenge </w:t>
      </w:r>
    </w:p>
    <w:p w14:paraId="42304ECB" w14:textId="77777777" w:rsidR="007A41BD" w:rsidRDefault="007A41BD" w:rsidP="00633933">
      <w:pPr>
        <w:pStyle w:val="ListBullet"/>
        <w:numPr>
          <w:ilvl w:val="1"/>
          <w:numId w:val="146"/>
        </w:numPr>
      </w:pPr>
      <w:r>
        <w:t xml:space="preserve">Designed to be hard but do-able </w:t>
      </w:r>
    </w:p>
    <w:p w14:paraId="5340CBEF" w14:textId="77777777" w:rsidR="007A41BD" w:rsidRDefault="007A41BD" w:rsidP="00633933">
      <w:pPr>
        <w:pStyle w:val="ListBullet"/>
        <w:numPr>
          <w:ilvl w:val="1"/>
          <w:numId w:val="146"/>
        </w:numPr>
      </w:pPr>
      <w:r>
        <w:t xml:space="preserve">Quest variant: might take the form of a “Race” </w:t>
      </w:r>
    </w:p>
    <w:p w14:paraId="129BF42B" w14:textId="77777777" w:rsidR="007A41BD" w:rsidRDefault="007A41BD" w:rsidP="00633933">
      <w:pPr>
        <w:pStyle w:val="ListBullet"/>
        <w:numPr>
          <w:ilvl w:val="1"/>
          <w:numId w:val="146"/>
        </w:numPr>
      </w:pPr>
      <w:r>
        <w:t xml:space="preserve">Another variant a “puzzle” </w:t>
      </w:r>
    </w:p>
    <w:p w14:paraId="160DBF41" w14:textId="77777777" w:rsidR="007A41BD" w:rsidRDefault="007A41BD" w:rsidP="00633933">
      <w:pPr>
        <w:pStyle w:val="ListBullet"/>
        <w:numPr>
          <w:ilvl w:val="1"/>
          <w:numId w:val="146"/>
        </w:numPr>
      </w:pPr>
      <w:r>
        <w:t xml:space="preserve">Culminates with that victory moment! </w:t>
      </w:r>
    </w:p>
    <w:p w14:paraId="4080345F" w14:textId="77777777" w:rsidR="007A41BD" w:rsidRDefault="007A41BD" w:rsidP="007A41BD">
      <w:pPr>
        <w:pStyle w:val="ListBullet"/>
        <w:numPr>
          <w:ilvl w:val="0"/>
          <w:numId w:val="0"/>
        </w:numPr>
        <w:ind w:left="432" w:hanging="432"/>
      </w:pPr>
    </w:p>
    <w:p w14:paraId="2A49589B" w14:textId="77777777" w:rsidR="007A41BD" w:rsidRDefault="007A41BD" w:rsidP="007A41BD">
      <w:pPr>
        <w:pStyle w:val="ListBullet"/>
        <w:numPr>
          <w:ilvl w:val="0"/>
          <w:numId w:val="0"/>
        </w:numPr>
        <w:rPr>
          <w:b/>
          <w:u w:val="single"/>
        </w:rPr>
      </w:pPr>
    </w:p>
    <w:p w14:paraId="1165ED51" w14:textId="60049690" w:rsidR="007A41BD" w:rsidRDefault="007A41BD" w:rsidP="007A41BD">
      <w:pPr>
        <w:pStyle w:val="ListBullet"/>
        <w:numPr>
          <w:ilvl w:val="0"/>
          <w:numId w:val="0"/>
        </w:numPr>
        <w:rPr>
          <w:b/>
          <w:u w:val="single"/>
        </w:rPr>
      </w:pPr>
      <w:r>
        <w:rPr>
          <w:b/>
          <w:u w:val="single"/>
        </w:rPr>
        <w:lastRenderedPageBreak/>
        <w:t xml:space="preserve">Basic elements </w:t>
      </w:r>
    </w:p>
    <w:p w14:paraId="2F8E0137" w14:textId="286EDF7B" w:rsidR="007A41BD" w:rsidRPr="007A41BD" w:rsidRDefault="007A41BD" w:rsidP="007A41BD">
      <w:pPr>
        <w:pStyle w:val="ListBullet"/>
        <w:numPr>
          <w:ilvl w:val="0"/>
          <w:numId w:val="0"/>
        </w:numPr>
        <w:ind w:left="432" w:hanging="432"/>
      </w:pPr>
      <w:r>
        <w:t xml:space="preserve"> </w:t>
      </w:r>
    </w:p>
    <w:p w14:paraId="71C5FD63" w14:textId="0FA9FF3F" w:rsidR="0084217E" w:rsidRDefault="007A41BD" w:rsidP="00633933">
      <w:pPr>
        <w:pStyle w:val="ListBullet"/>
        <w:numPr>
          <w:ilvl w:val="0"/>
          <w:numId w:val="147"/>
        </w:numPr>
      </w:pPr>
      <w:r>
        <w:t xml:space="preserve">Levels </w:t>
      </w:r>
    </w:p>
    <w:p w14:paraId="05224B28" w14:textId="6FB2BF90" w:rsidR="007A41BD" w:rsidRDefault="007A41BD" w:rsidP="00633933">
      <w:pPr>
        <w:pStyle w:val="ListBullet"/>
        <w:numPr>
          <w:ilvl w:val="1"/>
          <w:numId w:val="147"/>
        </w:numPr>
      </w:pPr>
      <w:r>
        <w:t>A beginner leve</w:t>
      </w:r>
      <w:r w:rsidR="00D45B32">
        <w:t xml:space="preserve">l for ease of getting started – may provide guidance / tutorial </w:t>
      </w:r>
    </w:p>
    <w:p w14:paraId="2642E75E" w14:textId="4006E289" w:rsidR="00D45B32" w:rsidRDefault="00D45B32" w:rsidP="00633933">
      <w:pPr>
        <w:pStyle w:val="ListBullet"/>
        <w:numPr>
          <w:ilvl w:val="1"/>
          <w:numId w:val="147"/>
        </w:numPr>
      </w:pPr>
      <w:r>
        <w:t xml:space="preserve">Regular advanced levels with progressively greater features, challenges and/or rewards </w:t>
      </w:r>
    </w:p>
    <w:p w14:paraId="376BDCEB" w14:textId="63A0F932" w:rsidR="00D45B32" w:rsidRDefault="00D45B32" w:rsidP="00633933">
      <w:pPr>
        <w:pStyle w:val="ListBullet"/>
        <w:numPr>
          <w:ilvl w:val="1"/>
          <w:numId w:val="147"/>
        </w:numPr>
      </w:pPr>
      <w:r>
        <w:t xml:space="preserve">Straightforward element for progress </w:t>
      </w:r>
    </w:p>
    <w:p w14:paraId="632D8054" w14:textId="4FFE426C" w:rsidR="00D45B32" w:rsidRDefault="00D45B32" w:rsidP="00633933">
      <w:pPr>
        <w:pStyle w:val="ListBullet"/>
        <w:numPr>
          <w:ilvl w:val="0"/>
          <w:numId w:val="147"/>
        </w:numPr>
      </w:pPr>
      <w:r>
        <w:t xml:space="preserve">Points </w:t>
      </w:r>
    </w:p>
    <w:p w14:paraId="3184D579" w14:textId="06706B89" w:rsidR="00D45B32" w:rsidRDefault="00D45B32" w:rsidP="00633933">
      <w:pPr>
        <w:pStyle w:val="ListBullet"/>
        <w:numPr>
          <w:ilvl w:val="1"/>
          <w:numId w:val="147"/>
        </w:numPr>
      </w:pPr>
      <w:r>
        <w:t xml:space="preserve">A score that achievements get mapped to </w:t>
      </w:r>
    </w:p>
    <w:p w14:paraId="6846FD4D" w14:textId="48AC035C" w:rsidR="00D45B32" w:rsidRDefault="00D45B32" w:rsidP="00633933">
      <w:pPr>
        <w:pStyle w:val="ListBullet"/>
        <w:numPr>
          <w:ilvl w:val="1"/>
          <w:numId w:val="147"/>
        </w:numPr>
      </w:pPr>
      <w:r>
        <w:t xml:space="preserve">May be compared to scores of others, or used to track your own improvement between sessions </w:t>
      </w:r>
    </w:p>
    <w:p w14:paraId="21DA2437" w14:textId="3083A1CD" w:rsidR="00D45B32" w:rsidRDefault="00D45B32" w:rsidP="00633933">
      <w:pPr>
        <w:pStyle w:val="ListBullet"/>
        <w:numPr>
          <w:ilvl w:val="1"/>
          <w:numId w:val="147"/>
        </w:numPr>
      </w:pPr>
      <w:r>
        <w:t xml:space="preserve">May be redeemable for physical goods </w:t>
      </w:r>
    </w:p>
    <w:p w14:paraId="0A09AECD" w14:textId="0E862ADC" w:rsidR="00D45B32" w:rsidRDefault="00D45B32" w:rsidP="00633933">
      <w:pPr>
        <w:pStyle w:val="ListBullet"/>
        <w:numPr>
          <w:ilvl w:val="1"/>
          <w:numId w:val="147"/>
        </w:numPr>
      </w:pPr>
      <w:r>
        <w:t xml:space="preserve">Considered a naïve game element – not very rewarding without links to other elements. </w:t>
      </w:r>
    </w:p>
    <w:p w14:paraId="305D8363" w14:textId="0CA1F167" w:rsidR="00D45B32" w:rsidRDefault="00D45B32" w:rsidP="00633933">
      <w:pPr>
        <w:pStyle w:val="ListBullet"/>
        <w:numPr>
          <w:ilvl w:val="0"/>
          <w:numId w:val="147"/>
        </w:numPr>
      </w:pPr>
      <w:r>
        <w:t xml:space="preserve">Badges </w:t>
      </w:r>
    </w:p>
    <w:p w14:paraId="4C26EEBF" w14:textId="4C4158D3" w:rsidR="00D45B32" w:rsidRDefault="00D45B32" w:rsidP="00633933">
      <w:pPr>
        <w:pStyle w:val="ListBullet"/>
        <w:numPr>
          <w:ilvl w:val="1"/>
          <w:numId w:val="147"/>
        </w:numPr>
      </w:pPr>
      <w:r>
        <w:t xml:space="preserve">Acknowledges a specific achievement </w:t>
      </w:r>
    </w:p>
    <w:p w14:paraId="01F979DD" w14:textId="2A36DEB7" w:rsidR="00D45B32" w:rsidRDefault="00D45B32" w:rsidP="00633933">
      <w:pPr>
        <w:pStyle w:val="ListBullet"/>
        <w:numPr>
          <w:ilvl w:val="1"/>
          <w:numId w:val="147"/>
        </w:numPr>
      </w:pPr>
      <w:r>
        <w:t xml:space="preserve">May be unique </w:t>
      </w:r>
    </w:p>
    <w:p w14:paraId="5AC4B347" w14:textId="6FB4460D" w:rsidR="00D45B32" w:rsidRDefault="00D45B32" w:rsidP="00633933">
      <w:pPr>
        <w:pStyle w:val="ListBullet"/>
        <w:numPr>
          <w:ilvl w:val="1"/>
          <w:numId w:val="147"/>
        </w:numPr>
      </w:pPr>
      <w:r>
        <w:t xml:space="preserve">A thematic set of badges can be fun by way of collecting </w:t>
      </w:r>
    </w:p>
    <w:p w14:paraId="160ACA74" w14:textId="77777777" w:rsidR="00D45B32" w:rsidRDefault="00D45B32" w:rsidP="00D45B32">
      <w:pPr>
        <w:pStyle w:val="ListBullet"/>
        <w:numPr>
          <w:ilvl w:val="0"/>
          <w:numId w:val="0"/>
        </w:numPr>
        <w:ind w:left="432" w:hanging="432"/>
      </w:pPr>
    </w:p>
    <w:p w14:paraId="6BBBACAD" w14:textId="6832D335" w:rsidR="00D45B32" w:rsidRDefault="00D45B32" w:rsidP="00D45B32">
      <w:pPr>
        <w:pStyle w:val="ListBullet"/>
        <w:numPr>
          <w:ilvl w:val="0"/>
          <w:numId w:val="0"/>
        </w:numPr>
        <w:ind w:left="432" w:hanging="432"/>
        <w:rPr>
          <w:b/>
          <w:u w:val="single"/>
        </w:rPr>
      </w:pPr>
      <w:r>
        <w:rPr>
          <w:b/>
          <w:u w:val="single"/>
        </w:rPr>
        <w:t xml:space="preserve">Some elements for upping the fun (and intensity) </w:t>
      </w:r>
    </w:p>
    <w:p w14:paraId="3397F8DC" w14:textId="77777777" w:rsidR="00D45B32" w:rsidRDefault="00D45B32" w:rsidP="00D45B32">
      <w:pPr>
        <w:pStyle w:val="ListBullet"/>
        <w:numPr>
          <w:ilvl w:val="0"/>
          <w:numId w:val="0"/>
        </w:numPr>
        <w:ind w:left="432" w:hanging="432"/>
        <w:rPr>
          <w:b/>
          <w:u w:val="single"/>
        </w:rPr>
      </w:pPr>
    </w:p>
    <w:p w14:paraId="00DD7671" w14:textId="6FEE24A5" w:rsidR="00D45B32" w:rsidRDefault="00D45B32" w:rsidP="00633933">
      <w:pPr>
        <w:pStyle w:val="ListBullet"/>
        <w:numPr>
          <w:ilvl w:val="0"/>
          <w:numId w:val="148"/>
        </w:numPr>
      </w:pPr>
      <w:r>
        <w:t xml:space="preserve">Collecting </w:t>
      </w:r>
    </w:p>
    <w:p w14:paraId="3DB8A712" w14:textId="7EA11F31" w:rsidR="00D45B32" w:rsidRDefault="00D45B32" w:rsidP="00633933">
      <w:pPr>
        <w:pStyle w:val="ListBullet"/>
        <w:numPr>
          <w:ilvl w:val="1"/>
          <w:numId w:val="148"/>
        </w:numPr>
      </w:pPr>
      <w:r>
        <w:t xml:space="preserve">Hidden or defended items, or items that cost points </w:t>
      </w:r>
    </w:p>
    <w:p w14:paraId="15A539A5" w14:textId="57AE3907" w:rsidR="00D45B32" w:rsidRDefault="00D45B32" w:rsidP="00633933">
      <w:pPr>
        <w:pStyle w:val="ListBullet"/>
        <w:numPr>
          <w:ilvl w:val="1"/>
          <w:numId w:val="148"/>
        </w:numPr>
      </w:pPr>
      <w:r>
        <w:t xml:space="preserve">Can be represented by badges or otherwise be in the player’s inventory </w:t>
      </w:r>
    </w:p>
    <w:p w14:paraId="32DCB23A" w14:textId="02A3DCCE" w:rsidR="00D45B32" w:rsidRDefault="00D45B32" w:rsidP="00633933">
      <w:pPr>
        <w:pStyle w:val="ListBullet"/>
        <w:numPr>
          <w:ilvl w:val="1"/>
          <w:numId w:val="148"/>
        </w:numPr>
      </w:pPr>
      <w:r>
        <w:lastRenderedPageBreak/>
        <w:t xml:space="preserve">Fundamentally satisfying to complete a collection, may be tied to completing a level </w:t>
      </w:r>
    </w:p>
    <w:p w14:paraId="51CEB934" w14:textId="23058538" w:rsidR="00D45B32" w:rsidRDefault="00D45B32" w:rsidP="00633933">
      <w:pPr>
        <w:pStyle w:val="ListBullet"/>
        <w:numPr>
          <w:ilvl w:val="0"/>
          <w:numId w:val="148"/>
        </w:numPr>
      </w:pPr>
      <w:r>
        <w:t xml:space="preserve">Time pressure </w:t>
      </w:r>
    </w:p>
    <w:p w14:paraId="635A874D" w14:textId="64C843CA" w:rsidR="00D45B32" w:rsidRDefault="00D45B32" w:rsidP="00633933">
      <w:pPr>
        <w:pStyle w:val="ListBullet"/>
        <w:numPr>
          <w:ilvl w:val="1"/>
          <w:numId w:val="148"/>
        </w:numPr>
      </w:pPr>
      <w:r>
        <w:t xml:space="preserve">Simple way to drive up user intensity </w:t>
      </w:r>
    </w:p>
    <w:p w14:paraId="1AF1FC3B" w14:textId="67F7E66F" w:rsidR="00633933" w:rsidRDefault="00633933" w:rsidP="00633933">
      <w:pPr>
        <w:pStyle w:val="ListBullet"/>
        <w:numPr>
          <w:ilvl w:val="1"/>
          <w:numId w:val="148"/>
        </w:numPr>
      </w:pPr>
      <w:r>
        <w:t>May be represented by metaphors such a bar of decreasing size and increasingly urgent coloration or sound like an accelerating heartbeat</w:t>
      </w:r>
    </w:p>
    <w:p w14:paraId="2C5020F1" w14:textId="36E7A985" w:rsidR="00633933" w:rsidRDefault="00633933" w:rsidP="00633933">
      <w:pPr>
        <w:pStyle w:val="ListBullet"/>
        <w:numPr>
          <w:ilvl w:val="0"/>
          <w:numId w:val="148"/>
        </w:numPr>
      </w:pPr>
      <w:r>
        <w:t xml:space="preserve">Modifier </w:t>
      </w:r>
    </w:p>
    <w:p w14:paraId="190C979E" w14:textId="77777777" w:rsidR="00633933" w:rsidRDefault="00633933" w:rsidP="00633933">
      <w:pPr>
        <w:pStyle w:val="ListBullet"/>
        <w:numPr>
          <w:ilvl w:val="0"/>
          <w:numId w:val="0"/>
        </w:numPr>
      </w:pPr>
    </w:p>
    <w:p w14:paraId="0F87BB5E" w14:textId="55B3B2BA" w:rsidR="00633933" w:rsidRDefault="00633933" w:rsidP="00633933">
      <w:pPr>
        <w:pStyle w:val="ListBullet"/>
        <w:numPr>
          <w:ilvl w:val="0"/>
          <w:numId w:val="0"/>
        </w:numPr>
        <w:ind w:left="432" w:hanging="432"/>
        <w:rPr>
          <w:b/>
          <w:u w:val="single"/>
        </w:rPr>
      </w:pPr>
      <w:r>
        <w:rPr>
          <w:b/>
          <w:u w:val="single"/>
        </w:rPr>
        <w:t xml:space="preserve">Elements for a Virtual World </w:t>
      </w:r>
    </w:p>
    <w:p w14:paraId="5C30C2F2" w14:textId="77777777" w:rsidR="00633933" w:rsidRDefault="00633933" w:rsidP="00633933">
      <w:pPr>
        <w:pStyle w:val="ListBullet"/>
        <w:numPr>
          <w:ilvl w:val="0"/>
          <w:numId w:val="0"/>
        </w:numPr>
        <w:ind w:left="432" w:hanging="432"/>
        <w:rPr>
          <w:b/>
          <w:u w:val="single"/>
        </w:rPr>
      </w:pPr>
    </w:p>
    <w:p w14:paraId="69DC6A3A" w14:textId="250B5B8F" w:rsidR="00633933" w:rsidRDefault="00633933" w:rsidP="00633933">
      <w:pPr>
        <w:pStyle w:val="ListBullet"/>
        <w:numPr>
          <w:ilvl w:val="0"/>
          <w:numId w:val="149"/>
        </w:numPr>
      </w:pPr>
      <w:r>
        <w:t xml:space="preserve">Avatars </w:t>
      </w:r>
    </w:p>
    <w:p w14:paraId="2E1CE1B3" w14:textId="650C910F" w:rsidR="00633933" w:rsidRDefault="00633933" w:rsidP="00633933">
      <w:pPr>
        <w:pStyle w:val="ListBullet"/>
        <w:numPr>
          <w:ilvl w:val="1"/>
          <w:numId w:val="149"/>
        </w:numPr>
      </w:pPr>
      <w:r>
        <w:t xml:space="preserve">Projecting a consistent visual representation / persona for the game world </w:t>
      </w:r>
    </w:p>
    <w:p w14:paraId="3FC43406" w14:textId="7EFD5F75" w:rsidR="00633933" w:rsidRDefault="00633933" w:rsidP="00633933">
      <w:pPr>
        <w:pStyle w:val="ListBullet"/>
        <w:numPr>
          <w:ilvl w:val="1"/>
          <w:numId w:val="149"/>
        </w:numPr>
      </w:pPr>
      <w:r>
        <w:t xml:space="preserve">Fun to pretend </w:t>
      </w:r>
    </w:p>
    <w:p w14:paraId="2E25E636" w14:textId="23CF6180" w:rsidR="00633933" w:rsidRDefault="00633933" w:rsidP="00633933">
      <w:pPr>
        <w:pStyle w:val="ListBullet"/>
        <w:numPr>
          <w:ilvl w:val="0"/>
          <w:numId w:val="149"/>
        </w:numPr>
      </w:pPr>
      <w:r>
        <w:t xml:space="preserve">Teams </w:t>
      </w:r>
    </w:p>
    <w:p w14:paraId="65DC3A2C" w14:textId="0C5DA785" w:rsidR="00633933" w:rsidRDefault="00633933" w:rsidP="00633933">
      <w:pPr>
        <w:pStyle w:val="ListBullet"/>
        <w:numPr>
          <w:ilvl w:val="1"/>
          <w:numId w:val="149"/>
        </w:numPr>
      </w:pPr>
      <w:r>
        <w:t xml:space="preserve">Forming teams of players to take on a quest </w:t>
      </w:r>
    </w:p>
    <w:p w14:paraId="152D77E7" w14:textId="43DB1598" w:rsidR="00633933" w:rsidRDefault="00633933" w:rsidP="00633933">
      <w:pPr>
        <w:pStyle w:val="ListBullet"/>
        <w:numPr>
          <w:ilvl w:val="0"/>
          <w:numId w:val="149"/>
        </w:numPr>
      </w:pPr>
      <w:r>
        <w:t xml:space="preserve">3D and physics </w:t>
      </w:r>
    </w:p>
    <w:p w14:paraId="7FF0618B" w14:textId="463E1A18" w:rsidR="00633933" w:rsidRDefault="00633933" w:rsidP="00633933">
      <w:pPr>
        <w:pStyle w:val="ListBullet"/>
        <w:numPr>
          <w:ilvl w:val="1"/>
          <w:numId w:val="149"/>
        </w:numPr>
      </w:pPr>
      <w:r>
        <w:t xml:space="preserve">Making the game world share properties with the real one </w:t>
      </w:r>
    </w:p>
    <w:p w14:paraId="5E24D64C" w14:textId="476F0E73" w:rsidR="00633933" w:rsidRDefault="00633933" w:rsidP="00633933">
      <w:pPr>
        <w:pStyle w:val="ListBullet"/>
        <w:numPr>
          <w:ilvl w:val="1"/>
          <w:numId w:val="149"/>
        </w:numPr>
      </w:pPr>
      <w:r>
        <w:t xml:space="preserve">Solid </w:t>
      </w:r>
    </w:p>
    <w:p w14:paraId="577BE78E" w14:textId="6FF1F280" w:rsidR="00633933" w:rsidRDefault="00633933" w:rsidP="00633933">
      <w:pPr>
        <w:pStyle w:val="ListBullet"/>
        <w:numPr>
          <w:ilvl w:val="1"/>
          <w:numId w:val="149"/>
        </w:numPr>
      </w:pPr>
      <w:r>
        <w:t xml:space="preserve">Newtonian physics: momentum, action/reaction, gravity </w:t>
      </w:r>
    </w:p>
    <w:p w14:paraId="0A8A1FC8" w14:textId="2FF11734" w:rsidR="00633933" w:rsidRDefault="00633933" w:rsidP="00633933">
      <w:pPr>
        <w:pStyle w:val="ListBullet"/>
        <w:numPr>
          <w:ilvl w:val="1"/>
          <w:numId w:val="149"/>
        </w:numPr>
      </w:pPr>
      <w:r>
        <w:t xml:space="preserve">Fun, and aid to learnability </w:t>
      </w:r>
    </w:p>
    <w:p w14:paraId="6BB7BA05" w14:textId="77777777" w:rsidR="00773A07" w:rsidRDefault="00773A07" w:rsidP="00773A07">
      <w:pPr>
        <w:pStyle w:val="ListBullet"/>
        <w:numPr>
          <w:ilvl w:val="0"/>
          <w:numId w:val="0"/>
        </w:numPr>
        <w:ind w:left="432" w:hanging="432"/>
      </w:pPr>
    </w:p>
    <w:p w14:paraId="02683CE5" w14:textId="5C7FF5E3" w:rsidR="00773A07" w:rsidRDefault="006840B9" w:rsidP="00773A07">
      <w:pPr>
        <w:pStyle w:val="ListBullet"/>
        <w:numPr>
          <w:ilvl w:val="0"/>
          <w:numId w:val="0"/>
        </w:numPr>
        <w:ind w:left="432" w:hanging="432"/>
        <w:rPr>
          <w:b/>
          <w:u w:val="single"/>
        </w:rPr>
      </w:pPr>
      <w:r>
        <w:rPr>
          <w:b/>
          <w:u w:val="single"/>
        </w:rPr>
        <w:t xml:space="preserve">Breaking the game-reality boundary </w:t>
      </w:r>
    </w:p>
    <w:p w14:paraId="3286127C" w14:textId="77777777" w:rsidR="006840B9" w:rsidRDefault="006840B9" w:rsidP="00773A07">
      <w:pPr>
        <w:pStyle w:val="ListBullet"/>
        <w:numPr>
          <w:ilvl w:val="0"/>
          <w:numId w:val="0"/>
        </w:numPr>
        <w:ind w:left="432" w:hanging="432"/>
        <w:rPr>
          <w:b/>
          <w:u w:val="single"/>
        </w:rPr>
      </w:pPr>
    </w:p>
    <w:p w14:paraId="3408F350" w14:textId="4BE599A8" w:rsidR="006840B9" w:rsidRDefault="006840B9" w:rsidP="006840B9">
      <w:pPr>
        <w:pStyle w:val="ListBullet"/>
        <w:numPr>
          <w:ilvl w:val="0"/>
          <w:numId w:val="150"/>
        </w:numPr>
      </w:pPr>
      <w:r>
        <w:t xml:space="preserve">Real activities having </w:t>
      </w:r>
      <w:proofErr w:type="gramStart"/>
      <w:r>
        <w:t>meaning</w:t>
      </w:r>
      <w:proofErr w:type="gramEnd"/>
      <w:r>
        <w:t xml:space="preserve"> in the game </w:t>
      </w:r>
    </w:p>
    <w:p w14:paraId="4244A589" w14:textId="3CA2EDDC" w:rsidR="006840B9" w:rsidRDefault="006840B9" w:rsidP="006840B9">
      <w:pPr>
        <w:pStyle w:val="ListBullet"/>
        <w:numPr>
          <w:ilvl w:val="1"/>
          <w:numId w:val="150"/>
        </w:numPr>
      </w:pPr>
      <w:r>
        <w:lastRenderedPageBreak/>
        <w:t xml:space="preserve">Directly as with exercycle, or to learn game rewards/unlock game abilities through real-word achievements </w:t>
      </w:r>
    </w:p>
    <w:p w14:paraId="5E8F5B00" w14:textId="1E99DE4F" w:rsidR="006840B9" w:rsidRDefault="006840B9" w:rsidP="006840B9">
      <w:pPr>
        <w:pStyle w:val="ListBullet"/>
        <w:numPr>
          <w:ilvl w:val="0"/>
          <w:numId w:val="150"/>
        </w:numPr>
      </w:pPr>
      <w:r>
        <w:t xml:space="preserve">Game achievements being redeemable for real rewards </w:t>
      </w:r>
    </w:p>
    <w:p w14:paraId="67A77755" w14:textId="5AEC8BF9" w:rsidR="006840B9" w:rsidRDefault="006840B9" w:rsidP="006840B9">
      <w:pPr>
        <w:pStyle w:val="ListBullet"/>
        <w:numPr>
          <w:ilvl w:val="0"/>
          <w:numId w:val="150"/>
        </w:numPr>
      </w:pPr>
      <w:r>
        <w:t xml:space="preserve">Searching for objects in the real world </w:t>
      </w:r>
    </w:p>
    <w:p w14:paraId="0FF23BCB" w14:textId="2BD6E3E9" w:rsidR="006840B9" w:rsidRDefault="006840B9" w:rsidP="006840B9">
      <w:pPr>
        <w:pStyle w:val="ListBullet"/>
        <w:numPr>
          <w:ilvl w:val="0"/>
          <w:numId w:val="150"/>
        </w:numPr>
      </w:pPr>
      <w:r>
        <w:t xml:space="preserve">Augmented reality </w:t>
      </w:r>
    </w:p>
    <w:p w14:paraId="3FC2B642" w14:textId="7D741D29" w:rsidR="006840B9" w:rsidRDefault="006840B9" w:rsidP="006840B9">
      <w:pPr>
        <w:pStyle w:val="ListBullet"/>
        <w:numPr>
          <w:ilvl w:val="1"/>
          <w:numId w:val="150"/>
        </w:numPr>
      </w:pPr>
      <w:r>
        <w:t xml:space="preserve">Overlaying computer graphics on live image of the real world </w:t>
      </w:r>
    </w:p>
    <w:p w14:paraId="6DF224A1" w14:textId="23AC9720" w:rsidR="006840B9" w:rsidRDefault="006840B9" w:rsidP="006840B9">
      <w:pPr>
        <w:pStyle w:val="ListBullet"/>
        <w:numPr>
          <w:ilvl w:val="0"/>
          <w:numId w:val="150"/>
        </w:numPr>
      </w:pPr>
      <w:r>
        <w:t xml:space="preserve">Solving real problems in games </w:t>
      </w:r>
    </w:p>
    <w:p w14:paraId="6A8FA4A7" w14:textId="24511A6F" w:rsidR="006840B9" w:rsidRDefault="006840B9" w:rsidP="006840B9">
      <w:pPr>
        <w:pStyle w:val="ListBullet"/>
        <w:numPr>
          <w:ilvl w:val="1"/>
          <w:numId w:val="150"/>
        </w:numPr>
      </w:pPr>
      <w:r>
        <w:t>Protein folding</w:t>
      </w:r>
    </w:p>
    <w:p w14:paraId="2F2E7527" w14:textId="77777777" w:rsidR="006840B9" w:rsidRDefault="006840B9" w:rsidP="006840B9">
      <w:pPr>
        <w:pStyle w:val="ListBullet"/>
        <w:numPr>
          <w:ilvl w:val="0"/>
          <w:numId w:val="0"/>
        </w:numPr>
        <w:ind w:left="432" w:hanging="432"/>
      </w:pPr>
    </w:p>
    <w:p w14:paraId="1A84674F" w14:textId="0853EC8C" w:rsidR="006840B9" w:rsidRDefault="006840B9" w:rsidP="006840B9">
      <w:pPr>
        <w:pStyle w:val="ListBullet"/>
        <w:numPr>
          <w:ilvl w:val="0"/>
          <w:numId w:val="0"/>
        </w:numPr>
        <w:ind w:left="432" w:hanging="432"/>
        <w:rPr>
          <w:b/>
          <w:u w:val="single"/>
        </w:rPr>
      </w:pPr>
      <w:r>
        <w:rPr>
          <w:b/>
          <w:u w:val="single"/>
        </w:rPr>
        <w:t xml:space="preserve">The Internet of Things (IOT) </w:t>
      </w:r>
    </w:p>
    <w:p w14:paraId="0550D04E" w14:textId="77777777" w:rsidR="006840B9" w:rsidRDefault="006840B9" w:rsidP="006840B9">
      <w:pPr>
        <w:pStyle w:val="ListBullet"/>
        <w:numPr>
          <w:ilvl w:val="0"/>
          <w:numId w:val="0"/>
        </w:numPr>
        <w:ind w:left="432" w:hanging="432"/>
        <w:rPr>
          <w:b/>
          <w:u w:val="single"/>
        </w:rPr>
      </w:pPr>
    </w:p>
    <w:p w14:paraId="16A670C8" w14:textId="381FD7EE" w:rsidR="006840B9" w:rsidRDefault="006840B9" w:rsidP="006840B9">
      <w:pPr>
        <w:pStyle w:val="ListBullet"/>
        <w:numPr>
          <w:ilvl w:val="0"/>
          <w:numId w:val="151"/>
        </w:numPr>
      </w:pPr>
      <w:r>
        <w:t xml:space="preserve">The internet reaching into physical world </w:t>
      </w:r>
    </w:p>
    <w:p w14:paraId="7A520893" w14:textId="75A3D7BD" w:rsidR="006840B9" w:rsidRDefault="006840B9" w:rsidP="006840B9">
      <w:pPr>
        <w:pStyle w:val="ListBullet"/>
        <w:numPr>
          <w:ilvl w:val="1"/>
          <w:numId w:val="151"/>
        </w:numPr>
      </w:pPr>
      <w:r>
        <w:t xml:space="preserve">Through cheaper sensors that get put all kinds of strange </w:t>
      </w:r>
      <w:r w:rsidR="008640EE">
        <w:t>place</w:t>
      </w:r>
      <w:r>
        <w:t xml:space="preserve"> </w:t>
      </w:r>
    </w:p>
    <w:p w14:paraId="38AB87EC" w14:textId="7ED26B71" w:rsidR="006840B9" w:rsidRDefault="006840B9" w:rsidP="006840B9">
      <w:pPr>
        <w:pStyle w:val="ListBullet"/>
        <w:numPr>
          <w:ilvl w:val="1"/>
          <w:numId w:val="151"/>
        </w:numPr>
      </w:pPr>
      <w:r>
        <w:t xml:space="preserve">Better ability to connect sensors to the larger network </w:t>
      </w:r>
    </w:p>
    <w:p w14:paraId="6E265829" w14:textId="50111E12" w:rsidR="006E5B0C" w:rsidRDefault="006E5B0C" w:rsidP="006E5B0C">
      <w:pPr>
        <w:pStyle w:val="ListBullet"/>
        <w:numPr>
          <w:ilvl w:val="0"/>
          <w:numId w:val="151"/>
        </w:numPr>
      </w:pPr>
      <w:r>
        <w:t xml:space="preserve">Enables deep inter-penetration of video games and reality </w:t>
      </w:r>
    </w:p>
    <w:p w14:paraId="299854D7" w14:textId="77777777" w:rsidR="008640EE" w:rsidRDefault="008640EE" w:rsidP="008640EE">
      <w:pPr>
        <w:pStyle w:val="ListBullet"/>
        <w:numPr>
          <w:ilvl w:val="0"/>
          <w:numId w:val="0"/>
        </w:numPr>
        <w:ind w:left="432" w:hanging="432"/>
      </w:pPr>
    </w:p>
    <w:p w14:paraId="70A6B0C8" w14:textId="2A966318" w:rsidR="008640EE" w:rsidRDefault="008640EE" w:rsidP="008640EE">
      <w:pPr>
        <w:pStyle w:val="ListBullet"/>
        <w:numPr>
          <w:ilvl w:val="0"/>
          <w:numId w:val="0"/>
        </w:numPr>
        <w:ind w:left="432" w:hanging="432"/>
        <w:rPr>
          <w:b/>
          <w:u w:val="single"/>
        </w:rPr>
      </w:pPr>
      <w:r>
        <w:rPr>
          <w:b/>
          <w:u w:val="single"/>
        </w:rPr>
        <w:t xml:space="preserve">RFID </w:t>
      </w:r>
    </w:p>
    <w:p w14:paraId="298D3E29" w14:textId="77777777" w:rsidR="008640EE" w:rsidRDefault="008640EE" w:rsidP="008640EE">
      <w:pPr>
        <w:pStyle w:val="ListBullet"/>
        <w:numPr>
          <w:ilvl w:val="0"/>
          <w:numId w:val="0"/>
        </w:numPr>
        <w:ind w:left="432" w:hanging="432"/>
        <w:rPr>
          <w:b/>
          <w:u w:val="single"/>
        </w:rPr>
      </w:pPr>
    </w:p>
    <w:p w14:paraId="651FD36F" w14:textId="77777777" w:rsidR="008640EE" w:rsidRDefault="008640EE" w:rsidP="008640EE">
      <w:pPr>
        <w:pStyle w:val="ListBullet"/>
        <w:numPr>
          <w:ilvl w:val="0"/>
          <w:numId w:val="151"/>
        </w:numPr>
      </w:pPr>
      <w:r>
        <w:t>Radio Frequency Identification</w:t>
      </w:r>
    </w:p>
    <w:p w14:paraId="5236F83D" w14:textId="77777777" w:rsidR="00B5279C" w:rsidRDefault="008640EE" w:rsidP="008640EE">
      <w:pPr>
        <w:pStyle w:val="ListBullet"/>
        <w:numPr>
          <w:ilvl w:val="1"/>
          <w:numId w:val="151"/>
        </w:numPr>
      </w:pPr>
      <w:r>
        <w:t xml:space="preserve">Automatic identification method, relying on storing and remotely retrieving data using device called RFID tags or transponders </w:t>
      </w:r>
    </w:p>
    <w:p w14:paraId="00B66A94" w14:textId="77777777" w:rsidR="00B5279C" w:rsidRDefault="00B5279C" w:rsidP="00B5279C">
      <w:pPr>
        <w:pStyle w:val="ListBullet"/>
        <w:numPr>
          <w:ilvl w:val="0"/>
          <w:numId w:val="151"/>
        </w:numPr>
      </w:pPr>
      <w:r>
        <w:t xml:space="preserve">AN RFID tag is a small object that can be attached to or incorporated into a product, animal, or person </w:t>
      </w:r>
    </w:p>
    <w:p w14:paraId="01E6A006" w14:textId="2955C9A4" w:rsidR="00B5279C" w:rsidRDefault="00B5279C" w:rsidP="00B5279C">
      <w:pPr>
        <w:pStyle w:val="ListBullet"/>
        <w:numPr>
          <w:ilvl w:val="1"/>
          <w:numId w:val="151"/>
        </w:numPr>
      </w:pPr>
      <w:r>
        <w:t xml:space="preserve">RFID tag contain silicon chips and antennas to enable them to receive and respond to radio-frequency queries from and RFID transreceiver </w:t>
      </w:r>
    </w:p>
    <w:p w14:paraId="66644C09" w14:textId="5B256E7B" w:rsidR="008640EE" w:rsidRDefault="008640EE" w:rsidP="00B5279C">
      <w:pPr>
        <w:pStyle w:val="ListBullet"/>
        <w:numPr>
          <w:ilvl w:val="1"/>
          <w:numId w:val="151"/>
        </w:numPr>
      </w:pPr>
      <w:r>
        <w:lastRenderedPageBreak/>
        <w:t xml:space="preserve"> </w:t>
      </w:r>
      <w:r w:rsidR="00B5279C">
        <w:t xml:space="preserve">Tag is size of a grain of rice </w:t>
      </w:r>
    </w:p>
    <w:p w14:paraId="2BD717D0" w14:textId="77777777" w:rsidR="007F5632" w:rsidRDefault="007F5632" w:rsidP="007F5632">
      <w:pPr>
        <w:pStyle w:val="ListBullet"/>
        <w:numPr>
          <w:ilvl w:val="0"/>
          <w:numId w:val="0"/>
        </w:numPr>
        <w:ind w:left="432" w:hanging="432"/>
      </w:pPr>
    </w:p>
    <w:p w14:paraId="621633B6" w14:textId="77777777" w:rsidR="007F5632" w:rsidRDefault="007F5632" w:rsidP="007F5632">
      <w:pPr>
        <w:pStyle w:val="Heading1"/>
        <w:rPr>
          <w:lang w:val="en-GB"/>
        </w:rPr>
      </w:pPr>
    </w:p>
    <w:p w14:paraId="08CAB8A5" w14:textId="744F4E3E" w:rsidR="007F5632" w:rsidRPr="00B120F5" w:rsidRDefault="007F5632" w:rsidP="007F5632">
      <w:pPr>
        <w:pStyle w:val="Heading1"/>
        <w:rPr>
          <w:lang w:val="en-GB"/>
        </w:rPr>
      </w:pPr>
      <w:r>
        <w:rPr>
          <w:lang w:val="en-GB"/>
        </w:rPr>
        <w:t xml:space="preserve">Lecture 24: Agents and Interaction    </w:t>
      </w:r>
    </w:p>
    <w:p w14:paraId="641A3827" w14:textId="77777777" w:rsidR="007F5632" w:rsidRDefault="007F5632" w:rsidP="007F5632">
      <w:pPr>
        <w:pStyle w:val="ListBullet"/>
        <w:numPr>
          <w:ilvl w:val="0"/>
          <w:numId w:val="0"/>
        </w:numPr>
        <w:ind w:left="432" w:hanging="432"/>
        <w:rPr>
          <w:b/>
          <w:u w:val="single"/>
        </w:rPr>
      </w:pPr>
      <w:r w:rsidRPr="00353F52">
        <w:rPr>
          <w:b/>
          <w:u w:val="single"/>
        </w:rPr>
        <w:t>Learning objectives</w:t>
      </w:r>
    </w:p>
    <w:p w14:paraId="75B9559C" w14:textId="77777777" w:rsidR="007F5632" w:rsidRPr="008640EE" w:rsidRDefault="007F5632" w:rsidP="007F5632">
      <w:pPr>
        <w:pStyle w:val="ListBullet"/>
        <w:numPr>
          <w:ilvl w:val="0"/>
          <w:numId w:val="0"/>
        </w:numPr>
        <w:ind w:left="432" w:hanging="432"/>
      </w:pPr>
    </w:p>
    <w:p w14:paraId="53FB743A" w14:textId="66E9132B" w:rsidR="008640EE" w:rsidRDefault="007F5632" w:rsidP="000B0CF4">
      <w:pPr>
        <w:pStyle w:val="ListBullet"/>
        <w:numPr>
          <w:ilvl w:val="0"/>
          <w:numId w:val="152"/>
        </w:numPr>
      </w:pPr>
      <w:r>
        <w:t xml:space="preserve">Understand and recognize the agent paradigm in human-computer interaction </w:t>
      </w:r>
    </w:p>
    <w:p w14:paraId="2CF24FB8" w14:textId="38E63203" w:rsidR="007F5632" w:rsidRDefault="007F5632" w:rsidP="000B0CF4">
      <w:pPr>
        <w:pStyle w:val="ListBullet"/>
        <w:numPr>
          <w:ilvl w:val="1"/>
          <w:numId w:val="152"/>
        </w:numPr>
      </w:pPr>
      <w:r>
        <w:t xml:space="preserve">Agents, critics and mixed-initiative </w:t>
      </w:r>
    </w:p>
    <w:p w14:paraId="169143D9" w14:textId="55D1DBAF" w:rsidR="007F5632" w:rsidRDefault="007F5632" w:rsidP="000B0CF4">
      <w:pPr>
        <w:pStyle w:val="ListBullet"/>
        <w:numPr>
          <w:ilvl w:val="0"/>
          <w:numId w:val="152"/>
        </w:numPr>
      </w:pPr>
      <w:r>
        <w:t xml:space="preserve">Awareness of methods and potential for intelligent tutoring systems </w:t>
      </w:r>
    </w:p>
    <w:p w14:paraId="72197607" w14:textId="7C327B8E" w:rsidR="007F5632" w:rsidRDefault="007F5632" w:rsidP="000B0CF4">
      <w:pPr>
        <w:pStyle w:val="ListBullet"/>
        <w:numPr>
          <w:ilvl w:val="0"/>
          <w:numId w:val="152"/>
        </w:numPr>
      </w:pPr>
      <w:r>
        <w:t xml:space="preserve">Consider search and social media as agent paradigms </w:t>
      </w:r>
    </w:p>
    <w:p w14:paraId="6EE5AD33" w14:textId="17DD14B0" w:rsidR="007F5632" w:rsidRDefault="007F5632" w:rsidP="000B0CF4">
      <w:pPr>
        <w:pStyle w:val="ListBullet"/>
        <w:numPr>
          <w:ilvl w:val="0"/>
          <w:numId w:val="152"/>
        </w:numPr>
      </w:pPr>
      <w:r>
        <w:t xml:space="preserve">See how this comes together in modern system development </w:t>
      </w:r>
    </w:p>
    <w:p w14:paraId="37BAE482" w14:textId="77777777" w:rsidR="007F5632" w:rsidRDefault="007F5632" w:rsidP="007F5632">
      <w:pPr>
        <w:pStyle w:val="ListBullet"/>
        <w:numPr>
          <w:ilvl w:val="0"/>
          <w:numId w:val="0"/>
        </w:numPr>
        <w:ind w:left="432" w:hanging="432"/>
      </w:pPr>
    </w:p>
    <w:p w14:paraId="4D92B0E5" w14:textId="656F38AA" w:rsidR="007F5632" w:rsidRDefault="007F5632" w:rsidP="007F5632">
      <w:pPr>
        <w:pStyle w:val="ListBullet"/>
        <w:numPr>
          <w:ilvl w:val="0"/>
          <w:numId w:val="0"/>
        </w:numPr>
        <w:rPr>
          <w:b/>
          <w:u w:val="single"/>
        </w:rPr>
      </w:pPr>
      <w:r>
        <w:rPr>
          <w:b/>
          <w:u w:val="single"/>
        </w:rPr>
        <w:t xml:space="preserve">Agents v Direct manipulation </w:t>
      </w:r>
    </w:p>
    <w:p w14:paraId="7DFCC71A" w14:textId="77777777" w:rsidR="007F5632" w:rsidRDefault="007F5632" w:rsidP="007F5632">
      <w:pPr>
        <w:pStyle w:val="ListBullet"/>
        <w:numPr>
          <w:ilvl w:val="0"/>
          <w:numId w:val="0"/>
        </w:numPr>
        <w:rPr>
          <w:b/>
          <w:u w:val="single"/>
        </w:rPr>
      </w:pPr>
    </w:p>
    <w:p w14:paraId="02851F48" w14:textId="38746FB8" w:rsidR="007F5632" w:rsidRDefault="007F5632" w:rsidP="000B0CF4">
      <w:pPr>
        <w:pStyle w:val="ListBullet"/>
        <w:numPr>
          <w:ilvl w:val="0"/>
          <w:numId w:val="153"/>
        </w:numPr>
      </w:pPr>
      <w:r>
        <w:t xml:space="preserve">Point and click interface treat systems like tools </w:t>
      </w:r>
    </w:p>
    <w:p w14:paraId="65EEB138" w14:textId="6D486B60" w:rsidR="007F5632" w:rsidRDefault="007F5632" w:rsidP="000B0CF4">
      <w:pPr>
        <w:pStyle w:val="ListBullet"/>
        <w:numPr>
          <w:ilvl w:val="0"/>
          <w:numId w:val="153"/>
        </w:numPr>
      </w:pPr>
      <w:r>
        <w:t xml:space="preserve">But another approach is to treat systems like an agent </w:t>
      </w:r>
    </w:p>
    <w:p w14:paraId="1111A736" w14:textId="21C9ACBC" w:rsidR="007F5632" w:rsidRDefault="007F5632" w:rsidP="000B0CF4">
      <w:pPr>
        <w:pStyle w:val="ListBullet"/>
        <w:numPr>
          <w:ilvl w:val="1"/>
          <w:numId w:val="153"/>
        </w:numPr>
      </w:pPr>
      <w:r>
        <w:t xml:space="preserve">This is always present to some degree when using a command language, especially to the degree it resembles natural language </w:t>
      </w:r>
    </w:p>
    <w:p w14:paraId="6BF7F046" w14:textId="69B94359" w:rsidR="007F5632" w:rsidRDefault="007F5632" w:rsidP="000B0CF4">
      <w:pPr>
        <w:pStyle w:val="ListBullet"/>
        <w:numPr>
          <w:ilvl w:val="0"/>
          <w:numId w:val="153"/>
        </w:numPr>
      </w:pPr>
      <w:r>
        <w:t xml:space="preserve">It’s just a ‘stance’ – a mental model – held by the user </w:t>
      </w:r>
    </w:p>
    <w:p w14:paraId="6B34F574" w14:textId="03598FDE" w:rsidR="007F5632" w:rsidRPr="007F5632" w:rsidRDefault="007F5632" w:rsidP="000B0CF4">
      <w:pPr>
        <w:pStyle w:val="ListBullet"/>
        <w:numPr>
          <w:ilvl w:val="1"/>
          <w:numId w:val="153"/>
        </w:numPr>
      </w:pPr>
      <w:r>
        <w:t xml:space="preserve">But it can provide guidance as an interaction paradigm and lead to any of a host of compelling metaphors. </w:t>
      </w:r>
    </w:p>
    <w:p w14:paraId="398219C8" w14:textId="77777777" w:rsidR="007F5632" w:rsidRPr="006840B9" w:rsidRDefault="007F5632" w:rsidP="007F5632">
      <w:pPr>
        <w:pStyle w:val="ListBullet"/>
        <w:numPr>
          <w:ilvl w:val="0"/>
          <w:numId w:val="0"/>
        </w:numPr>
      </w:pPr>
    </w:p>
    <w:p w14:paraId="566FCFD1" w14:textId="77777777" w:rsidR="006840B9" w:rsidRPr="006840B9" w:rsidRDefault="006840B9" w:rsidP="006840B9">
      <w:pPr>
        <w:pStyle w:val="ListBullet"/>
        <w:numPr>
          <w:ilvl w:val="0"/>
          <w:numId w:val="0"/>
        </w:numPr>
        <w:ind w:left="432" w:hanging="432"/>
      </w:pPr>
    </w:p>
    <w:p w14:paraId="370591EB" w14:textId="77777777" w:rsidR="00D45B32" w:rsidRDefault="00D45B32" w:rsidP="00D45B32">
      <w:pPr>
        <w:pStyle w:val="ListBullet"/>
        <w:numPr>
          <w:ilvl w:val="0"/>
          <w:numId w:val="0"/>
        </w:numPr>
        <w:ind w:left="432" w:hanging="432"/>
      </w:pPr>
    </w:p>
    <w:p w14:paraId="3F0966FB" w14:textId="4AD788C8" w:rsidR="001C25ED" w:rsidRDefault="001C25ED" w:rsidP="001C25ED">
      <w:pPr>
        <w:pStyle w:val="ListBullet"/>
        <w:numPr>
          <w:ilvl w:val="0"/>
          <w:numId w:val="0"/>
        </w:numPr>
        <w:ind w:left="432" w:hanging="432"/>
        <w:rPr>
          <w:b/>
          <w:u w:val="single"/>
        </w:rPr>
      </w:pPr>
      <w:r>
        <w:rPr>
          <w:b/>
          <w:u w:val="single"/>
        </w:rPr>
        <w:t xml:space="preserve">User Model and “Agency” </w:t>
      </w:r>
    </w:p>
    <w:p w14:paraId="6D6EB30A" w14:textId="77777777" w:rsidR="001C25ED" w:rsidRDefault="001C25ED" w:rsidP="001C25ED">
      <w:pPr>
        <w:pStyle w:val="ListBullet"/>
        <w:numPr>
          <w:ilvl w:val="0"/>
          <w:numId w:val="0"/>
        </w:numPr>
        <w:ind w:left="432" w:hanging="432"/>
        <w:rPr>
          <w:b/>
          <w:u w:val="single"/>
        </w:rPr>
      </w:pPr>
    </w:p>
    <w:p w14:paraId="49A74E20" w14:textId="0AA009B2" w:rsidR="001C25ED" w:rsidRDefault="001C25ED" w:rsidP="000B0CF4">
      <w:pPr>
        <w:pStyle w:val="ListBullet"/>
        <w:numPr>
          <w:ilvl w:val="0"/>
          <w:numId w:val="154"/>
        </w:numPr>
      </w:pPr>
      <w:r>
        <w:t xml:space="preserve">What we need to make the dialogue better – more </w:t>
      </w:r>
      <w:r w:rsidR="00442971">
        <w:t>convincing</w:t>
      </w:r>
      <w:r>
        <w:t xml:space="preserve">, more helpful – is more explicit knowledge in the system </w:t>
      </w:r>
    </w:p>
    <w:p w14:paraId="7DAF2C8D" w14:textId="516673FD" w:rsidR="00442971" w:rsidRDefault="00442971" w:rsidP="000B0CF4">
      <w:pPr>
        <w:pStyle w:val="ListBullet"/>
        <w:numPr>
          <w:ilvl w:val="0"/>
          <w:numId w:val="154"/>
        </w:numPr>
      </w:pPr>
      <w:r>
        <w:t xml:space="preserve">Any knowledge the system stores about the user can be termed its user model </w:t>
      </w:r>
    </w:p>
    <w:p w14:paraId="07C95249" w14:textId="60B84457" w:rsidR="00442971" w:rsidRDefault="00442971" w:rsidP="000B0CF4">
      <w:pPr>
        <w:pStyle w:val="ListBullet"/>
        <w:numPr>
          <w:ilvl w:val="1"/>
          <w:numId w:val="154"/>
        </w:numPr>
      </w:pPr>
      <w:r>
        <w:t xml:space="preserve">In particular knowledge of user goals helps the system to function as an agent </w:t>
      </w:r>
    </w:p>
    <w:p w14:paraId="627C96F6" w14:textId="2857C78B" w:rsidR="00442971" w:rsidRDefault="00442971" w:rsidP="000B0CF4">
      <w:pPr>
        <w:pStyle w:val="ListBullet"/>
        <w:numPr>
          <w:ilvl w:val="0"/>
          <w:numId w:val="154"/>
        </w:numPr>
      </w:pPr>
      <w:r>
        <w:t xml:space="preserve">A software component is only considered an ‘agent’ if it has a degree of autonomy in undertaking an action for the user. </w:t>
      </w:r>
    </w:p>
    <w:p w14:paraId="2D96D464" w14:textId="77777777" w:rsidR="00CF175E" w:rsidRDefault="00CF175E" w:rsidP="00CF175E">
      <w:pPr>
        <w:pStyle w:val="ListBullet"/>
        <w:numPr>
          <w:ilvl w:val="0"/>
          <w:numId w:val="0"/>
        </w:numPr>
        <w:ind w:left="432" w:hanging="432"/>
      </w:pPr>
    </w:p>
    <w:p w14:paraId="0E5EB95A" w14:textId="4289FBBA" w:rsidR="00CF175E" w:rsidRDefault="00D167DC" w:rsidP="00CF175E">
      <w:pPr>
        <w:pStyle w:val="ListBullet"/>
        <w:numPr>
          <w:ilvl w:val="0"/>
          <w:numId w:val="0"/>
        </w:numPr>
        <w:ind w:left="432" w:hanging="432"/>
        <w:rPr>
          <w:b/>
          <w:u w:val="single"/>
        </w:rPr>
      </w:pPr>
      <w:r>
        <w:rPr>
          <w:b/>
          <w:u w:val="single"/>
        </w:rPr>
        <w:t xml:space="preserve">Avoiding the Greek Oracle effect </w:t>
      </w:r>
    </w:p>
    <w:p w14:paraId="3C7729C3" w14:textId="77777777" w:rsidR="00D167DC" w:rsidRDefault="00D167DC" w:rsidP="00CF175E">
      <w:pPr>
        <w:pStyle w:val="ListBullet"/>
        <w:numPr>
          <w:ilvl w:val="0"/>
          <w:numId w:val="0"/>
        </w:numPr>
        <w:ind w:left="432" w:hanging="432"/>
        <w:rPr>
          <w:b/>
          <w:u w:val="single"/>
        </w:rPr>
      </w:pPr>
    </w:p>
    <w:p w14:paraId="38D265B6" w14:textId="470B98A8" w:rsidR="00D167DC" w:rsidRDefault="00D167DC" w:rsidP="000B0CF4">
      <w:pPr>
        <w:pStyle w:val="ListBullet"/>
        <w:numPr>
          <w:ilvl w:val="0"/>
          <w:numId w:val="155"/>
        </w:numPr>
      </w:pPr>
      <w:r>
        <w:t>In many domains either the user does not want the system to give them ‘the answer’ or indeed we are unable to make a system to do that</w:t>
      </w:r>
    </w:p>
    <w:p w14:paraId="60C029AC" w14:textId="4168C4B5" w:rsidR="00D167DC" w:rsidRDefault="00D167DC" w:rsidP="000B0CF4">
      <w:pPr>
        <w:pStyle w:val="ListBullet"/>
        <w:numPr>
          <w:ilvl w:val="0"/>
          <w:numId w:val="155"/>
        </w:numPr>
      </w:pPr>
      <w:r>
        <w:t xml:space="preserve">Critics represent a type of collaboration where the human generates and the system provides evaluation </w:t>
      </w:r>
    </w:p>
    <w:p w14:paraId="0D5999AA" w14:textId="77777777" w:rsidR="00D167DC" w:rsidRDefault="00D167DC" w:rsidP="00D167DC">
      <w:pPr>
        <w:pStyle w:val="ListBullet"/>
        <w:numPr>
          <w:ilvl w:val="0"/>
          <w:numId w:val="0"/>
        </w:numPr>
        <w:ind w:left="432" w:hanging="432"/>
      </w:pPr>
    </w:p>
    <w:p w14:paraId="0D42889B" w14:textId="7FBF9986" w:rsidR="00D167DC" w:rsidRDefault="00D167DC" w:rsidP="00D167DC">
      <w:pPr>
        <w:pStyle w:val="ListBullet"/>
        <w:numPr>
          <w:ilvl w:val="0"/>
          <w:numId w:val="0"/>
        </w:numPr>
        <w:rPr>
          <w:b/>
          <w:u w:val="single"/>
        </w:rPr>
      </w:pPr>
      <w:r>
        <w:rPr>
          <w:b/>
          <w:u w:val="single"/>
        </w:rPr>
        <w:t xml:space="preserve">Alert fatigue </w:t>
      </w:r>
    </w:p>
    <w:p w14:paraId="4A50259B" w14:textId="77777777" w:rsidR="00D167DC" w:rsidRDefault="00D167DC" w:rsidP="00D167DC">
      <w:pPr>
        <w:pStyle w:val="ListBullet"/>
        <w:numPr>
          <w:ilvl w:val="0"/>
          <w:numId w:val="0"/>
        </w:numPr>
        <w:rPr>
          <w:b/>
          <w:u w:val="single"/>
        </w:rPr>
      </w:pPr>
    </w:p>
    <w:p w14:paraId="515C6820" w14:textId="14443D6A" w:rsidR="00D167DC" w:rsidRDefault="00D167DC" w:rsidP="000B0CF4">
      <w:pPr>
        <w:pStyle w:val="ListBullet"/>
        <w:numPr>
          <w:ilvl w:val="0"/>
          <w:numId w:val="156"/>
        </w:numPr>
      </w:pPr>
      <w:r>
        <w:t xml:space="preserve">Too much criticism, or too naïve of criticism can cause the user to “turn off” </w:t>
      </w:r>
    </w:p>
    <w:p w14:paraId="6B4F2533" w14:textId="3DD2F4AD" w:rsidR="00D167DC" w:rsidRDefault="00D167DC" w:rsidP="000B0CF4">
      <w:pPr>
        <w:pStyle w:val="ListBullet"/>
        <w:numPr>
          <w:ilvl w:val="0"/>
          <w:numId w:val="156"/>
        </w:numPr>
      </w:pPr>
      <w:r>
        <w:t xml:space="preserve">We need to detect the user’s goal </w:t>
      </w:r>
    </w:p>
    <w:p w14:paraId="610162D1" w14:textId="77777777" w:rsidR="00D167DC" w:rsidRDefault="00D167DC" w:rsidP="00D167DC">
      <w:pPr>
        <w:pStyle w:val="ListBullet"/>
        <w:numPr>
          <w:ilvl w:val="0"/>
          <w:numId w:val="0"/>
        </w:numPr>
        <w:ind w:left="432" w:hanging="432"/>
      </w:pPr>
    </w:p>
    <w:p w14:paraId="0D38E131" w14:textId="2B50EBC0" w:rsidR="00D167DC" w:rsidRDefault="00D167DC" w:rsidP="00D167DC">
      <w:pPr>
        <w:pStyle w:val="ListBullet"/>
        <w:numPr>
          <w:ilvl w:val="0"/>
          <w:numId w:val="0"/>
        </w:numPr>
        <w:ind w:left="432" w:hanging="432"/>
        <w:rPr>
          <w:b/>
          <w:u w:val="single"/>
        </w:rPr>
      </w:pPr>
      <w:r>
        <w:rPr>
          <w:b/>
          <w:u w:val="single"/>
        </w:rPr>
        <w:t xml:space="preserve">Changing the user behaviour </w:t>
      </w:r>
    </w:p>
    <w:p w14:paraId="5A23D28A" w14:textId="77777777" w:rsidR="00D167DC" w:rsidRDefault="00D167DC" w:rsidP="00D167DC">
      <w:pPr>
        <w:pStyle w:val="ListBullet"/>
        <w:numPr>
          <w:ilvl w:val="0"/>
          <w:numId w:val="0"/>
        </w:numPr>
        <w:ind w:left="432" w:hanging="432"/>
        <w:rPr>
          <w:b/>
          <w:u w:val="single"/>
        </w:rPr>
      </w:pPr>
    </w:p>
    <w:p w14:paraId="5A70E2A4" w14:textId="532BEA5E" w:rsidR="00D167DC" w:rsidRDefault="00D167DC" w:rsidP="000B0CF4">
      <w:pPr>
        <w:pStyle w:val="ListBullet"/>
        <w:numPr>
          <w:ilvl w:val="0"/>
          <w:numId w:val="157"/>
        </w:numPr>
      </w:pPr>
      <w:r>
        <w:t xml:space="preserve">Rather than having strict “agent” perspective, we might want to change the user’s goals and behaviour </w:t>
      </w:r>
    </w:p>
    <w:p w14:paraId="1DCC1473" w14:textId="018DC761" w:rsidR="00D167DC" w:rsidRDefault="00D167DC" w:rsidP="000B0CF4">
      <w:pPr>
        <w:pStyle w:val="ListBullet"/>
        <w:numPr>
          <w:ilvl w:val="1"/>
          <w:numId w:val="157"/>
        </w:numPr>
      </w:pPr>
      <w:r>
        <w:t xml:space="preserve">This could be our approach if we’re implementing a component that will try to sell the user our product </w:t>
      </w:r>
    </w:p>
    <w:p w14:paraId="668F646E" w14:textId="3CD68DD1" w:rsidR="00D167DC" w:rsidRDefault="00D167DC" w:rsidP="000B0CF4">
      <w:pPr>
        <w:pStyle w:val="ListBullet"/>
        <w:numPr>
          <w:ilvl w:val="0"/>
          <w:numId w:val="157"/>
        </w:numPr>
      </w:pPr>
      <w:r>
        <w:t xml:space="preserve">Or our goal might be on the benevolent side, such as population health or education goal </w:t>
      </w:r>
    </w:p>
    <w:p w14:paraId="6B0B36F1" w14:textId="41B0EAC0" w:rsidR="00D167DC" w:rsidRDefault="00D167DC" w:rsidP="000B0CF4">
      <w:pPr>
        <w:pStyle w:val="ListBullet"/>
        <w:numPr>
          <w:ilvl w:val="1"/>
          <w:numId w:val="157"/>
        </w:numPr>
      </w:pPr>
      <w:r>
        <w:t xml:space="preserve">To educate the user (build effective </w:t>
      </w:r>
      <w:r w:rsidR="00B209A3">
        <w:t>beliefs</w:t>
      </w:r>
      <w:r>
        <w:t xml:space="preserve"> and correct false ones</w:t>
      </w:r>
      <w:r w:rsidR="00B209A3">
        <w:t>)</w:t>
      </w:r>
    </w:p>
    <w:p w14:paraId="12916123" w14:textId="76630C7A" w:rsidR="00B209A3" w:rsidRDefault="00B209A3" w:rsidP="00685600">
      <w:pPr>
        <w:pStyle w:val="ListBullet"/>
        <w:numPr>
          <w:ilvl w:val="0"/>
          <w:numId w:val="0"/>
        </w:numPr>
        <w:ind w:left="432" w:hanging="432"/>
      </w:pPr>
    </w:p>
    <w:p w14:paraId="78B3FF08" w14:textId="713CE621" w:rsidR="00685600" w:rsidRDefault="00685600" w:rsidP="00685600">
      <w:pPr>
        <w:pStyle w:val="ListBullet"/>
        <w:numPr>
          <w:ilvl w:val="0"/>
          <w:numId w:val="0"/>
        </w:numPr>
        <w:ind w:left="432" w:hanging="432"/>
        <w:rPr>
          <w:b/>
          <w:u w:val="single"/>
        </w:rPr>
      </w:pPr>
      <w:r>
        <w:rPr>
          <w:b/>
          <w:u w:val="single"/>
        </w:rPr>
        <w:t xml:space="preserve">Information Retrieval (IR) </w:t>
      </w:r>
    </w:p>
    <w:p w14:paraId="2C4BC121" w14:textId="77777777" w:rsidR="00685600" w:rsidRDefault="00685600" w:rsidP="00685600">
      <w:pPr>
        <w:pStyle w:val="ListBullet"/>
        <w:numPr>
          <w:ilvl w:val="0"/>
          <w:numId w:val="0"/>
        </w:numPr>
        <w:ind w:left="432" w:hanging="432"/>
        <w:rPr>
          <w:b/>
          <w:u w:val="single"/>
        </w:rPr>
      </w:pPr>
    </w:p>
    <w:p w14:paraId="48556358" w14:textId="5E269369" w:rsidR="00685600" w:rsidRDefault="00685600" w:rsidP="000B0CF4">
      <w:pPr>
        <w:pStyle w:val="ListBullet"/>
        <w:numPr>
          <w:ilvl w:val="0"/>
          <w:numId w:val="158"/>
        </w:numPr>
      </w:pPr>
      <w:r>
        <w:t xml:space="preserve">IR is an interaction paradigm </w:t>
      </w:r>
    </w:p>
    <w:p w14:paraId="5C6CC521" w14:textId="1008AD78" w:rsidR="00685600" w:rsidRDefault="00685600" w:rsidP="000B0CF4">
      <w:pPr>
        <w:pStyle w:val="ListBullet"/>
        <w:numPr>
          <w:ilvl w:val="1"/>
          <w:numId w:val="158"/>
        </w:numPr>
      </w:pPr>
      <w:r>
        <w:t xml:space="preserve">You ask a question you get an answer </w:t>
      </w:r>
    </w:p>
    <w:p w14:paraId="7A9F3BBD" w14:textId="5FAF0E54" w:rsidR="00685600" w:rsidRPr="00685600" w:rsidRDefault="00685600" w:rsidP="000B0CF4">
      <w:pPr>
        <w:pStyle w:val="ListBullet"/>
        <w:numPr>
          <w:ilvl w:val="1"/>
          <w:numId w:val="158"/>
        </w:numPr>
      </w:pPr>
      <w:r>
        <w:t xml:space="preserve">The more a search engine </w:t>
      </w:r>
      <w:r w:rsidR="0024536F">
        <w:t>tailor’s</w:t>
      </w:r>
      <w:r>
        <w:t xml:space="preserve"> results to you the more it’s using its user model </w:t>
      </w:r>
    </w:p>
    <w:p w14:paraId="02295CFF" w14:textId="39D85C71" w:rsidR="0084217E" w:rsidRPr="00A317F8" w:rsidRDefault="0024536F" w:rsidP="0084217E">
      <w:pPr>
        <w:pStyle w:val="ListBullet"/>
        <w:numPr>
          <w:ilvl w:val="0"/>
          <w:numId w:val="0"/>
        </w:numPr>
        <w:ind w:left="432" w:hanging="432"/>
      </w:pPr>
      <w:r>
        <w:rPr>
          <w:noProof/>
          <w:lang w:val="en-GB" w:eastAsia="en-GB"/>
        </w:rPr>
        <w:drawing>
          <wp:anchor distT="0" distB="0" distL="114300" distR="114300" simplePos="0" relativeHeight="251679744" behindDoc="0" locked="0" layoutInCell="1" allowOverlap="1" wp14:anchorId="0E3D264C" wp14:editId="18E1BB37">
            <wp:simplePos x="0" y="0"/>
            <wp:positionH relativeFrom="column">
              <wp:posOffset>736600</wp:posOffset>
            </wp:positionH>
            <wp:positionV relativeFrom="paragraph">
              <wp:posOffset>147320</wp:posOffset>
            </wp:positionV>
            <wp:extent cx="4671060" cy="3024505"/>
            <wp:effectExtent l="0" t="0" r="2540" b="0"/>
            <wp:wrapSquare wrapText="bothSides"/>
            <wp:docPr id="23" name="Picture 23" descr="../Screen%20Shot%202018-06-08%20at%202.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08%20at%202.51.22%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060" cy="30245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4217E" w:rsidRPr="00A317F8">
      <w:footerReference w:type="default" r:id="rId3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0F9CC" w14:textId="77777777" w:rsidR="001263D1" w:rsidRDefault="001263D1">
      <w:r>
        <w:separator/>
      </w:r>
    </w:p>
    <w:p w14:paraId="116BDEC7" w14:textId="77777777" w:rsidR="001263D1" w:rsidRDefault="001263D1"/>
  </w:endnote>
  <w:endnote w:type="continuationSeparator" w:id="0">
    <w:p w14:paraId="3EEE93D7" w14:textId="77777777" w:rsidR="001263D1" w:rsidRDefault="001263D1">
      <w:r>
        <w:continuationSeparator/>
      </w:r>
    </w:p>
    <w:p w14:paraId="61AA6277" w14:textId="77777777" w:rsidR="001263D1" w:rsidRDefault="001263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2B6A9FC" w14:textId="77777777" w:rsidR="00620769" w:rsidRDefault="00620769">
        <w:pPr>
          <w:pStyle w:val="Footer"/>
        </w:pPr>
        <w:r>
          <w:fldChar w:fldCharType="begin"/>
        </w:r>
        <w:r>
          <w:instrText xml:space="preserve"> PAGE   \* MERGEFORMAT </w:instrText>
        </w:r>
        <w:r>
          <w:fldChar w:fldCharType="separate"/>
        </w:r>
        <w:r w:rsidR="007B0A3F">
          <w:rPr>
            <w:noProof/>
          </w:rPr>
          <w:t>65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C0B15" w14:textId="77777777" w:rsidR="001263D1" w:rsidRDefault="001263D1">
      <w:r>
        <w:separator/>
      </w:r>
    </w:p>
    <w:p w14:paraId="5D11DDDF" w14:textId="77777777" w:rsidR="001263D1" w:rsidRDefault="001263D1"/>
  </w:footnote>
  <w:footnote w:type="continuationSeparator" w:id="0">
    <w:p w14:paraId="03B602A8" w14:textId="77777777" w:rsidR="001263D1" w:rsidRDefault="001263D1">
      <w:r>
        <w:continuationSeparator/>
      </w:r>
    </w:p>
    <w:p w14:paraId="7890ABBD" w14:textId="77777777" w:rsidR="001263D1" w:rsidRDefault="001263D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AE483C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C68C4"/>
    <w:multiLevelType w:val="hybridMultilevel"/>
    <w:tmpl w:val="EBB4DE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0F02312"/>
    <w:multiLevelType w:val="hybridMultilevel"/>
    <w:tmpl w:val="3D5C58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1C0A5D"/>
    <w:multiLevelType w:val="hybridMultilevel"/>
    <w:tmpl w:val="8F0645F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027163EA"/>
    <w:multiLevelType w:val="hybridMultilevel"/>
    <w:tmpl w:val="CA4C6F7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3A50D02"/>
    <w:multiLevelType w:val="hybridMultilevel"/>
    <w:tmpl w:val="4A7A9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49575CF"/>
    <w:multiLevelType w:val="hybridMultilevel"/>
    <w:tmpl w:val="AA52B5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4B3031B"/>
    <w:multiLevelType w:val="hybridMultilevel"/>
    <w:tmpl w:val="972CD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7452058"/>
    <w:multiLevelType w:val="hybridMultilevel"/>
    <w:tmpl w:val="FB523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77E0F74"/>
    <w:multiLevelType w:val="hybridMultilevel"/>
    <w:tmpl w:val="0E205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90C4F5D"/>
    <w:multiLevelType w:val="hybridMultilevel"/>
    <w:tmpl w:val="C7B86F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9302433"/>
    <w:multiLevelType w:val="hybridMultilevel"/>
    <w:tmpl w:val="FAFAEEE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09F417FE"/>
    <w:multiLevelType w:val="hybridMultilevel"/>
    <w:tmpl w:val="1C10F0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410AD1"/>
    <w:multiLevelType w:val="hybridMultilevel"/>
    <w:tmpl w:val="618A61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B4459C6"/>
    <w:multiLevelType w:val="hybridMultilevel"/>
    <w:tmpl w:val="7D5CA9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B5561B8"/>
    <w:multiLevelType w:val="hybridMultilevel"/>
    <w:tmpl w:val="221005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B6D7F97"/>
    <w:multiLevelType w:val="hybridMultilevel"/>
    <w:tmpl w:val="2CC860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BE759D7"/>
    <w:multiLevelType w:val="hybridMultilevel"/>
    <w:tmpl w:val="B25AB7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0D744EF5"/>
    <w:multiLevelType w:val="hybridMultilevel"/>
    <w:tmpl w:val="B946605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0DAF1511"/>
    <w:multiLevelType w:val="hybridMultilevel"/>
    <w:tmpl w:val="7B1EAAA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0DC45D07"/>
    <w:multiLevelType w:val="hybridMultilevel"/>
    <w:tmpl w:val="3ABA82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0ED00249"/>
    <w:multiLevelType w:val="hybridMultilevel"/>
    <w:tmpl w:val="CE52B4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F155D16"/>
    <w:multiLevelType w:val="hybridMultilevel"/>
    <w:tmpl w:val="E2487AD0"/>
    <w:lvl w:ilvl="0" w:tplc="08090001">
      <w:start w:val="1"/>
      <w:numFmt w:val="bullet"/>
      <w:lvlText w:val=""/>
      <w:lvlJc w:val="left"/>
      <w:pPr>
        <w:ind w:left="787" w:hanging="360"/>
      </w:pPr>
      <w:rPr>
        <w:rFonts w:ascii="Symbol" w:hAnsi="Symbol" w:hint="default"/>
      </w:rPr>
    </w:lvl>
    <w:lvl w:ilvl="1" w:tplc="08090003">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3">
    <w:nsid w:val="13445A88"/>
    <w:multiLevelType w:val="hybridMultilevel"/>
    <w:tmpl w:val="9FD075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49D793B"/>
    <w:multiLevelType w:val="hybridMultilevel"/>
    <w:tmpl w:val="3A74C4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4CD24BF"/>
    <w:multiLevelType w:val="hybridMultilevel"/>
    <w:tmpl w:val="C3982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5465EAE"/>
    <w:multiLevelType w:val="hybridMultilevel"/>
    <w:tmpl w:val="796A3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158A70E3"/>
    <w:multiLevelType w:val="hybridMultilevel"/>
    <w:tmpl w:val="FCCA6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5BB4B03"/>
    <w:multiLevelType w:val="hybridMultilevel"/>
    <w:tmpl w:val="DC647C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6D1156A"/>
    <w:multiLevelType w:val="hybridMultilevel"/>
    <w:tmpl w:val="70807A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6D46F46"/>
    <w:multiLevelType w:val="hybridMultilevel"/>
    <w:tmpl w:val="5E6AA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73C015D"/>
    <w:multiLevelType w:val="hybridMultilevel"/>
    <w:tmpl w:val="0B701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18B917B9"/>
    <w:multiLevelType w:val="hybridMultilevel"/>
    <w:tmpl w:val="6F36CC2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19D8200E"/>
    <w:multiLevelType w:val="hybridMultilevel"/>
    <w:tmpl w:val="06566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1C6A42CD"/>
    <w:multiLevelType w:val="hybridMultilevel"/>
    <w:tmpl w:val="F118D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1C8E35E6"/>
    <w:multiLevelType w:val="hybridMultilevel"/>
    <w:tmpl w:val="FFF05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1F2B754C"/>
    <w:multiLevelType w:val="hybridMultilevel"/>
    <w:tmpl w:val="61C427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1B378D9"/>
    <w:multiLevelType w:val="hybridMultilevel"/>
    <w:tmpl w:val="E5B6F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3F17F94"/>
    <w:multiLevelType w:val="hybridMultilevel"/>
    <w:tmpl w:val="2A6E3B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25B66DFF"/>
    <w:multiLevelType w:val="hybridMultilevel"/>
    <w:tmpl w:val="21BEC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261708CF"/>
    <w:multiLevelType w:val="hybridMultilevel"/>
    <w:tmpl w:val="3F5054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261952BB"/>
    <w:multiLevelType w:val="hybridMultilevel"/>
    <w:tmpl w:val="CD2A77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26204D55"/>
    <w:multiLevelType w:val="hybridMultilevel"/>
    <w:tmpl w:val="E5A2F9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274427F1"/>
    <w:multiLevelType w:val="hybridMultilevel"/>
    <w:tmpl w:val="F85463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nsid w:val="2A704688"/>
    <w:multiLevelType w:val="hybridMultilevel"/>
    <w:tmpl w:val="3C1663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2BF81676"/>
    <w:multiLevelType w:val="hybridMultilevel"/>
    <w:tmpl w:val="D6EA75B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nsid w:val="2CF60FEE"/>
    <w:multiLevelType w:val="hybridMultilevel"/>
    <w:tmpl w:val="B89830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2D7105B7"/>
    <w:multiLevelType w:val="hybridMultilevel"/>
    <w:tmpl w:val="F28EF8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nsid w:val="2E8C66B4"/>
    <w:multiLevelType w:val="hybridMultilevel"/>
    <w:tmpl w:val="8D741E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nsid w:val="3106789A"/>
    <w:multiLevelType w:val="hybridMultilevel"/>
    <w:tmpl w:val="F88E06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1">
    <w:nsid w:val="32594D9E"/>
    <w:multiLevelType w:val="hybridMultilevel"/>
    <w:tmpl w:val="E08AA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326C1C22"/>
    <w:multiLevelType w:val="hybridMultilevel"/>
    <w:tmpl w:val="EDD494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3293743A"/>
    <w:multiLevelType w:val="hybridMultilevel"/>
    <w:tmpl w:val="28AE16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4">
    <w:nsid w:val="32C32A9C"/>
    <w:multiLevelType w:val="hybridMultilevel"/>
    <w:tmpl w:val="D788FD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5">
    <w:nsid w:val="33F04236"/>
    <w:multiLevelType w:val="hybridMultilevel"/>
    <w:tmpl w:val="A3EC1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nsid w:val="343F185D"/>
    <w:multiLevelType w:val="hybridMultilevel"/>
    <w:tmpl w:val="BE50A3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34626027"/>
    <w:multiLevelType w:val="hybridMultilevel"/>
    <w:tmpl w:val="293A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34FE2293"/>
    <w:multiLevelType w:val="hybridMultilevel"/>
    <w:tmpl w:val="D208314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9">
    <w:nsid w:val="36441F31"/>
    <w:multiLevelType w:val="hybridMultilevel"/>
    <w:tmpl w:val="80C217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0">
    <w:nsid w:val="367E34D4"/>
    <w:multiLevelType w:val="hybridMultilevel"/>
    <w:tmpl w:val="CA605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1">
    <w:nsid w:val="37394DB9"/>
    <w:multiLevelType w:val="hybridMultilevel"/>
    <w:tmpl w:val="E2C083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2">
    <w:nsid w:val="37AD21D6"/>
    <w:multiLevelType w:val="hybridMultilevel"/>
    <w:tmpl w:val="82268F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3">
    <w:nsid w:val="37B37D91"/>
    <w:multiLevelType w:val="hybridMultilevel"/>
    <w:tmpl w:val="FB1616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38753024"/>
    <w:multiLevelType w:val="hybridMultilevel"/>
    <w:tmpl w:val="1F1AB2F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5">
    <w:nsid w:val="3A9E038F"/>
    <w:multiLevelType w:val="hybridMultilevel"/>
    <w:tmpl w:val="72C206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3B811210"/>
    <w:multiLevelType w:val="hybridMultilevel"/>
    <w:tmpl w:val="415A6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3BF2041E"/>
    <w:multiLevelType w:val="hybridMultilevel"/>
    <w:tmpl w:val="641E30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3C9854E9"/>
    <w:multiLevelType w:val="hybridMultilevel"/>
    <w:tmpl w:val="7D84AE6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9">
    <w:nsid w:val="3CB80EA6"/>
    <w:multiLevelType w:val="hybridMultilevel"/>
    <w:tmpl w:val="359E3F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0">
    <w:nsid w:val="3DE07CB3"/>
    <w:multiLevelType w:val="hybridMultilevel"/>
    <w:tmpl w:val="5712A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407177EF"/>
    <w:multiLevelType w:val="hybridMultilevel"/>
    <w:tmpl w:val="D6680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41A10F6C"/>
    <w:multiLevelType w:val="hybridMultilevel"/>
    <w:tmpl w:val="B01EF57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3">
    <w:nsid w:val="41F17A5C"/>
    <w:multiLevelType w:val="hybridMultilevel"/>
    <w:tmpl w:val="EF7C15D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4">
    <w:nsid w:val="42980041"/>
    <w:multiLevelType w:val="hybridMultilevel"/>
    <w:tmpl w:val="2CECB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435F4EA7"/>
    <w:multiLevelType w:val="hybridMultilevel"/>
    <w:tmpl w:val="413C2E9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6">
    <w:nsid w:val="439B4290"/>
    <w:multiLevelType w:val="hybridMultilevel"/>
    <w:tmpl w:val="AC7CA03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7">
    <w:nsid w:val="441767AC"/>
    <w:multiLevelType w:val="hybridMultilevel"/>
    <w:tmpl w:val="11122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8">
    <w:nsid w:val="465F5CBE"/>
    <w:multiLevelType w:val="hybridMultilevel"/>
    <w:tmpl w:val="4BF0B7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474F5E2F"/>
    <w:multiLevelType w:val="hybridMultilevel"/>
    <w:tmpl w:val="F5BCC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47DF7694"/>
    <w:multiLevelType w:val="hybridMultilevel"/>
    <w:tmpl w:val="DB1AFE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47E314A1"/>
    <w:multiLevelType w:val="hybridMultilevel"/>
    <w:tmpl w:val="39A01C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48AB7C5C"/>
    <w:multiLevelType w:val="hybridMultilevel"/>
    <w:tmpl w:val="52EC9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495F0FCB"/>
    <w:multiLevelType w:val="hybridMultilevel"/>
    <w:tmpl w:val="092C48B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4">
    <w:nsid w:val="499A4C1B"/>
    <w:multiLevelType w:val="hybridMultilevel"/>
    <w:tmpl w:val="B8B20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4A9F073C"/>
    <w:multiLevelType w:val="hybridMultilevel"/>
    <w:tmpl w:val="55F06C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4AF42B2B"/>
    <w:multiLevelType w:val="hybridMultilevel"/>
    <w:tmpl w:val="92EC00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4B0F520E"/>
    <w:multiLevelType w:val="hybridMultilevel"/>
    <w:tmpl w:val="687CCA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8">
    <w:nsid w:val="4B1414CA"/>
    <w:multiLevelType w:val="hybridMultilevel"/>
    <w:tmpl w:val="8968FE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4B7513DB"/>
    <w:multiLevelType w:val="hybridMultilevel"/>
    <w:tmpl w:val="BFCA5CE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90">
    <w:nsid w:val="4C826C4A"/>
    <w:multiLevelType w:val="hybridMultilevel"/>
    <w:tmpl w:val="59CC6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4C9D592E"/>
    <w:multiLevelType w:val="hybridMultilevel"/>
    <w:tmpl w:val="EDD8F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4E5D089F"/>
    <w:multiLevelType w:val="hybridMultilevel"/>
    <w:tmpl w:val="C5BC6A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4FBB6C99"/>
    <w:multiLevelType w:val="hybridMultilevel"/>
    <w:tmpl w:val="728A85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4FE82D2D"/>
    <w:multiLevelType w:val="hybridMultilevel"/>
    <w:tmpl w:val="AB042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500102DB"/>
    <w:multiLevelType w:val="hybridMultilevel"/>
    <w:tmpl w:val="647A2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50157CE7"/>
    <w:multiLevelType w:val="hybridMultilevel"/>
    <w:tmpl w:val="DF7E76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7">
    <w:nsid w:val="50C670A1"/>
    <w:multiLevelType w:val="hybridMultilevel"/>
    <w:tmpl w:val="CB9EFD9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8">
    <w:nsid w:val="52762CE9"/>
    <w:multiLevelType w:val="hybridMultilevel"/>
    <w:tmpl w:val="29D8C2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5368124B"/>
    <w:multiLevelType w:val="hybridMultilevel"/>
    <w:tmpl w:val="14D82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5482581F"/>
    <w:multiLevelType w:val="hybridMultilevel"/>
    <w:tmpl w:val="D9D8F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550B5575"/>
    <w:multiLevelType w:val="hybridMultilevel"/>
    <w:tmpl w:val="80B893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565E2326"/>
    <w:multiLevelType w:val="hybridMultilevel"/>
    <w:tmpl w:val="613C9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566A624A"/>
    <w:multiLevelType w:val="hybridMultilevel"/>
    <w:tmpl w:val="DD5EEF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56B22192"/>
    <w:multiLevelType w:val="hybridMultilevel"/>
    <w:tmpl w:val="251897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573C6207"/>
    <w:multiLevelType w:val="hybridMultilevel"/>
    <w:tmpl w:val="0A40813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6">
    <w:nsid w:val="57C43BEC"/>
    <w:multiLevelType w:val="hybridMultilevel"/>
    <w:tmpl w:val="34200A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59A306D4"/>
    <w:multiLevelType w:val="hybridMultilevel"/>
    <w:tmpl w:val="285241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8">
    <w:nsid w:val="5A09471A"/>
    <w:multiLevelType w:val="hybridMultilevel"/>
    <w:tmpl w:val="DE96C5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nsid w:val="5ABD5078"/>
    <w:multiLevelType w:val="hybridMultilevel"/>
    <w:tmpl w:val="BBE26334"/>
    <w:lvl w:ilvl="0" w:tplc="14090001">
      <w:start w:val="1"/>
      <w:numFmt w:val="bullet"/>
      <w:lvlText w:val=""/>
      <w:lvlJc w:val="left"/>
      <w:pPr>
        <w:ind w:left="858" w:hanging="360"/>
      </w:pPr>
      <w:rPr>
        <w:rFonts w:ascii="Symbol" w:hAnsi="Symbol" w:hint="default"/>
      </w:rPr>
    </w:lvl>
    <w:lvl w:ilvl="1" w:tplc="14090003" w:tentative="1">
      <w:start w:val="1"/>
      <w:numFmt w:val="bullet"/>
      <w:lvlText w:val="o"/>
      <w:lvlJc w:val="left"/>
      <w:pPr>
        <w:ind w:left="1578" w:hanging="360"/>
      </w:pPr>
      <w:rPr>
        <w:rFonts w:ascii="Courier New" w:hAnsi="Courier New" w:cs="Courier New" w:hint="default"/>
      </w:rPr>
    </w:lvl>
    <w:lvl w:ilvl="2" w:tplc="14090005" w:tentative="1">
      <w:start w:val="1"/>
      <w:numFmt w:val="bullet"/>
      <w:lvlText w:val=""/>
      <w:lvlJc w:val="left"/>
      <w:pPr>
        <w:ind w:left="2298" w:hanging="360"/>
      </w:pPr>
      <w:rPr>
        <w:rFonts w:ascii="Wingdings" w:hAnsi="Wingdings" w:hint="default"/>
      </w:rPr>
    </w:lvl>
    <w:lvl w:ilvl="3" w:tplc="14090001" w:tentative="1">
      <w:start w:val="1"/>
      <w:numFmt w:val="bullet"/>
      <w:lvlText w:val=""/>
      <w:lvlJc w:val="left"/>
      <w:pPr>
        <w:ind w:left="3018" w:hanging="360"/>
      </w:pPr>
      <w:rPr>
        <w:rFonts w:ascii="Symbol" w:hAnsi="Symbol" w:hint="default"/>
      </w:rPr>
    </w:lvl>
    <w:lvl w:ilvl="4" w:tplc="14090003" w:tentative="1">
      <w:start w:val="1"/>
      <w:numFmt w:val="bullet"/>
      <w:lvlText w:val="o"/>
      <w:lvlJc w:val="left"/>
      <w:pPr>
        <w:ind w:left="3738" w:hanging="360"/>
      </w:pPr>
      <w:rPr>
        <w:rFonts w:ascii="Courier New" w:hAnsi="Courier New" w:cs="Courier New" w:hint="default"/>
      </w:rPr>
    </w:lvl>
    <w:lvl w:ilvl="5" w:tplc="14090005" w:tentative="1">
      <w:start w:val="1"/>
      <w:numFmt w:val="bullet"/>
      <w:lvlText w:val=""/>
      <w:lvlJc w:val="left"/>
      <w:pPr>
        <w:ind w:left="4458" w:hanging="360"/>
      </w:pPr>
      <w:rPr>
        <w:rFonts w:ascii="Wingdings" w:hAnsi="Wingdings" w:hint="default"/>
      </w:rPr>
    </w:lvl>
    <w:lvl w:ilvl="6" w:tplc="14090001" w:tentative="1">
      <w:start w:val="1"/>
      <w:numFmt w:val="bullet"/>
      <w:lvlText w:val=""/>
      <w:lvlJc w:val="left"/>
      <w:pPr>
        <w:ind w:left="5178" w:hanging="360"/>
      </w:pPr>
      <w:rPr>
        <w:rFonts w:ascii="Symbol" w:hAnsi="Symbol" w:hint="default"/>
      </w:rPr>
    </w:lvl>
    <w:lvl w:ilvl="7" w:tplc="14090003" w:tentative="1">
      <w:start w:val="1"/>
      <w:numFmt w:val="bullet"/>
      <w:lvlText w:val="o"/>
      <w:lvlJc w:val="left"/>
      <w:pPr>
        <w:ind w:left="5898" w:hanging="360"/>
      </w:pPr>
      <w:rPr>
        <w:rFonts w:ascii="Courier New" w:hAnsi="Courier New" w:cs="Courier New" w:hint="default"/>
      </w:rPr>
    </w:lvl>
    <w:lvl w:ilvl="8" w:tplc="14090005" w:tentative="1">
      <w:start w:val="1"/>
      <w:numFmt w:val="bullet"/>
      <w:lvlText w:val=""/>
      <w:lvlJc w:val="left"/>
      <w:pPr>
        <w:ind w:left="6618" w:hanging="360"/>
      </w:pPr>
      <w:rPr>
        <w:rFonts w:ascii="Wingdings" w:hAnsi="Wingdings" w:hint="default"/>
      </w:rPr>
    </w:lvl>
  </w:abstractNum>
  <w:abstractNum w:abstractNumId="110">
    <w:nsid w:val="5AD851E7"/>
    <w:multiLevelType w:val="hybridMultilevel"/>
    <w:tmpl w:val="951CD30E"/>
    <w:lvl w:ilvl="0" w:tplc="08090001">
      <w:start w:val="1"/>
      <w:numFmt w:val="bullet"/>
      <w:lvlText w:val=""/>
      <w:lvlJc w:val="left"/>
      <w:pPr>
        <w:ind w:left="787" w:hanging="360"/>
      </w:pPr>
      <w:rPr>
        <w:rFonts w:ascii="Symbol" w:hAnsi="Symbol" w:hint="default"/>
      </w:rPr>
    </w:lvl>
    <w:lvl w:ilvl="1" w:tplc="08090003">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11">
    <w:nsid w:val="5C060F2B"/>
    <w:multiLevelType w:val="hybridMultilevel"/>
    <w:tmpl w:val="26027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nsid w:val="5CDB06CC"/>
    <w:multiLevelType w:val="hybridMultilevel"/>
    <w:tmpl w:val="DDEE8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5DAB3606"/>
    <w:multiLevelType w:val="hybridMultilevel"/>
    <w:tmpl w:val="85F48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5E4D736E"/>
    <w:multiLevelType w:val="hybridMultilevel"/>
    <w:tmpl w:val="2F9489F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5">
    <w:nsid w:val="5FE46D72"/>
    <w:multiLevelType w:val="hybridMultilevel"/>
    <w:tmpl w:val="0C929F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61780473"/>
    <w:multiLevelType w:val="hybridMultilevel"/>
    <w:tmpl w:val="AF447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63377651"/>
    <w:multiLevelType w:val="hybridMultilevel"/>
    <w:tmpl w:val="9348BB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63AF6AE1"/>
    <w:multiLevelType w:val="hybridMultilevel"/>
    <w:tmpl w:val="F096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63DF3BAD"/>
    <w:multiLevelType w:val="hybridMultilevel"/>
    <w:tmpl w:val="9D36C7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nsid w:val="63E63C02"/>
    <w:multiLevelType w:val="hybridMultilevel"/>
    <w:tmpl w:val="ADE487A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1">
    <w:nsid w:val="641F4AFF"/>
    <w:multiLevelType w:val="hybridMultilevel"/>
    <w:tmpl w:val="BEF071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nsid w:val="649039BE"/>
    <w:multiLevelType w:val="hybridMultilevel"/>
    <w:tmpl w:val="C46C18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nsid w:val="65291167"/>
    <w:multiLevelType w:val="hybridMultilevel"/>
    <w:tmpl w:val="BBB80204"/>
    <w:lvl w:ilvl="0" w:tplc="14090001">
      <w:start w:val="1"/>
      <w:numFmt w:val="bullet"/>
      <w:lvlText w:val=""/>
      <w:lvlJc w:val="left"/>
      <w:pPr>
        <w:ind w:left="783" w:hanging="360"/>
      </w:pPr>
      <w:rPr>
        <w:rFonts w:ascii="Symbol" w:hAnsi="Symbol" w:hint="default"/>
      </w:rPr>
    </w:lvl>
    <w:lvl w:ilvl="1" w:tplc="14090003" w:tentative="1">
      <w:start w:val="1"/>
      <w:numFmt w:val="bullet"/>
      <w:lvlText w:val="o"/>
      <w:lvlJc w:val="left"/>
      <w:pPr>
        <w:ind w:left="1503" w:hanging="360"/>
      </w:pPr>
      <w:rPr>
        <w:rFonts w:ascii="Courier New" w:hAnsi="Courier New" w:cs="Courier New" w:hint="default"/>
      </w:rPr>
    </w:lvl>
    <w:lvl w:ilvl="2" w:tplc="14090005" w:tentative="1">
      <w:start w:val="1"/>
      <w:numFmt w:val="bullet"/>
      <w:lvlText w:val=""/>
      <w:lvlJc w:val="left"/>
      <w:pPr>
        <w:ind w:left="2223" w:hanging="360"/>
      </w:pPr>
      <w:rPr>
        <w:rFonts w:ascii="Wingdings" w:hAnsi="Wingdings" w:hint="default"/>
      </w:rPr>
    </w:lvl>
    <w:lvl w:ilvl="3" w:tplc="14090001" w:tentative="1">
      <w:start w:val="1"/>
      <w:numFmt w:val="bullet"/>
      <w:lvlText w:val=""/>
      <w:lvlJc w:val="left"/>
      <w:pPr>
        <w:ind w:left="2943" w:hanging="360"/>
      </w:pPr>
      <w:rPr>
        <w:rFonts w:ascii="Symbol" w:hAnsi="Symbol" w:hint="default"/>
      </w:rPr>
    </w:lvl>
    <w:lvl w:ilvl="4" w:tplc="14090003" w:tentative="1">
      <w:start w:val="1"/>
      <w:numFmt w:val="bullet"/>
      <w:lvlText w:val="o"/>
      <w:lvlJc w:val="left"/>
      <w:pPr>
        <w:ind w:left="3663" w:hanging="360"/>
      </w:pPr>
      <w:rPr>
        <w:rFonts w:ascii="Courier New" w:hAnsi="Courier New" w:cs="Courier New" w:hint="default"/>
      </w:rPr>
    </w:lvl>
    <w:lvl w:ilvl="5" w:tplc="14090005" w:tentative="1">
      <w:start w:val="1"/>
      <w:numFmt w:val="bullet"/>
      <w:lvlText w:val=""/>
      <w:lvlJc w:val="left"/>
      <w:pPr>
        <w:ind w:left="4383" w:hanging="360"/>
      </w:pPr>
      <w:rPr>
        <w:rFonts w:ascii="Wingdings" w:hAnsi="Wingdings" w:hint="default"/>
      </w:rPr>
    </w:lvl>
    <w:lvl w:ilvl="6" w:tplc="14090001" w:tentative="1">
      <w:start w:val="1"/>
      <w:numFmt w:val="bullet"/>
      <w:lvlText w:val=""/>
      <w:lvlJc w:val="left"/>
      <w:pPr>
        <w:ind w:left="5103" w:hanging="360"/>
      </w:pPr>
      <w:rPr>
        <w:rFonts w:ascii="Symbol" w:hAnsi="Symbol" w:hint="default"/>
      </w:rPr>
    </w:lvl>
    <w:lvl w:ilvl="7" w:tplc="14090003" w:tentative="1">
      <w:start w:val="1"/>
      <w:numFmt w:val="bullet"/>
      <w:lvlText w:val="o"/>
      <w:lvlJc w:val="left"/>
      <w:pPr>
        <w:ind w:left="5823" w:hanging="360"/>
      </w:pPr>
      <w:rPr>
        <w:rFonts w:ascii="Courier New" w:hAnsi="Courier New" w:cs="Courier New" w:hint="default"/>
      </w:rPr>
    </w:lvl>
    <w:lvl w:ilvl="8" w:tplc="14090005" w:tentative="1">
      <w:start w:val="1"/>
      <w:numFmt w:val="bullet"/>
      <w:lvlText w:val=""/>
      <w:lvlJc w:val="left"/>
      <w:pPr>
        <w:ind w:left="6543" w:hanging="360"/>
      </w:pPr>
      <w:rPr>
        <w:rFonts w:ascii="Wingdings" w:hAnsi="Wingdings" w:hint="default"/>
      </w:rPr>
    </w:lvl>
  </w:abstractNum>
  <w:abstractNum w:abstractNumId="124">
    <w:nsid w:val="66D66FD6"/>
    <w:multiLevelType w:val="hybridMultilevel"/>
    <w:tmpl w:val="538A2C8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5">
    <w:nsid w:val="67631702"/>
    <w:multiLevelType w:val="hybridMultilevel"/>
    <w:tmpl w:val="C2887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nsid w:val="677710CA"/>
    <w:multiLevelType w:val="hybridMultilevel"/>
    <w:tmpl w:val="60BA5C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8">
    <w:nsid w:val="691221CA"/>
    <w:multiLevelType w:val="hybridMultilevel"/>
    <w:tmpl w:val="E75670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nsid w:val="6B5C7D1F"/>
    <w:multiLevelType w:val="hybridMultilevel"/>
    <w:tmpl w:val="BD3667F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0">
    <w:nsid w:val="6BB53B94"/>
    <w:multiLevelType w:val="hybridMultilevel"/>
    <w:tmpl w:val="D3C264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nsid w:val="6BD35090"/>
    <w:multiLevelType w:val="hybridMultilevel"/>
    <w:tmpl w:val="E5F203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6BE756F0"/>
    <w:multiLevelType w:val="hybridMultilevel"/>
    <w:tmpl w:val="C48CB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nsid w:val="6DF76065"/>
    <w:multiLevelType w:val="hybridMultilevel"/>
    <w:tmpl w:val="8C900F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nsid w:val="6E7E175E"/>
    <w:multiLevelType w:val="hybridMultilevel"/>
    <w:tmpl w:val="53EA9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6F526EB1"/>
    <w:multiLevelType w:val="hybridMultilevel"/>
    <w:tmpl w:val="B09A7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nsid w:val="70985A58"/>
    <w:multiLevelType w:val="hybridMultilevel"/>
    <w:tmpl w:val="754A35F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7">
    <w:nsid w:val="70BB7B37"/>
    <w:multiLevelType w:val="hybridMultilevel"/>
    <w:tmpl w:val="6076F0A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8">
    <w:nsid w:val="711C0C5A"/>
    <w:multiLevelType w:val="hybridMultilevel"/>
    <w:tmpl w:val="26667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nsid w:val="71801D45"/>
    <w:multiLevelType w:val="hybridMultilevel"/>
    <w:tmpl w:val="1D0467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nsid w:val="71E400FA"/>
    <w:multiLevelType w:val="hybridMultilevel"/>
    <w:tmpl w:val="2B548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nsid w:val="73DA5343"/>
    <w:multiLevelType w:val="hybridMultilevel"/>
    <w:tmpl w:val="D29EB94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2">
    <w:nsid w:val="75307DDB"/>
    <w:multiLevelType w:val="hybridMultilevel"/>
    <w:tmpl w:val="33221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nsid w:val="75A7674E"/>
    <w:multiLevelType w:val="hybridMultilevel"/>
    <w:tmpl w:val="D4B00D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nsid w:val="75BA3C44"/>
    <w:multiLevelType w:val="hybridMultilevel"/>
    <w:tmpl w:val="7EC864A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5">
    <w:nsid w:val="7666746A"/>
    <w:multiLevelType w:val="hybridMultilevel"/>
    <w:tmpl w:val="976EE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76777818"/>
    <w:multiLevelType w:val="hybridMultilevel"/>
    <w:tmpl w:val="FF727C3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7">
    <w:nsid w:val="77A9690F"/>
    <w:multiLevelType w:val="hybridMultilevel"/>
    <w:tmpl w:val="48346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8">
    <w:nsid w:val="77AA0A74"/>
    <w:multiLevelType w:val="hybridMultilevel"/>
    <w:tmpl w:val="572A3D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nsid w:val="78401004"/>
    <w:multiLevelType w:val="hybridMultilevel"/>
    <w:tmpl w:val="446E9A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nsid w:val="794B7415"/>
    <w:multiLevelType w:val="hybridMultilevel"/>
    <w:tmpl w:val="1CF07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796F62DD"/>
    <w:multiLevelType w:val="hybridMultilevel"/>
    <w:tmpl w:val="1E4A3D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2">
    <w:nsid w:val="79F625BA"/>
    <w:multiLevelType w:val="hybridMultilevel"/>
    <w:tmpl w:val="CFFA4E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nsid w:val="7AB1274B"/>
    <w:multiLevelType w:val="hybridMultilevel"/>
    <w:tmpl w:val="61CE8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7D4C237A"/>
    <w:multiLevelType w:val="hybridMultilevel"/>
    <w:tmpl w:val="DA92C93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5">
    <w:nsid w:val="7DB30471"/>
    <w:multiLevelType w:val="hybridMultilevel"/>
    <w:tmpl w:val="3D1258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6">
    <w:nsid w:val="7E640AC3"/>
    <w:multiLevelType w:val="hybridMultilevel"/>
    <w:tmpl w:val="FDB6C6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7">
    <w:nsid w:val="7E6710EA"/>
    <w:multiLevelType w:val="hybridMultilevel"/>
    <w:tmpl w:val="45145C4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8">
    <w:nsid w:val="7FE42198"/>
    <w:multiLevelType w:val="hybridMultilevel"/>
    <w:tmpl w:val="ED009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127"/>
  </w:num>
  <w:num w:numId="3">
    <w:abstractNumId w:val="107"/>
  </w:num>
  <w:num w:numId="4">
    <w:abstractNumId w:val="61"/>
  </w:num>
  <w:num w:numId="5">
    <w:abstractNumId w:val="75"/>
  </w:num>
  <w:num w:numId="6">
    <w:abstractNumId w:val="50"/>
  </w:num>
  <w:num w:numId="7">
    <w:abstractNumId w:val="64"/>
  </w:num>
  <w:num w:numId="8">
    <w:abstractNumId w:val="44"/>
  </w:num>
  <w:num w:numId="9">
    <w:abstractNumId w:val="46"/>
  </w:num>
  <w:num w:numId="10">
    <w:abstractNumId w:val="62"/>
  </w:num>
  <w:num w:numId="11">
    <w:abstractNumId w:val="53"/>
  </w:num>
  <w:num w:numId="12">
    <w:abstractNumId w:val="4"/>
  </w:num>
  <w:num w:numId="13">
    <w:abstractNumId w:val="59"/>
  </w:num>
  <w:num w:numId="14">
    <w:abstractNumId w:val="1"/>
  </w:num>
  <w:num w:numId="15">
    <w:abstractNumId w:val="124"/>
  </w:num>
  <w:num w:numId="16">
    <w:abstractNumId w:val="68"/>
  </w:num>
  <w:num w:numId="17">
    <w:abstractNumId w:val="83"/>
  </w:num>
  <w:num w:numId="18">
    <w:abstractNumId w:val="151"/>
  </w:num>
  <w:num w:numId="19">
    <w:abstractNumId w:val="87"/>
  </w:num>
  <w:num w:numId="20">
    <w:abstractNumId w:val="96"/>
  </w:num>
  <w:num w:numId="21">
    <w:abstractNumId w:val="60"/>
  </w:num>
  <w:num w:numId="22">
    <w:abstractNumId w:val="76"/>
  </w:num>
  <w:num w:numId="23">
    <w:abstractNumId w:val="97"/>
  </w:num>
  <w:num w:numId="24">
    <w:abstractNumId w:val="20"/>
  </w:num>
  <w:num w:numId="25">
    <w:abstractNumId w:val="58"/>
  </w:num>
  <w:num w:numId="26">
    <w:abstractNumId w:val="49"/>
  </w:num>
  <w:num w:numId="27">
    <w:abstractNumId w:val="136"/>
  </w:num>
  <w:num w:numId="28">
    <w:abstractNumId w:val="32"/>
  </w:num>
  <w:num w:numId="29">
    <w:abstractNumId w:val="141"/>
  </w:num>
  <w:num w:numId="30">
    <w:abstractNumId w:val="48"/>
  </w:num>
  <w:num w:numId="31">
    <w:abstractNumId w:val="156"/>
  </w:num>
  <w:num w:numId="32">
    <w:abstractNumId w:val="55"/>
  </w:num>
  <w:num w:numId="33">
    <w:abstractNumId w:val="89"/>
  </w:num>
  <w:num w:numId="34">
    <w:abstractNumId w:val="154"/>
  </w:num>
  <w:num w:numId="35">
    <w:abstractNumId w:val="146"/>
  </w:num>
  <w:num w:numId="36">
    <w:abstractNumId w:val="54"/>
  </w:num>
  <w:num w:numId="37">
    <w:abstractNumId w:val="144"/>
  </w:num>
  <w:num w:numId="38">
    <w:abstractNumId w:val="137"/>
  </w:num>
  <w:num w:numId="39">
    <w:abstractNumId w:val="77"/>
  </w:num>
  <w:num w:numId="40">
    <w:abstractNumId w:val="123"/>
  </w:num>
  <w:num w:numId="41">
    <w:abstractNumId w:val="147"/>
  </w:num>
  <w:num w:numId="42">
    <w:abstractNumId w:val="105"/>
  </w:num>
  <w:num w:numId="43">
    <w:abstractNumId w:val="72"/>
  </w:num>
  <w:num w:numId="44">
    <w:abstractNumId w:val="69"/>
  </w:num>
  <w:num w:numId="45">
    <w:abstractNumId w:val="155"/>
  </w:num>
  <w:num w:numId="46">
    <w:abstractNumId w:val="129"/>
  </w:num>
  <w:num w:numId="47">
    <w:abstractNumId w:val="17"/>
  </w:num>
  <w:num w:numId="48">
    <w:abstractNumId w:val="114"/>
  </w:num>
  <w:num w:numId="49">
    <w:abstractNumId w:val="120"/>
  </w:num>
  <w:num w:numId="50">
    <w:abstractNumId w:val="109"/>
  </w:num>
  <w:num w:numId="51">
    <w:abstractNumId w:val="157"/>
  </w:num>
  <w:num w:numId="52">
    <w:abstractNumId w:val="43"/>
  </w:num>
  <w:num w:numId="53">
    <w:abstractNumId w:val="3"/>
  </w:num>
  <w:num w:numId="54">
    <w:abstractNumId w:val="18"/>
  </w:num>
  <w:num w:numId="55">
    <w:abstractNumId w:val="11"/>
  </w:num>
  <w:num w:numId="56">
    <w:abstractNumId w:val="73"/>
  </w:num>
  <w:num w:numId="57">
    <w:abstractNumId w:val="19"/>
  </w:num>
  <w:num w:numId="58">
    <w:abstractNumId w:val="92"/>
  </w:num>
  <w:num w:numId="59">
    <w:abstractNumId w:val="71"/>
  </w:num>
  <w:num w:numId="60">
    <w:abstractNumId w:val="108"/>
  </w:num>
  <w:num w:numId="61">
    <w:abstractNumId w:val="31"/>
  </w:num>
  <w:num w:numId="62">
    <w:abstractNumId w:val="16"/>
  </w:num>
  <w:num w:numId="63">
    <w:abstractNumId w:val="95"/>
  </w:num>
  <w:num w:numId="64">
    <w:abstractNumId w:val="99"/>
  </w:num>
  <w:num w:numId="65">
    <w:abstractNumId w:val="104"/>
  </w:num>
  <w:num w:numId="66">
    <w:abstractNumId w:val="131"/>
  </w:num>
  <w:num w:numId="67">
    <w:abstractNumId w:val="125"/>
  </w:num>
  <w:num w:numId="68">
    <w:abstractNumId w:val="28"/>
  </w:num>
  <w:num w:numId="69">
    <w:abstractNumId w:val="70"/>
  </w:num>
  <w:num w:numId="70">
    <w:abstractNumId w:val="150"/>
  </w:num>
  <w:num w:numId="71">
    <w:abstractNumId w:val="27"/>
  </w:num>
  <w:num w:numId="72">
    <w:abstractNumId w:val="38"/>
  </w:num>
  <w:num w:numId="73">
    <w:abstractNumId w:val="152"/>
  </w:num>
  <w:num w:numId="74">
    <w:abstractNumId w:val="12"/>
  </w:num>
  <w:num w:numId="75">
    <w:abstractNumId w:val="8"/>
  </w:num>
  <w:num w:numId="76">
    <w:abstractNumId w:val="84"/>
  </w:num>
  <w:num w:numId="77">
    <w:abstractNumId w:val="33"/>
  </w:num>
  <w:num w:numId="78">
    <w:abstractNumId w:val="94"/>
  </w:num>
  <w:num w:numId="79">
    <w:abstractNumId w:val="100"/>
  </w:num>
  <w:num w:numId="80">
    <w:abstractNumId w:val="106"/>
  </w:num>
  <w:num w:numId="81">
    <w:abstractNumId w:val="143"/>
  </w:num>
  <w:num w:numId="82">
    <w:abstractNumId w:val="26"/>
  </w:num>
  <w:num w:numId="83">
    <w:abstractNumId w:val="93"/>
  </w:num>
  <w:num w:numId="84">
    <w:abstractNumId w:val="57"/>
  </w:num>
  <w:num w:numId="85">
    <w:abstractNumId w:val="80"/>
  </w:num>
  <w:num w:numId="86">
    <w:abstractNumId w:val="2"/>
  </w:num>
  <w:num w:numId="87">
    <w:abstractNumId w:val="29"/>
  </w:num>
  <w:num w:numId="88">
    <w:abstractNumId w:val="133"/>
  </w:num>
  <w:num w:numId="89">
    <w:abstractNumId w:val="149"/>
  </w:num>
  <w:num w:numId="90">
    <w:abstractNumId w:val="142"/>
  </w:num>
  <w:num w:numId="91">
    <w:abstractNumId w:val="126"/>
  </w:num>
  <w:num w:numId="92">
    <w:abstractNumId w:val="67"/>
  </w:num>
  <w:num w:numId="93">
    <w:abstractNumId w:val="74"/>
  </w:num>
  <w:num w:numId="94">
    <w:abstractNumId w:val="7"/>
  </w:num>
  <w:num w:numId="95">
    <w:abstractNumId w:val="91"/>
  </w:num>
  <w:num w:numId="96">
    <w:abstractNumId w:val="130"/>
  </w:num>
  <w:num w:numId="97">
    <w:abstractNumId w:val="47"/>
  </w:num>
  <w:num w:numId="98">
    <w:abstractNumId w:val="153"/>
  </w:num>
  <w:num w:numId="99">
    <w:abstractNumId w:val="117"/>
  </w:num>
  <w:num w:numId="100">
    <w:abstractNumId w:val="6"/>
  </w:num>
  <w:num w:numId="101">
    <w:abstractNumId w:val="79"/>
  </w:num>
  <w:num w:numId="102">
    <w:abstractNumId w:val="14"/>
  </w:num>
  <w:num w:numId="103">
    <w:abstractNumId w:val="5"/>
  </w:num>
  <w:num w:numId="104">
    <w:abstractNumId w:val="56"/>
  </w:num>
  <w:num w:numId="105">
    <w:abstractNumId w:val="65"/>
  </w:num>
  <w:num w:numId="106">
    <w:abstractNumId w:val="25"/>
  </w:num>
  <w:num w:numId="107">
    <w:abstractNumId w:val="121"/>
  </w:num>
  <w:num w:numId="108">
    <w:abstractNumId w:val="102"/>
  </w:num>
  <w:num w:numId="109">
    <w:abstractNumId w:val="145"/>
  </w:num>
  <w:num w:numId="110">
    <w:abstractNumId w:val="22"/>
  </w:num>
  <w:num w:numId="111">
    <w:abstractNumId w:val="15"/>
  </w:num>
  <w:num w:numId="112">
    <w:abstractNumId w:val="78"/>
  </w:num>
  <w:num w:numId="113">
    <w:abstractNumId w:val="98"/>
  </w:num>
  <w:num w:numId="114">
    <w:abstractNumId w:val="101"/>
  </w:num>
  <w:num w:numId="115">
    <w:abstractNumId w:val="128"/>
  </w:num>
  <w:num w:numId="116">
    <w:abstractNumId w:val="34"/>
  </w:num>
  <w:num w:numId="117">
    <w:abstractNumId w:val="85"/>
  </w:num>
  <w:num w:numId="118">
    <w:abstractNumId w:val="9"/>
  </w:num>
  <w:num w:numId="119">
    <w:abstractNumId w:val="41"/>
  </w:num>
  <w:num w:numId="120">
    <w:abstractNumId w:val="132"/>
  </w:num>
  <w:num w:numId="121">
    <w:abstractNumId w:val="42"/>
  </w:num>
  <w:num w:numId="122">
    <w:abstractNumId w:val="111"/>
  </w:num>
  <w:num w:numId="123">
    <w:abstractNumId w:val="45"/>
  </w:num>
  <w:num w:numId="124">
    <w:abstractNumId w:val="35"/>
  </w:num>
  <w:num w:numId="125">
    <w:abstractNumId w:val="116"/>
  </w:num>
  <w:num w:numId="126">
    <w:abstractNumId w:val="138"/>
  </w:num>
  <w:num w:numId="127">
    <w:abstractNumId w:val="30"/>
  </w:num>
  <w:num w:numId="128">
    <w:abstractNumId w:val="23"/>
  </w:num>
  <w:num w:numId="129">
    <w:abstractNumId w:val="115"/>
  </w:num>
  <w:num w:numId="130">
    <w:abstractNumId w:val="113"/>
  </w:num>
  <w:num w:numId="131">
    <w:abstractNumId w:val="148"/>
  </w:num>
  <w:num w:numId="132">
    <w:abstractNumId w:val="39"/>
  </w:num>
  <w:num w:numId="133">
    <w:abstractNumId w:val="10"/>
  </w:num>
  <w:num w:numId="134">
    <w:abstractNumId w:val="119"/>
  </w:num>
  <w:num w:numId="135">
    <w:abstractNumId w:val="122"/>
  </w:num>
  <w:num w:numId="136">
    <w:abstractNumId w:val="40"/>
  </w:num>
  <w:num w:numId="137">
    <w:abstractNumId w:val="86"/>
  </w:num>
  <w:num w:numId="138">
    <w:abstractNumId w:val="66"/>
  </w:num>
  <w:num w:numId="139">
    <w:abstractNumId w:val="112"/>
  </w:num>
  <w:num w:numId="140">
    <w:abstractNumId w:val="24"/>
  </w:num>
  <w:num w:numId="141">
    <w:abstractNumId w:val="135"/>
  </w:num>
  <w:num w:numId="142">
    <w:abstractNumId w:val="140"/>
  </w:num>
  <w:num w:numId="143">
    <w:abstractNumId w:val="90"/>
  </w:num>
  <w:num w:numId="144">
    <w:abstractNumId w:val="139"/>
  </w:num>
  <w:num w:numId="145">
    <w:abstractNumId w:val="158"/>
  </w:num>
  <w:num w:numId="146">
    <w:abstractNumId w:val="36"/>
  </w:num>
  <w:num w:numId="147">
    <w:abstractNumId w:val="110"/>
  </w:num>
  <w:num w:numId="148">
    <w:abstractNumId w:val="88"/>
  </w:num>
  <w:num w:numId="149">
    <w:abstractNumId w:val="81"/>
  </w:num>
  <w:num w:numId="150">
    <w:abstractNumId w:val="103"/>
  </w:num>
  <w:num w:numId="151">
    <w:abstractNumId w:val="13"/>
  </w:num>
  <w:num w:numId="152">
    <w:abstractNumId w:val="134"/>
  </w:num>
  <w:num w:numId="153">
    <w:abstractNumId w:val="51"/>
  </w:num>
  <w:num w:numId="154">
    <w:abstractNumId w:val="52"/>
  </w:num>
  <w:num w:numId="155">
    <w:abstractNumId w:val="118"/>
  </w:num>
  <w:num w:numId="156">
    <w:abstractNumId w:val="82"/>
  </w:num>
  <w:num w:numId="157">
    <w:abstractNumId w:val="63"/>
  </w:num>
  <w:num w:numId="158">
    <w:abstractNumId w:val="21"/>
  </w:num>
  <w:num w:numId="159">
    <w:abstractNumId w:val="0"/>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C8"/>
    <w:rsid w:val="000002B1"/>
    <w:rsid w:val="00001779"/>
    <w:rsid w:val="000038D3"/>
    <w:rsid w:val="00011206"/>
    <w:rsid w:val="000168B0"/>
    <w:rsid w:val="000217AA"/>
    <w:rsid w:val="00023792"/>
    <w:rsid w:val="0003059C"/>
    <w:rsid w:val="00032DC7"/>
    <w:rsid w:val="0004068E"/>
    <w:rsid w:val="000466A8"/>
    <w:rsid w:val="00062580"/>
    <w:rsid w:val="00071EE1"/>
    <w:rsid w:val="0007582A"/>
    <w:rsid w:val="00077EF8"/>
    <w:rsid w:val="000A68A2"/>
    <w:rsid w:val="000B0CF4"/>
    <w:rsid w:val="000E0854"/>
    <w:rsid w:val="000E32EA"/>
    <w:rsid w:val="00116BB2"/>
    <w:rsid w:val="0012029D"/>
    <w:rsid w:val="0012052E"/>
    <w:rsid w:val="00123001"/>
    <w:rsid w:val="00125AE6"/>
    <w:rsid w:val="001263D1"/>
    <w:rsid w:val="00135A01"/>
    <w:rsid w:val="001363D7"/>
    <w:rsid w:val="00166496"/>
    <w:rsid w:val="00177A79"/>
    <w:rsid w:val="00183DDF"/>
    <w:rsid w:val="00186A55"/>
    <w:rsid w:val="001954B9"/>
    <w:rsid w:val="001A34F0"/>
    <w:rsid w:val="001C25ED"/>
    <w:rsid w:val="001D5ACB"/>
    <w:rsid w:val="001F0CCA"/>
    <w:rsid w:val="00207D54"/>
    <w:rsid w:val="0021427E"/>
    <w:rsid w:val="00222880"/>
    <w:rsid w:val="00222F9C"/>
    <w:rsid w:val="002231DA"/>
    <w:rsid w:val="0022664C"/>
    <w:rsid w:val="002317F5"/>
    <w:rsid w:val="00240DAD"/>
    <w:rsid w:val="0024536F"/>
    <w:rsid w:val="002471C2"/>
    <w:rsid w:val="00263D86"/>
    <w:rsid w:val="002660A2"/>
    <w:rsid w:val="00267558"/>
    <w:rsid w:val="00267794"/>
    <w:rsid w:val="0028399C"/>
    <w:rsid w:val="00294BE1"/>
    <w:rsid w:val="00296B56"/>
    <w:rsid w:val="002A14C5"/>
    <w:rsid w:val="002A479D"/>
    <w:rsid w:val="002B7657"/>
    <w:rsid w:val="002C2D46"/>
    <w:rsid w:val="002C396A"/>
    <w:rsid w:val="002D00C3"/>
    <w:rsid w:val="002D02A6"/>
    <w:rsid w:val="002D631E"/>
    <w:rsid w:val="002E1523"/>
    <w:rsid w:val="002F100C"/>
    <w:rsid w:val="002F25B3"/>
    <w:rsid w:val="002F4C52"/>
    <w:rsid w:val="00301DB3"/>
    <w:rsid w:val="003237D1"/>
    <w:rsid w:val="00331889"/>
    <w:rsid w:val="003345DB"/>
    <w:rsid w:val="003377C7"/>
    <w:rsid w:val="0034695B"/>
    <w:rsid w:val="00353F52"/>
    <w:rsid w:val="00366E2A"/>
    <w:rsid w:val="0037734C"/>
    <w:rsid w:val="0038014B"/>
    <w:rsid w:val="00384C4B"/>
    <w:rsid w:val="003929C4"/>
    <w:rsid w:val="00395E30"/>
    <w:rsid w:val="00396C04"/>
    <w:rsid w:val="003A405B"/>
    <w:rsid w:val="003A4777"/>
    <w:rsid w:val="003B45EB"/>
    <w:rsid w:val="003B4B84"/>
    <w:rsid w:val="003D0778"/>
    <w:rsid w:val="003D24D0"/>
    <w:rsid w:val="003D7962"/>
    <w:rsid w:val="003E3EDD"/>
    <w:rsid w:val="003E53DE"/>
    <w:rsid w:val="003E7301"/>
    <w:rsid w:val="003F529A"/>
    <w:rsid w:val="003F5A6F"/>
    <w:rsid w:val="00404513"/>
    <w:rsid w:val="00406206"/>
    <w:rsid w:val="0041537A"/>
    <w:rsid w:val="004172E8"/>
    <w:rsid w:val="00417445"/>
    <w:rsid w:val="00420F23"/>
    <w:rsid w:val="0042445A"/>
    <w:rsid w:val="00425F0D"/>
    <w:rsid w:val="00435618"/>
    <w:rsid w:val="00440B8D"/>
    <w:rsid w:val="00442971"/>
    <w:rsid w:val="00451EDF"/>
    <w:rsid w:val="0046473F"/>
    <w:rsid w:val="00467017"/>
    <w:rsid w:val="00473815"/>
    <w:rsid w:val="00474B5F"/>
    <w:rsid w:val="00483D62"/>
    <w:rsid w:val="004876C1"/>
    <w:rsid w:val="00490A0C"/>
    <w:rsid w:val="004968C7"/>
    <w:rsid w:val="004A02C9"/>
    <w:rsid w:val="004A6E8D"/>
    <w:rsid w:val="004C0749"/>
    <w:rsid w:val="004D5FA2"/>
    <w:rsid w:val="004F2383"/>
    <w:rsid w:val="00500151"/>
    <w:rsid w:val="00517AEB"/>
    <w:rsid w:val="00521E68"/>
    <w:rsid w:val="0052400A"/>
    <w:rsid w:val="005251E8"/>
    <w:rsid w:val="005544E7"/>
    <w:rsid w:val="00562472"/>
    <w:rsid w:val="00567D2F"/>
    <w:rsid w:val="0057605F"/>
    <w:rsid w:val="00577783"/>
    <w:rsid w:val="00577F2A"/>
    <w:rsid w:val="00592494"/>
    <w:rsid w:val="00593233"/>
    <w:rsid w:val="005939E9"/>
    <w:rsid w:val="005A4AFE"/>
    <w:rsid w:val="005B463F"/>
    <w:rsid w:val="005C1DB4"/>
    <w:rsid w:val="005D0612"/>
    <w:rsid w:val="005D6844"/>
    <w:rsid w:val="005D6FA6"/>
    <w:rsid w:val="006019CB"/>
    <w:rsid w:val="00604E02"/>
    <w:rsid w:val="00610EC0"/>
    <w:rsid w:val="00612324"/>
    <w:rsid w:val="00612BBA"/>
    <w:rsid w:val="0061583B"/>
    <w:rsid w:val="00616E42"/>
    <w:rsid w:val="00620769"/>
    <w:rsid w:val="00631DC2"/>
    <w:rsid w:val="0063391F"/>
    <w:rsid w:val="00633933"/>
    <w:rsid w:val="00642322"/>
    <w:rsid w:val="006424D2"/>
    <w:rsid w:val="0064632D"/>
    <w:rsid w:val="006643C6"/>
    <w:rsid w:val="0067368B"/>
    <w:rsid w:val="0067562D"/>
    <w:rsid w:val="00675BE2"/>
    <w:rsid w:val="006810D4"/>
    <w:rsid w:val="006823FA"/>
    <w:rsid w:val="006835AB"/>
    <w:rsid w:val="006840B9"/>
    <w:rsid w:val="00685600"/>
    <w:rsid w:val="00686BFA"/>
    <w:rsid w:val="006A2F6C"/>
    <w:rsid w:val="006D0CCD"/>
    <w:rsid w:val="006E5B0C"/>
    <w:rsid w:val="006E6E43"/>
    <w:rsid w:val="006F1250"/>
    <w:rsid w:val="006F281B"/>
    <w:rsid w:val="006F7AA9"/>
    <w:rsid w:val="007062D6"/>
    <w:rsid w:val="00713E5A"/>
    <w:rsid w:val="007220E8"/>
    <w:rsid w:val="0072790C"/>
    <w:rsid w:val="00734EF2"/>
    <w:rsid w:val="0073533D"/>
    <w:rsid w:val="00737244"/>
    <w:rsid w:val="00747357"/>
    <w:rsid w:val="00754634"/>
    <w:rsid w:val="007707BF"/>
    <w:rsid w:val="00773A07"/>
    <w:rsid w:val="007915C5"/>
    <w:rsid w:val="00791E9D"/>
    <w:rsid w:val="007A3510"/>
    <w:rsid w:val="007A41BD"/>
    <w:rsid w:val="007B0A3F"/>
    <w:rsid w:val="007B283D"/>
    <w:rsid w:val="007B4DAD"/>
    <w:rsid w:val="007D31A0"/>
    <w:rsid w:val="007D62D8"/>
    <w:rsid w:val="007E7BF9"/>
    <w:rsid w:val="007F15C9"/>
    <w:rsid w:val="007F2D9E"/>
    <w:rsid w:val="007F5632"/>
    <w:rsid w:val="00800679"/>
    <w:rsid w:val="00816863"/>
    <w:rsid w:val="00822367"/>
    <w:rsid w:val="008309BE"/>
    <w:rsid w:val="008312F3"/>
    <w:rsid w:val="00831A06"/>
    <w:rsid w:val="008334FE"/>
    <w:rsid w:val="00836280"/>
    <w:rsid w:val="00837045"/>
    <w:rsid w:val="00840AC7"/>
    <w:rsid w:val="0084217E"/>
    <w:rsid w:val="00843221"/>
    <w:rsid w:val="00846468"/>
    <w:rsid w:val="00847480"/>
    <w:rsid w:val="008476C1"/>
    <w:rsid w:val="008527CB"/>
    <w:rsid w:val="008605D1"/>
    <w:rsid w:val="0086117B"/>
    <w:rsid w:val="008640EE"/>
    <w:rsid w:val="008918F2"/>
    <w:rsid w:val="00894799"/>
    <w:rsid w:val="008A630F"/>
    <w:rsid w:val="008B386D"/>
    <w:rsid w:val="008D0637"/>
    <w:rsid w:val="008E6791"/>
    <w:rsid w:val="008F0933"/>
    <w:rsid w:val="008F1580"/>
    <w:rsid w:val="0090141F"/>
    <w:rsid w:val="00903044"/>
    <w:rsid w:val="00906EC0"/>
    <w:rsid w:val="00907937"/>
    <w:rsid w:val="00923655"/>
    <w:rsid w:val="00941B08"/>
    <w:rsid w:val="00950629"/>
    <w:rsid w:val="00961024"/>
    <w:rsid w:val="00975FA1"/>
    <w:rsid w:val="00996602"/>
    <w:rsid w:val="00997A9B"/>
    <w:rsid w:val="009A032A"/>
    <w:rsid w:val="009A4B7C"/>
    <w:rsid w:val="009C04CF"/>
    <w:rsid w:val="009C1640"/>
    <w:rsid w:val="009C2EB7"/>
    <w:rsid w:val="009C2FE1"/>
    <w:rsid w:val="009D336F"/>
    <w:rsid w:val="009E27ED"/>
    <w:rsid w:val="009F7688"/>
    <w:rsid w:val="00A00F75"/>
    <w:rsid w:val="00A00FDF"/>
    <w:rsid w:val="00A2197B"/>
    <w:rsid w:val="00A21F3C"/>
    <w:rsid w:val="00A260D8"/>
    <w:rsid w:val="00A263E5"/>
    <w:rsid w:val="00A317F8"/>
    <w:rsid w:val="00A407B8"/>
    <w:rsid w:val="00A4126C"/>
    <w:rsid w:val="00A55352"/>
    <w:rsid w:val="00A55B81"/>
    <w:rsid w:val="00A61EED"/>
    <w:rsid w:val="00A80071"/>
    <w:rsid w:val="00A93A7D"/>
    <w:rsid w:val="00AA19F1"/>
    <w:rsid w:val="00AA43F2"/>
    <w:rsid w:val="00AA7D71"/>
    <w:rsid w:val="00AB0B15"/>
    <w:rsid w:val="00AB2FD9"/>
    <w:rsid w:val="00AD3203"/>
    <w:rsid w:val="00AF5E53"/>
    <w:rsid w:val="00AF74A8"/>
    <w:rsid w:val="00B052E6"/>
    <w:rsid w:val="00B12FB4"/>
    <w:rsid w:val="00B131F3"/>
    <w:rsid w:val="00B13956"/>
    <w:rsid w:val="00B209A3"/>
    <w:rsid w:val="00B20BA0"/>
    <w:rsid w:val="00B3087B"/>
    <w:rsid w:val="00B3218C"/>
    <w:rsid w:val="00B37885"/>
    <w:rsid w:val="00B41922"/>
    <w:rsid w:val="00B5279C"/>
    <w:rsid w:val="00B53648"/>
    <w:rsid w:val="00B56DC5"/>
    <w:rsid w:val="00B606CD"/>
    <w:rsid w:val="00B65F90"/>
    <w:rsid w:val="00B818F1"/>
    <w:rsid w:val="00B82663"/>
    <w:rsid w:val="00BA5007"/>
    <w:rsid w:val="00BA7E12"/>
    <w:rsid w:val="00BB5984"/>
    <w:rsid w:val="00BB5CD9"/>
    <w:rsid w:val="00BD26FF"/>
    <w:rsid w:val="00BF02C7"/>
    <w:rsid w:val="00BF63B5"/>
    <w:rsid w:val="00BF6A03"/>
    <w:rsid w:val="00BF6ADD"/>
    <w:rsid w:val="00C00C32"/>
    <w:rsid w:val="00C13643"/>
    <w:rsid w:val="00C177D2"/>
    <w:rsid w:val="00C217C2"/>
    <w:rsid w:val="00C22804"/>
    <w:rsid w:val="00C4660A"/>
    <w:rsid w:val="00C5265C"/>
    <w:rsid w:val="00C57FB9"/>
    <w:rsid w:val="00C739FF"/>
    <w:rsid w:val="00C802DA"/>
    <w:rsid w:val="00CB2FBB"/>
    <w:rsid w:val="00CB3E38"/>
    <w:rsid w:val="00CB7C76"/>
    <w:rsid w:val="00CB7E81"/>
    <w:rsid w:val="00CC22FD"/>
    <w:rsid w:val="00CC249D"/>
    <w:rsid w:val="00CC2A9A"/>
    <w:rsid w:val="00CC37D1"/>
    <w:rsid w:val="00CD4BAE"/>
    <w:rsid w:val="00CD5E80"/>
    <w:rsid w:val="00CD64BF"/>
    <w:rsid w:val="00CE5F86"/>
    <w:rsid w:val="00CE6079"/>
    <w:rsid w:val="00CE7DB6"/>
    <w:rsid w:val="00CF175E"/>
    <w:rsid w:val="00CF2788"/>
    <w:rsid w:val="00CF298E"/>
    <w:rsid w:val="00CF744F"/>
    <w:rsid w:val="00CF7F81"/>
    <w:rsid w:val="00D100F1"/>
    <w:rsid w:val="00D10619"/>
    <w:rsid w:val="00D11A6E"/>
    <w:rsid w:val="00D120E8"/>
    <w:rsid w:val="00D14C3B"/>
    <w:rsid w:val="00D167DC"/>
    <w:rsid w:val="00D218E5"/>
    <w:rsid w:val="00D21B82"/>
    <w:rsid w:val="00D2596E"/>
    <w:rsid w:val="00D25AB0"/>
    <w:rsid w:val="00D268B8"/>
    <w:rsid w:val="00D45B32"/>
    <w:rsid w:val="00D4657A"/>
    <w:rsid w:val="00D57454"/>
    <w:rsid w:val="00D61D17"/>
    <w:rsid w:val="00D702D4"/>
    <w:rsid w:val="00D73F44"/>
    <w:rsid w:val="00D80DC8"/>
    <w:rsid w:val="00D83C25"/>
    <w:rsid w:val="00D85124"/>
    <w:rsid w:val="00DA1191"/>
    <w:rsid w:val="00DA5A4F"/>
    <w:rsid w:val="00DA6E7A"/>
    <w:rsid w:val="00DB4257"/>
    <w:rsid w:val="00DC23A1"/>
    <w:rsid w:val="00DE0E8B"/>
    <w:rsid w:val="00DE36BA"/>
    <w:rsid w:val="00DE4142"/>
    <w:rsid w:val="00DF6883"/>
    <w:rsid w:val="00E259A4"/>
    <w:rsid w:val="00E34FED"/>
    <w:rsid w:val="00E41C21"/>
    <w:rsid w:val="00E4256E"/>
    <w:rsid w:val="00E428BD"/>
    <w:rsid w:val="00E46CE3"/>
    <w:rsid w:val="00E50142"/>
    <w:rsid w:val="00E5054A"/>
    <w:rsid w:val="00E530E2"/>
    <w:rsid w:val="00E53ADE"/>
    <w:rsid w:val="00E67341"/>
    <w:rsid w:val="00E743E9"/>
    <w:rsid w:val="00E92772"/>
    <w:rsid w:val="00E93456"/>
    <w:rsid w:val="00E95498"/>
    <w:rsid w:val="00EA6259"/>
    <w:rsid w:val="00EA7C60"/>
    <w:rsid w:val="00EB58EE"/>
    <w:rsid w:val="00EC7E30"/>
    <w:rsid w:val="00EC7EEC"/>
    <w:rsid w:val="00ED0BA3"/>
    <w:rsid w:val="00ED5B54"/>
    <w:rsid w:val="00ED650C"/>
    <w:rsid w:val="00EE1524"/>
    <w:rsid w:val="00EF1A9E"/>
    <w:rsid w:val="00EF64D0"/>
    <w:rsid w:val="00F065B8"/>
    <w:rsid w:val="00F22C48"/>
    <w:rsid w:val="00F23E66"/>
    <w:rsid w:val="00F43586"/>
    <w:rsid w:val="00F5473F"/>
    <w:rsid w:val="00F70C18"/>
    <w:rsid w:val="00F80BC6"/>
    <w:rsid w:val="00F8558E"/>
    <w:rsid w:val="00F91EFC"/>
    <w:rsid w:val="00FA0B75"/>
    <w:rsid w:val="00FB10A4"/>
    <w:rsid w:val="00FD0F2B"/>
    <w:rsid w:val="00FD40B9"/>
    <w:rsid w:val="00FF3564"/>
    <w:rsid w:val="00FF630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3EFBC"/>
  <w15:chartTrackingRefBased/>
  <w15:docId w15:val="{FCB0D3AB-6941-45E4-AE8D-6DD4068A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8" w:qFormat="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0CCA"/>
  </w:style>
  <w:style w:type="paragraph" w:styleId="Heading1">
    <w:name w:val="heading 1"/>
    <w:basedOn w:val="Normal"/>
    <w:next w:val="Normal"/>
    <w:link w:val="Heading1Char"/>
    <w:uiPriority w:val="9"/>
    <w:qFormat/>
    <w:rsid w:val="001F0CCA"/>
    <w:pPr>
      <w:keepNext/>
      <w:keepLines/>
      <w:pBdr>
        <w:bottom w:val="single" w:sz="12" w:space="12" w:color="56152F" w:themeColor="accent4"/>
      </w:pBdr>
      <w:spacing w:before="460" w:after="480"/>
      <w:contextualSpacing/>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rsid w:val="001F0CCA"/>
    <w:pPr>
      <w:keepNext/>
      <w:keepLines/>
      <w:spacing w:before="460"/>
      <w:contextualSpacing/>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semiHidden/>
    <w:unhideWhenUsed/>
    <w:qFormat/>
    <w:rsid w:val="001F0CCA"/>
    <w:pPr>
      <w:keepNext/>
      <w:keepLines/>
      <w:spacing w:before="460"/>
      <w:contextualSpacing/>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rsid w:val="001F0CCA"/>
    <w:pPr>
      <w:keepNext/>
      <w:keepLines/>
      <w:spacing w:before="460"/>
      <w:contextualSpacing/>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rsid w:val="001F0CCA"/>
    <w:pPr>
      <w:keepNext/>
      <w:keepLines/>
      <w:spacing w:before="460"/>
      <w:contextualSpacing/>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rsid w:val="001F0CCA"/>
    <w:pPr>
      <w:keepNext/>
      <w:keepLines/>
      <w:spacing w:before="460"/>
      <w:contextualSpacing/>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rsid w:val="001F0CCA"/>
    <w:pPr>
      <w:keepNext/>
      <w:keepLines/>
      <w:spacing w:before="460"/>
      <w:contextualSpacing/>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rsid w:val="001F0CCA"/>
    <w:pPr>
      <w:keepNext/>
      <w:keepLines/>
      <w:spacing w:before="460"/>
      <w:contextualSpacing/>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rsid w:val="001F0CCA"/>
    <w:pPr>
      <w:keepNext/>
      <w:keepLines/>
      <w:spacing w:before="460"/>
      <w:contextualSpacing/>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1"/>
      </w:numPr>
    </w:pPr>
  </w:style>
  <w:style w:type="character" w:customStyle="1" w:styleId="Heading1Char">
    <w:name w:val="Heading 1 Char"/>
    <w:basedOn w:val="DefaultParagraphFont"/>
    <w:link w:val="Heading1"/>
    <w:uiPriority w:val="9"/>
    <w:rsid w:val="001F0CCA"/>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713E5A"/>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sid w:val="001F0CCA"/>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semiHidden/>
    <w:rsid w:val="001F0CCA"/>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sid w:val="001F0CCA"/>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sid w:val="001F0CCA"/>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sid w:val="001F0CCA"/>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sid w:val="001F0CCA"/>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sid w:val="001F0CCA"/>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sid w:val="001F0CCA"/>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8"/>
    <w:qFormat/>
    <w:rsid w:val="00F22C48"/>
    <w:rPr>
      <w:color w:val="731C3F" w:themeColor="hyperlink"/>
      <w:u w:val="single"/>
    </w:rPr>
  </w:style>
  <w:style w:type="paragraph" w:styleId="BalloonText">
    <w:name w:val="Balloon Text"/>
    <w:basedOn w:val="Normal"/>
    <w:link w:val="BalloonTextChar"/>
    <w:uiPriority w:val="99"/>
    <w:semiHidden/>
    <w:unhideWhenUsed/>
    <w:rsid w:val="00425F0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425F0D"/>
    <w:rPr>
      <w:rFonts w:ascii="Segoe UI" w:hAnsi="Segoe UI" w:cs="Segoe UI"/>
      <w:sz w:val="22"/>
      <w:szCs w:val="18"/>
    </w:rPr>
  </w:style>
  <w:style w:type="paragraph" w:styleId="BodyText3">
    <w:name w:val="Body Text 3"/>
    <w:basedOn w:val="Normal"/>
    <w:link w:val="BodyText3Char"/>
    <w:uiPriority w:val="99"/>
    <w:semiHidden/>
    <w:unhideWhenUsed/>
    <w:rsid w:val="00425F0D"/>
    <w:rPr>
      <w:sz w:val="22"/>
      <w:szCs w:val="16"/>
    </w:rPr>
  </w:style>
  <w:style w:type="character" w:customStyle="1" w:styleId="BodyText3Char">
    <w:name w:val="Body Text 3 Char"/>
    <w:basedOn w:val="DefaultParagraphFont"/>
    <w:link w:val="BodyText3"/>
    <w:uiPriority w:val="99"/>
    <w:semiHidden/>
    <w:rsid w:val="00425F0D"/>
    <w:rPr>
      <w:sz w:val="22"/>
      <w:szCs w:val="16"/>
    </w:rPr>
  </w:style>
  <w:style w:type="paragraph" w:styleId="BodyTextIndent3">
    <w:name w:val="Body Text Indent 3"/>
    <w:basedOn w:val="Normal"/>
    <w:link w:val="BodyTextIndent3Char"/>
    <w:uiPriority w:val="99"/>
    <w:semiHidden/>
    <w:unhideWhenUsed/>
    <w:rsid w:val="00425F0D"/>
    <w:pPr>
      <w:ind w:left="360"/>
    </w:pPr>
    <w:rPr>
      <w:sz w:val="22"/>
      <w:szCs w:val="16"/>
    </w:rPr>
  </w:style>
  <w:style w:type="character" w:customStyle="1" w:styleId="BodyTextIndent3Char">
    <w:name w:val="Body Text Indent 3 Char"/>
    <w:basedOn w:val="DefaultParagraphFont"/>
    <w:link w:val="BodyTextIndent3"/>
    <w:uiPriority w:val="99"/>
    <w:semiHidden/>
    <w:rsid w:val="00425F0D"/>
    <w:rPr>
      <w:sz w:val="22"/>
      <w:szCs w:val="16"/>
    </w:rPr>
  </w:style>
  <w:style w:type="character" w:styleId="CommentReference">
    <w:name w:val="annotation reference"/>
    <w:basedOn w:val="DefaultParagraphFont"/>
    <w:uiPriority w:val="99"/>
    <w:semiHidden/>
    <w:unhideWhenUsed/>
    <w:rsid w:val="00425F0D"/>
    <w:rPr>
      <w:sz w:val="22"/>
      <w:szCs w:val="16"/>
    </w:rPr>
  </w:style>
  <w:style w:type="paragraph" w:styleId="CommentText">
    <w:name w:val="annotation text"/>
    <w:basedOn w:val="Normal"/>
    <w:link w:val="CommentTextChar"/>
    <w:uiPriority w:val="99"/>
    <w:semiHidden/>
    <w:unhideWhenUsed/>
    <w:rsid w:val="00425F0D"/>
    <w:pPr>
      <w:spacing w:line="240" w:lineRule="auto"/>
    </w:pPr>
    <w:rPr>
      <w:sz w:val="22"/>
      <w:szCs w:val="20"/>
    </w:rPr>
  </w:style>
  <w:style w:type="character" w:customStyle="1" w:styleId="CommentTextChar">
    <w:name w:val="Comment Text Char"/>
    <w:basedOn w:val="DefaultParagraphFont"/>
    <w:link w:val="CommentText"/>
    <w:uiPriority w:val="99"/>
    <w:semiHidden/>
    <w:rsid w:val="00425F0D"/>
    <w:rPr>
      <w:sz w:val="22"/>
      <w:szCs w:val="20"/>
    </w:rPr>
  </w:style>
  <w:style w:type="paragraph" w:styleId="CommentSubject">
    <w:name w:val="annotation subject"/>
    <w:basedOn w:val="CommentText"/>
    <w:next w:val="CommentText"/>
    <w:link w:val="CommentSubjectChar"/>
    <w:uiPriority w:val="99"/>
    <w:semiHidden/>
    <w:unhideWhenUsed/>
    <w:rsid w:val="00425F0D"/>
    <w:rPr>
      <w:b/>
      <w:bCs/>
    </w:rPr>
  </w:style>
  <w:style w:type="character" w:customStyle="1" w:styleId="CommentSubjectChar">
    <w:name w:val="Comment Subject Char"/>
    <w:basedOn w:val="CommentTextChar"/>
    <w:link w:val="CommentSubject"/>
    <w:uiPriority w:val="99"/>
    <w:semiHidden/>
    <w:rsid w:val="00425F0D"/>
    <w:rPr>
      <w:b/>
      <w:bCs/>
      <w:sz w:val="22"/>
      <w:szCs w:val="20"/>
    </w:rPr>
  </w:style>
  <w:style w:type="paragraph" w:styleId="DocumentMap">
    <w:name w:val="Document Map"/>
    <w:basedOn w:val="Normal"/>
    <w:link w:val="DocumentMapChar"/>
    <w:uiPriority w:val="99"/>
    <w:semiHidden/>
    <w:unhideWhenUsed/>
    <w:rsid w:val="00425F0D"/>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425F0D"/>
    <w:rPr>
      <w:rFonts w:ascii="Segoe UI" w:hAnsi="Segoe UI" w:cs="Segoe UI"/>
      <w:sz w:val="22"/>
      <w:szCs w:val="16"/>
    </w:rPr>
  </w:style>
  <w:style w:type="paragraph" w:styleId="EndnoteText">
    <w:name w:val="endnote text"/>
    <w:basedOn w:val="Normal"/>
    <w:link w:val="EndnoteTextChar"/>
    <w:uiPriority w:val="99"/>
    <w:semiHidden/>
    <w:unhideWhenUsed/>
    <w:rsid w:val="00425F0D"/>
    <w:pPr>
      <w:spacing w:after="0" w:line="240" w:lineRule="auto"/>
    </w:pPr>
    <w:rPr>
      <w:sz w:val="22"/>
      <w:szCs w:val="20"/>
    </w:rPr>
  </w:style>
  <w:style w:type="character" w:customStyle="1" w:styleId="EndnoteTextChar">
    <w:name w:val="Endnote Text Char"/>
    <w:basedOn w:val="DefaultParagraphFont"/>
    <w:link w:val="EndnoteText"/>
    <w:uiPriority w:val="99"/>
    <w:semiHidden/>
    <w:rsid w:val="00425F0D"/>
    <w:rPr>
      <w:sz w:val="22"/>
      <w:szCs w:val="20"/>
    </w:rPr>
  </w:style>
  <w:style w:type="paragraph" w:styleId="EnvelopeReturn">
    <w:name w:val="envelope return"/>
    <w:basedOn w:val="Normal"/>
    <w:uiPriority w:val="99"/>
    <w:semiHidden/>
    <w:unhideWhenUsed/>
    <w:rsid w:val="00425F0D"/>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425F0D"/>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425F0D"/>
    <w:rPr>
      <w:sz w:val="22"/>
      <w:szCs w:val="20"/>
    </w:rPr>
  </w:style>
  <w:style w:type="character" w:styleId="HTMLCode">
    <w:name w:val="HTML Code"/>
    <w:basedOn w:val="DefaultParagraphFont"/>
    <w:uiPriority w:val="99"/>
    <w:semiHidden/>
    <w:unhideWhenUsed/>
    <w:rsid w:val="00425F0D"/>
    <w:rPr>
      <w:rFonts w:ascii="Consolas" w:hAnsi="Consolas"/>
      <w:sz w:val="22"/>
      <w:szCs w:val="20"/>
    </w:rPr>
  </w:style>
  <w:style w:type="character" w:styleId="HTMLKeyboard">
    <w:name w:val="HTML Keyboard"/>
    <w:basedOn w:val="DefaultParagraphFont"/>
    <w:uiPriority w:val="99"/>
    <w:semiHidden/>
    <w:unhideWhenUsed/>
    <w:rsid w:val="00425F0D"/>
    <w:rPr>
      <w:rFonts w:ascii="Consolas" w:hAnsi="Consolas"/>
      <w:sz w:val="22"/>
      <w:szCs w:val="20"/>
    </w:rPr>
  </w:style>
  <w:style w:type="paragraph" w:styleId="HTMLPreformatted">
    <w:name w:val="HTML Preformatted"/>
    <w:basedOn w:val="Normal"/>
    <w:link w:val="HTMLPreformattedChar"/>
    <w:uiPriority w:val="99"/>
    <w:semiHidden/>
    <w:unhideWhenUsed/>
    <w:rsid w:val="00425F0D"/>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425F0D"/>
    <w:rPr>
      <w:rFonts w:ascii="Consolas" w:hAnsi="Consolas"/>
      <w:sz w:val="22"/>
      <w:szCs w:val="20"/>
    </w:rPr>
  </w:style>
  <w:style w:type="character" w:styleId="HTMLTypewriter">
    <w:name w:val="HTML Typewriter"/>
    <w:basedOn w:val="DefaultParagraphFont"/>
    <w:uiPriority w:val="99"/>
    <w:semiHidden/>
    <w:unhideWhenUsed/>
    <w:rsid w:val="00425F0D"/>
    <w:rPr>
      <w:rFonts w:ascii="Consolas" w:hAnsi="Consolas"/>
      <w:sz w:val="22"/>
      <w:szCs w:val="20"/>
    </w:rPr>
  </w:style>
  <w:style w:type="paragraph" w:styleId="MacroText">
    <w:name w:val="macro"/>
    <w:link w:val="MacroTextChar"/>
    <w:uiPriority w:val="99"/>
    <w:semiHidden/>
    <w:unhideWhenUsed/>
    <w:rsid w:val="00425F0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25F0D"/>
    <w:rPr>
      <w:rFonts w:ascii="Consolas" w:hAnsi="Consolas"/>
      <w:sz w:val="22"/>
      <w:szCs w:val="20"/>
    </w:rPr>
  </w:style>
  <w:style w:type="paragraph" w:styleId="PlainText">
    <w:name w:val="Plain Text"/>
    <w:basedOn w:val="Normal"/>
    <w:link w:val="PlainTextChar"/>
    <w:uiPriority w:val="99"/>
    <w:semiHidden/>
    <w:unhideWhenUsed/>
    <w:rsid w:val="00425F0D"/>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425F0D"/>
    <w:rPr>
      <w:rFonts w:ascii="Consolas" w:hAnsi="Consolas"/>
      <w:sz w:val="22"/>
      <w:szCs w:val="21"/>
    </w:rPr>
  </w:style>
  <w:style w:type="paragraph" w:styleId="MessageHeader">
    <w:name w:val="Message Header"/>
    <w:basedOn w:val="Normal"/>
    <w:link w:val="MessageHeaderChar"/>
    <w:uiPriority w:val="99"/>
    <w:semiHidden/>
    <w:unhideWhenUsed/>
    <w:rsid w:val="00713E5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404040" w:themeColor="text1" w:themeTint="BF"/>
      <w:sz w:val="24"/>
      <w:szCs w:val="24"/>
    </w:rPr>
  </w:style>
  <w:style w:type="character" w:customStyle="1" w:styleId="MessageHeaderChar">
    <w:name w:val="Message Header Char"/>
    <w:basedOn w:val="DefaultParagraphFont"/>
    <w:link w:val="MessageHeader"/>
    <w:uiPriority w:val="99"/>
    <w:semiHidden/>
    <w:rsid w:val="00713E5A"/>
    <w:rPr>
      <w:rFonts w:asciiTheme="majorHAnsi" w:eastAsiaTheme="majorEastAsia" w:hAnsiTheme="majorHAnsi" w:cstheme="majorBidi"/>
      <w:color w:val="404040" w:themeColor="text1" w:themeTint="BF"/>
      <w:sz w:val="24"/>
      <w:szCs w:val="24"/>
      <w:shd w:val="pct20" w:color="auto" w:fill="auto"/>
    </w:rPr>
  </w:style>
  <w:style w:type="paragraph" w:styleId="ListParagraph">
    <w:name w:val="List Paragraph"/>
    <w:basedOn w:val="Normal"/>
    <w:uiPriority w:val="34"/>
    <w:unhideWhenUsed/>
    <w:qFormat/>
    <w:rsid w:val="003237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651295">
      <w:bodyDiv w:val="1"/>
      <w:marLeft w:val="0"/>
      <w:marRight w:val="0"/>
      <w:marTop w:val="0"/>
      <w:marBottom w:val="0"/>
      <w:divBdr>
        <w:top w:val="none" w:sz="0" w:space="0" w:color="auto"/>
        <w:left w:val="none" w:sz="0" w:space="0" w:color="auto"/>
        <w:bottom w:val="none" w:sz="0" w:space="0" w:color="auto"/>
        <w:right w:val="none" w:sz="0" w:space="0" w:color="auto"/>
      </w:divBdr>
    </w:div>
    <w:div w:id="1041058320">
      <w:bodyDiv w:val="1"/>
      <w:marLeft w:val="0"/>
      <w:marRight w:val="0"/>
      <w:marTop w:val="0"/>
      <w:marBottom w:val="0"/>
      <w:divBdr>
        <w:top w:val="none" w:sz="0" w:space="0" w:color="auto"/>
        <w:left w:val="none" w:sz="0" w:space="0" w:color="auto"/>
        <w:bottom w:val="none" w:sz="0" w:space="0" w:color="auto"/>
        <w:right w:val="none" w:sz="0" w:space="0" w:color="auto"/>
      </w:divBdr>
    </w:div>
    <w:div w:id="182242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ul\AppData\Roaming\Microsoft\Templates\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C:\Users\Rahul\AppData\Roaming\Microsoft\Templates\Take notes.dotx</Template>
  <TotalTime>860</TotalTime>
  <Pages>98</Pages>
  <Words>11409</Words>
  <Characters>65034</Characters>
  <Application>Microsoft Macintosh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 Issar</cp:lastModifiedBy>
  <cp:revision>135</cp:revision>
  <dcterms:created xsi:type="dcterms:W3CDTF">2018-06-05T21:29:00Z</dcterms:created>
  <dcterms:modified xsi:type="dcterms:W3CDTF">2018-06-18T03:45:00Z</dcterms:modified>
</cp:coreProperties>
</file>